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0217" w14:textId="3338C48E" w:rsidR="00A63563" w:rsidRPr="00BB109A" w:rsidRDefault="00A63563" w:rsidP="00BB464D">
      <w:pPr>
        <w:spacing w:after="0" w:line="360" w:lineRule="auto"/>
        <w:jc w:val="center"/>
        <w:rPr>
          <w:rFonts w:cs="Calibri"/>
          <w:b/>
        </w:rPr>
      </w:pPr>
      <w:r w:rsidRPr="00BB109A">
        <w:rPr>
          <w:rFonts w:cs="Calibri"/>
          <w:b/>
        </w:rPr>
        <w:t xml:space="preserve">PROCESO </w:t>
      </w:r>
      <w:r w:rsidR="002E0F5A" w:rsidRPr="00BB109A">
        <w:rPr>
          <w:rFonts w:cs="Calibri"/>
          <w:b/>
        </w:rPr>
        <w:t>DE GESTIÓN DE</w:t>
      </w:r>
      <w:r w:rsidR="00B53D0D" w:rsidRPr="00BB109A">
        <w:rPr>
          <w:rFonts w:cs="Calibri"/>
          <w:b/>
        </w:rPr>
        <w:t xml:space="preserve"> FORMACIÓN PROFESIONAL INTEGRAL</w:t>
      </w:r>
    </w:p>
    <w:p w14:paraId="5E3BCBDD" w14:textId="74D77B8F" w:rsidR="00A63563" w:rsidRPr="00BB109A" w:rsidRDefault="00A63563" w:rsidP="00BB464D">
      <w:pPr>
        <w:spacing w:after="0" w:line="360" w:lineRule="auto"/>
        <w:jc w:val="center"/>
        <w:rPr>
          <w:rFonts w:cs="Calibri"/>
          <w:b/>
          <w:color w:val="FF0000"/>
        </w:rPr>
      </w:pPr>
      <w:r w:rsidRPr="00BB109A">
        <w:rPr>
          <w:rFonts w:cs="Calibri"/>
          <w:b/>
        </w:rPr>
        <w:t xml:space="preserve">FORMATO </w:t>
      </w:r>
      <w:r w:rsidR="00B53D0D" w:rsidRPr="00BB109A">
        <w:rPr>
          <w:rFonts w:cs="Calibri"/>
          <w:b/>
        </w:rPr>
        <w:t>GUÍA DE APRENDIZAJE</w:t>
      </w:r>
    </w:p>
    <w:p w14:paraId="26976494" w14:textId="77777777" w:rsidR="00BB464D" w:rsidRPr="00BB109A" w:rsidRDefault="00BB464D" w:rsidP="00BB464D">
      <w:pPr>
        <w:spacing w:after="0" w:line="360" w:lineRule="auto"/>
        <w:jc w:val="center"/>
        <w:rPr>
          <w:rFonts w:cs="Calibri"/>
          <w:b/>
          <w:color w:val="FF0000"/>
        </w:rPr>
      </w:pPr>
    </w:p>
    <w:p w14:paraId="65322F1D" w14:textId="14AA6DF9" w:rsidR="00B53D0D" w:rsidRPr="00BB109A" w:rsidRDefault="003605B2" w:rsidP="008538F4">
      <w:pPr>
        <w:spacing w:line="240" w:lineRule="auto"/>
        <w:jc w:val="both"/>
        <w:rPr>
          <w:rFonts w:cs="Calibri"/>
          <w:b/>
        </w:rPr>
      </w:pPr>
      <w:r w:rsidRPr="00BB109A">
        <w:rPr>
          <w:rFonts w:cs="Calibri"/>
          <w:b/>
        </w:rPr>
        <w:t xml:space="preserve">1. </w:t>
      </w:r>
      <w:r w:rsidR="00B53D0D" w:rsidRPr="00BB109A">
        <w:rPr>
          <w:rFonts w:cs="Calibri"/>
          <w:b/>
        </w:rPr>
        <w:t>IDENTIFICACIÓN DE LA GUIA DE APRENDIZAJE</w:t>
      </w:r>
    </w:p>
    <w:p w14:paraId="5146533C" w14:textId="273B41CC" w:rsidR="00B53D0D" w:rsidRPr="00BB109A" w:rsidRDefault="00B53D0D" w:rsidP="00480AE0">
      <w:pPr>
        <w:pStyle w:val="Prrafodelista"/>
        <w:numPr>
          <w:ilvl w:val="0"/>
          <w:numId w:val="4"/>
        </w:numPr>
        <w:spacing w:line="240" w:lineRule="auto"/>
        <w:jc w:val="both"/>
        <w:rPr>
          <w:rFonts w:ascii="Calibri" w:hAnsi="Calibri" w:cs="Calibri"/>
        </w:rPr>
      </w:pPr>
      <w:r w:rsidRPr="00BB109A">
        <w:rPr>
          <w:rFonts w:ascii="Calibri" w:hAnsi="Calibri" w:cs="Calibri"/>
        </w:rPr>
        <w:t>Denominación del Programa de Formación:</w:t>
      </w:r>
      <w:r w:rsidR="008B006B" w:rsidRPr="00BB109A">
        <w:rPr>
          <w:rFonts w:ascii="Calibri" w:hAnsi="Calibri" w:cs="Calibri"/>
        </w:rPr>
        <w:t xml:space="preserve"> INDUCCIÓN AL PROCESO FORMATIVO</w:t>
      </w:r>
    </w:p>
    <w:p w14:paraId="11F40DA0" w14:textId="3C6A6D37" w:rsidR="00B53D0D" w:rsidRPr="00BB109A" w:rsidRDefault="00B53D0D" w:rsidP="00480AE0">
      <w:pPr>
        <w:pStyle w:val="Prrafodelista"/>
        <w:numPr>
          <w:ilvl w:val="0"/>
          <w:numId w:val="4"/>
        </w:numPr>
        <w:spacing w:line="360" w:lineRule="auto"/>
        <w:jc w:val="both"/>
        <w:rPr>
          <w:rFonts w:ascii="Calibri" w:hAnsi="Calibri" w:cs="Calibri"/>
        </w:rPr>
      </w:pPr>
      <w:r w:rsidRPr="00BB109A">
        <w:rPr>
          <w:rFonts w:ascii="Calibri" w:hAnsi="Calibri" w:cs="Calibri"/>
        </w:rPr>
        <w:t>Código del Programa de Formación:</w:t>
      </w:r>
      <w:r w:rsidR="6F48A2AB" w:rsidRPr="00BB109A">
        <w:rPr>
          <w:rFonts w:ascii="Calibri" w:hAnsi="Calibri" w:cs="Calibri"/>
        </w:rPr>
        <w:t xml:space="preserve"> 41311582</w:t>
      </w:r>
    </w:p>
    <w:p w14:paraId="5ABB6B05" w14:textId="39FAEB98" w:rsidR="00B53D0D" w:rsidRPr="00BB109A" w:rsidRDefault="00B53D0D" w:rsidP="00480AE0">
      <w:pPr>
        <w:pStyle w:val="Prrafodelista"/>
        <w:numPr>
          <w:ilvl w:val="0"/>
          <w:numId w:val="4"/>
        </w:numPr>
        <w:spacing w:line="360" w:lineRule="auto"/>
        <w:jc w:val="both"/>
        <w:rPr>
          <w:rFonts w:ascii="Calibri" w:hAnsi="Calibri" w:cs="Calibri"/>
        </w:rPr>
      </w:pPr>
      <w:r w:rsidRPr="00BB109A">
        <w:rPr>
          <w:rFonts w:ascii="Calibri" w:hAnsi="Calibri" w:cs="Calibri"/>
        </w:rPr>
        <w:t xml:space="preserve">Nombre del Proyecto </w:t>
      </w:r>
      <w:r w:rsidR="00E54187" w:rsidRPr="00BB109A">
        <w:rPr>
          <w:rFonts w:ascii="Calibri" w:hAnsi="Calibri" w:cs="Calibri"/>
        </w:rPr>
        <w:t xml:space="preserve">Formativo </w:t>
      </w:r>
      <w:r w:rsidR="24891A0C" w:rsidRPr="00BB109A">
        <w:rPr>
          <w:rFonts w:ascii="Calibri" w:hAnsi="Calibri" w:cs="Calibri"/>
        </w:rPr>
        <w:t>(si</w:t>
      </w:r>
      <w:r w:rsidRPr="00BB109A">
        <w:rPr>
          <w:rFonts w:ascii="Calibri" w:hAnsi="Calibri" w:cs="Calibri"/>
        </w:rPr>
        <w:t xml:space="preserve"> </w:t>
      </w:r>
      <w:r w:rsidR="00F51763" w:rsidRPr="00BB109A">
        <w:rPr>
          <w:rFonts w:ascii="Calibri" w:hAnsi="Calibri" w:cs="Calibri"/>
        </w:rPr>
        <w:t>aplica</w:t>
      </w:r>
      <w:r w:rsidRPr="00BB109A">
        <w:rPr>
          <w:rFonts w:ascii="Calibri" w:hAnsi="Calibri" w:cs="Calibri"/>
        </w:rPr>
        <w:t>)</w:t>
      </w:r>
      <w:r w:rsidR="00F51763" w:rsidRPr="00BB109A">
        <w:rPr>
          <w:rFonts w:ascii="Calibri" w:hAnsi="Calibri" w:cs="Calibri"/>
        </w:rPr>
        <w:t>:</w:t>
      </w:r>
      <w:r w:rsidR="1615755C" w:rsidRPr="00BB109A">
        <w:rPr>
          <w:rFonts w:ascii="Calibri" w:hAnsi="Calibri" w:cs="Calibri"/>
        </w:rPr>
        <w:t xml:space="preserve"> No Aplica</w:t>
      </w:r>
    </w:p>
    <w:p w14:paraId="63058BFC" w14:textId="6FD5CD14" w:rsidR="00B53D0D" w:rsidRPr="00BB109A" w:rsidRDefault="00B53D0D" w:rsidP="00480AE0">
      <w:pPr>
        <w:pStyle w:val="Prrafodelista"/>
        <w:numPr>
          <w:ilvl w:val="0"/>
          <w:numId w:val="4"/>
        </w:numPr>
        <w:spacing w:line="360" w:lineRule="auto"/>
        <w:jc w:val="both"/>
        <w:rPr>
          <w:rFonts w:ascii="Calibri" w:hAnsi="Calibri" w:cs="Calibri"/>
        </w:rPr>
      </w:pPr>
      <w:r w:rsidRPr="00BB109A">
        <w:rPr>
          <w:rFonts w:ascii="Calibri" w:hAnsi="Calibri" w:cs="Calibri"/>
        </w:rPr>
        <w:t xml:space="preserve">Fase del Proyecto </w:t>
      </w:r>
      <w:r w:rsidR="7A59C7AB" w:rsidRPr="00BB109A">
        <w:rPr>
          <w:rFonts w:ascii="Calibri" w:hAnsi="Calibri" w:cs="Calibri"/>
        </w:rPr>
        <w:t>(si</w:t>
      </w:r>
      <w:r w:rsidRPr="00BB109A">
        <w:rPr>
          <w:rFonts w:ascii="Calibri" w:hAnsi="Calibri" w:cs="Calibri"/>
        </w:rPr>
        <w:t xml:space="preserve"> </w:t>
      </w:r>
      <w:r w:rsidR="00F51763" w:rsidRPr="00BB109A">
        <w:rPr>
          <w:rFonts w:ascii="Calibri" w:hAnsi="Calibri" w:cs="Calibri"/>
        </w:rPr>
        <w:t>aplica</w:t>
      </w:r>
      <w:r w:rsidRPr="00BB109A">
        <w:rPr>
          <w:rFonts w:ascii="Calibri" w:hAnsi="Calibri" w:cs="Calibri"/>
        </w:rPr>
        <w:t>)</w:t>
      </w:r>
      <w:r w:rsidR="00F51763" w:rsidRPr="00BB109A">
        <w:rPr>
          <w:rFonts w:ascii="Calibri" w:hAnsi="Calibri" w:cs="Calibri"/>
        </w:rPr>
        <w:t>:</w:t>
      </w:r>
      <w:r w:rsidR="15EE7C14" w:rsidRPr="00BB109A">
        <w:rPr>
          <w:rFonts w:ascii="Calibri" w:hAnsi="Calibri" w:cs="Calibri"/>
        </w:rPr>
        <w:t xml:space="preserve"> No Aplica</w:t>
      </w:r>
    </w:p>
    <w:p w14:paraId="66D83556" w14:textId="2B8A0DED" w:rsidR="00B53D0D" w:rsidRPr="00BB109A" w:rsidRDefault="00B53D0D" w:rsidP="00480AE0">
      <w:pPr>
        <w:pStyle w:val="Prrafodelista"/>
        <w:numPr>
          <w:ilvl w:val="0"/>
          <w:numId w:val="4"/>
        </w:numPr>
        <w:spacing w:line="360" w:lineRule="auto"/>
        <w:jc w:val="both"/>
        <w:rPr>
          <w:rFonts w:ascii="Calibri" w:hAnsi="Calibri" w:cs="Calibri"/>
        </w:rPr>
      </w:pPr>
      <w:r w:rsidRPr="00BB109A">
        <w:rPr>
          <w:rFonts w:ascii="Calibri" w:hAnsi="Calibri" w:cs="Calibri"/>
        </w:rPr>
        <w:t>Actividad de Proyecto</w:t>
      </w:r>
      <w:r w:rsidR="00E54187" w:rsidRPr="00BB109A">
        <w:rPr>
          <w:rFonts w:ascii="Calibri" w:hAnsi="Calibri" w:cs="Calibri"/>
        </w:rPr>
        <w:t xml:space="preserve"> </w:t>
      </w:r>
      <w:r w:rsidR="5A7EFF2D" w:rsidRPr="00BB109A">
        <w:rPr>
          <w:rFonts w:ascii="Calibri" w:hAnsi="Calibri" w:cs="Calibri"/>
        </w:rPr>
        <w:t>Formativo (</w:t>
      </w:r>
      <w:r w:rsidRPr="00BB109A">
        <w:rPr>
          <w:rFonts w:ascii="Calibri" w:hAnsi="Calibri" w:cs="Calibri"/>
        </w:rPr>
        <w:t xml:space="preserve">si </w:t>
      </w:r>
      <w:r w:rsidR="00F51763" w:rsidRPr="00BB109A">
        <w:rPr>
          <w:rFonts w:ascii="Calibri" w:hAnsi="Calibri" w:cs="Calibri"/>
        </w:rPr>
        <w:t>aplica</w:t>
      </w:r>
      <w:r w:rsidRPr="00BB109A">
        <w:rPr>
          <w:rFonts w:ascii="Calibri" w:hAnsi="Calibri" w:cs="Calibri"/>
        </w:rPr>
        <w:t>)</w:t>
      </w:r>
      <w:r w:rsidR="00F51763" w:rsidRPr="00BB109A">
        <w:rPr>
          <w:rFonts w:ascii="Calibri" w:hAnsi="Calibri" w:cs="Calibri"/>
        </w:rPr>
        <w:t>:</w:t>
      </w:r>
      <w:r w:rsidR="7D3EBB22" w:rsidRPr="00BB109A">
        <w:rPr>
          <w:rFonts w:ascii="Calibri" w:hAnsi="Calibri" w:cs="Calibri"/>
        </w:rPr>
        <w:t xml:space="preserve"> No Aplica</w:t>
      </w:r>
    </w:p>
    <w:p w14:paraId="6D436630" w14:textId="278C4ADA" w:rsidR="00B53D0D" w:rsidRPr="00BB109A" w:rsidRDefault="00B53D0D" w:rsidP="00480AE0">
      <w:pPr>
        <w:pStyle w:val="Prrafodelista"/>
        <w:numPr>
          <w:ilvl w:val="0"/>
          <w:numId w:val="4"/>
        </w:numPr>
        <w:spacing w:line="360" w:lineRule="auto"/>
        <w:jc w:val="both"/>
        <w:rPr>
          <w:rFonts w:ascii="Calibri" w:eastAsia="Calibri" w:hAnsi="Calibri" w:cs="Calibri"/>
          <w:color w:val="000000" w:themeColor="text1"/>
        </w:rPr>
      </w:pPr>
      <w:r w:rsidRPr="00BB109A">
        <w:rPr>
          <w:rFonts w:ascii="Calibri" w:hAnsi="Calibri" w:cs="Calibri"/>
        </w:rPr>
        <w:t>Competencia</w:t>
      </w:r>
      <w:r w:rsidR="00F51763" w:rsidRPr="00BB109A">
        <w:rPr>
          <w:rFonts w:ascii="Calibri" w:hAnsi="Calibri" w:cs="Calibri"/>
        </w:rPr>
        <w:t>:</w:t>
      </w:r>
      <w:r w:rsidR="008B006B" w:rsidRPr="00BB109A">
        <w:rPr>
          <w:rFonts w:ascii="Calibri" w:hAnsi="Calibri" w:cs="Calibri"/>
        </w:rPr>
        <w:t xml:space="preserve"> </w:t>
      </w:r>
      <w:r w:rsidR="002D5D7A" w:rsidRPr="00BB109A">
        <w:rPr>
          <w:rFonts w:ascii="Calibri" w:hAnsi="Calibri" w:cs="Calibri"/>
        </w:rPr>
        <w:t>Resultado</w:t>
      </w:r>
      <w:r w:rsidR="008B006B" w:rsidRPr="00BB109A">
        <w:rPr>
          <w:rFonts w:ascii="Calibri" w:hAnsi="Calibri" w:cs="Calibri"/>
        </w:rPr>
        <w:t xml:space="preserve"> de aprendizaje de la inducción</w:t>
      </w:r>
    </w:p>
    <w:p w14:paraId="41E551DC" w14:textId="67221464" w:rsidR="002B3451" w:rsidRPr="002B3451" w:rsidRDefault="00B53D0D" w:rsidP="00480AE0">
      <w:pPr>
        <w:pStyle w:val="Prrafodelista"/>
        <w:numPr>
          <w:ilvl w:val="0"/>
          <w:numId w:val="4"/>
        </w:numPr>
        <w:spacing w:line="360" w:lineRule="auto"/>
        <w:jc w:val="both"/>
        <w:rPr>
          <w:rFonts w:ascii="Calibri" w:eastAsia="Calibri" w:hAnsi="Calibri" w:cs="Calibri"/>
          <w:color w:val="000000" w:themeColor="text1"/>
        </w:rPr>
      </w:pPr>
      <w:r w:rsidRPr="01188B97">
        <w:rPr>
          <w:rFonts w:ascii="Calibri" w:eastAsia="Calibri" w:hAnsi="Calibri" w:cs="Calibri"/>
        </w:rPr>
        <w:t>Resultados de Aprendizaje:</w:t>
      </w:r>
      <w:r w:rsidR="008B006B" w:rsidRPr="01188B97">
        <w:rPr>
          <w:rFonts w:ascii="Calibri" w:eastAsia="Calibri" w:hAnsi="Calibri" w:cs="Calibri"/>
        </w:rPr>
        <w:t xml:space="preserve"> </w:t>
      </w:r>
    </w:p>
    <w:p w14:paraId="6305D636" w14:textId="173155B3" w:rsidR="002B3451" w:rsidRPr="002B3451" w:rsidRDefault="008B006B" w:rsidP="01188B97">
      <w:pPr>
        <w:pStyle w:val="Prrafodelista"/>
        <w:numPr>
          <w:ilvl w:val="0"/>
          <w:numId w:val="1"/>
        </w:numPr>
        <w:spacing w:line="360" w:lineRule="auto"/>
        <w:jc w:val="both"/>
        <w:rPr>
          <w:rFonts w:ascii="Calibri" w:eastAsia="Calibri" w:hAnsi="Calibri" w:cs="Calibri"/>
          <w:color w:val="000000" w:themeColor="text1"/>
        </w:rPr>
      </w:pPr>
      <w:r w:rsidRPr="01188B97">
        <w:rPr>
          <w:rFonts w:ascii="Calibri" w:eastAsia="Calibri" w:hAnsi="Calibri" w:cs="Calibri"/>
        </w:rPr>
        <w:t xml:space="preserve">Identificar la dinámica organizacional del </w:t>
      </w:r>
      <w:r w:rsidR="002D5D7A" w:rsidRPr="01188B97">
        <w:rPr>
          <w:rFonts w:ascii="Calibri" w:eastAsia="Calibri" w:hAnsi="Calibri" w:cs="Calibri"/>
        </w:rPr>
        <w:t>Sena</w:t>
      </w:r>
      <w:r w:rsidRPr="01188B97">
        <w:rPr>
          <w:rFonts w:ascii="Calibri" w:eastAsia="Calibri" w:hAnsi="Calibri" w:cs="Calibri"/>
        </w:rPr>
        <w:t>, su estructura corporativa, políticas y normatividad esencial de acuerdo con los parámetros establecidos por la entidad</w:t>
      </w:r>
      <w:r w:rsidR="002B3451" w:rsidRPr="01188B97">
        <w:rPr>
          <w:rFonts w:ascii="Calibri" w:eastAsia="Calibri" w:hAnsi="Calibri" w:cs="Calibri"/>
        </w:rPr>
        <w:t>.</w:t>
      </w:r>
    </w:p>
    <w:p w14:paraId="57E9E306" w14:textId="42B73778" w:rsidR="002B3451" w:rsidRPr="002B3451" w:rsidRDefault="008B006B" w:rsidP="01188B97">
      <w:pPr>
        <w:pStyle w:val="Prrafodelista"/>
        <w:numPr>
          <w:ilvl w:val="0"/>
          <w:numId w:val="1"/>
        </w:numPr>
        <w:spacing w:line="360" w:lineRule="auto"/>
        <w:jc w:val="both"/>
        <w:rPr>
          <w:rFonts w:ascii="Calibri" w:eastAsia="Calibri" w:hAnsi="Calibri" w:cs="Calibri"/>
          <w:color w:val="000000" w:themeColor="text1"/>
        </w:rPr>
      </w:pPr>
      <w:r w:rsidRPr="01188B97">
        <w:rPr>
          <w:rFonts w:ascii="Calibri" w:eastAsia="Calibri" w:hAnsi="Calibri" w:cs="Calibri"/>
        </w:rPr>
        <w:t xml:space="preserve">Identificar la características, metodologías y medios para la formación integral en el </w:t>
      </w:r>
      <w:r w:rsidR="002D5D7A" w:rsidRPr="01188B97">
        <w:rPr>
          <w:rFonts w:ascii="Calibri" w:eastAsia="Calibri" w:hAnsi="Calibri" w:cs="Calibri"/>
        </w:rPr>
        <w:t>Sena</w:t>
      </w:r>
      <w:r w:rsidRPr="01188B97">
        <w:rPr>
          <w:rFonts w:ascii="Calibri" w:eastAsia="Calibri" w:hAnsi="Calibri" w:cs="Calibri"/>
        </w:rPr>
        <w:t xml:space="preserve"> de acuerdo con la dotación de ambientes de los centros de formación</w:t>
      </w:r>
    </w:p>
    <w:p w14:paraId="1A35603B" w14:textId="77777777" w:rsidR="00DA4543" w:rsidRDefault="008B006B" w:rsidP="01188B97">
      <w:pPr>
        <w:pStyle w:val="Prrafodelista"/>
        <w:numPr>
          <w:ilvl w:val="0"/>
          <w:numId w:val="1"/>
        </w:numPr>
        <w:spacing w:line="360" w:lineRule="auto"/>
        <w:jc w:val="both"/>
        <w:rPr>
          <w:rFonts w:ascii="Calibri" w:eastAsia="Calibri" w:hAnsi="Calibri" w:cs="Calibri"/>
        </w:rPr>
      </w:pPr>
      <w:r w:rsidRPr="01188B97">
        <w:rPr>
          <w:rFonts w:ascii="Calibri" w:eastAsia="Calibri" w:hAnsi="Calibri" w:cs="Calibri"/>
        </w:rPr>
        <w:t>Identificar el aporte desde el plan de acción con el proyecto de vida y el desarrollo profesional del aprendiz de acuerdo con el plan nacional de bienestar al aprendiz</w:t>
      </w:r>
      <w:r w:rsidR="00DA4543" w:rsidRPr="01188B97">
        <w:rPr>
          <w:rFonts w:ascii="Calibri" w:eastAsia="Calibri" w:hAnsi="Calibri" w:cs="Calibri"/>
        </w:rPr>
        <w:t>.</w:t>
      </w:r>
    </w:p>
    <w:p w14:paraId="40DB2871" w14:textId="1283F39D" w:rsidR="2EAE4EE1" w:rsidRPr="00DA4543" w:rsidRDefault="008B006B" w:rsidP="01188B97">
      <w:pPr>
        <w:pStyle w:val="Prrafodelista"/>
        <w:numPr>
          <w:ilvl w:val="0"/>
          <w:numId w:val="1"/>
        </w:numPr>
        <w:spacing w:line="360" w:lineRule="auto"/>
        <w:jc w:val="both"/>
        <w:rPr>
          <w:rFonts w:ascii="Calibri" w:eastAsia="Calibri" w:hAnsi="Calibri" w:cs="Calibri"/>
          <w:color w:val="000000" w:themeColor="text1"/>
        </w:rPr>
      </w:pPr>
      <w:r w:rsidRPr="01188B97">
        <w:rPr>
          <w:rFonts w:ascii="Calibri" w:eastAsia="Calibri" w:hAnsi="Calibri" w:cs="Calibri"/>
        </w:rPr>
        <w:t>Identificar la propuesta de la formación profesional integral con su tipología, niveles y resultados esperados de acuerdo con el diseño curricular de los programas propuestos.</w:t>
      </w:r>
    </w:p>
    <w:p w14:paraId="2F477666" w14:textId="18E65044" w:rsidR="00F51763" w:rsidRPr="00BB109A" w:rsidRDefault="00B53D0D" w:rsidP="00480AE0">
      <w:pPr>
        <w:pStyle w:val="Prrafodelista"/>
        <w:numPr>
          <w:ilvl w:val="0"/>
          <w:numId w:val="4"/>
        </w:numPr>
        <w:jc w:val="both"/>
        <w:rPr>
          <w:rFonts w:ascii="Calibri" w:eastAsia="Calibri" w:hAnsi="Calibri" w:cs="Calibri"/>
          <w:color w:val="000000" w:themeColor="text1"/>
        </w:rPr>
      </w:pPr>
      <w:r w:rsidRPr="00BB109A">
        <w:rPr>
          <w:rFonts w:ascii="Calibri" w:eastAsia="Calibri" w:hAnsi="Calibri" w:cs="Calibri"/>
        </w:rPr>
        <w:t>Duración de la Guía</w:t>
      </w:r>
      <w:r w:rsidR="005E2F69" w:rsidRPr="00BB109A">
        <w:rPr>
          <w:rFonts w:ascii="Calibri" w:eastAsia="Calibri" w:hAnsi="Calibri" w:cs="Calibri"/>
        </w:rPr>
        <w:t xml:space="preserve"> de Aprendizaje</w:t>
      </w:r>
      <w:r w:rsidR="08038D58" w:rsidRPr="00BB109A">
        <w:rPr>
          <w:rFonts w:ascii="Calibri" w:eastAsia="Calibri" w:hAnsi="Calibri" w:cs="Calibri"/>
        </w:rPr>
        <w:t>:</w:t>
      </w:r>
      <w:r w:rsidR="00F51763" w:rsidRPr="00BB109A">
        <w:rPr>
          <w:rFonts w:ascii="Calibri" w:eastAsia="Calibri" w:hAnsi="Calibri" w:cs="Calibri"/>
        </w:rPr>
        <w:t xml:space="preserve"> </w:t>
      </w:r>
      <w:r w:rsidR="00CB5A4B" w:rsidRPr="00BB109A">
        <w:rPr>
          <w:rFonts w:ascii="Calibri" w:eastAsia="Calibri" w:hAnsi="Calibri" w:cs="Calibri"/>
        </w:rPr>
        <w:t>4</w:t>
      </w:r>
      <w:r w:rsidR="00DA4543">
        <w:rPr>
          <w:rFonts w:ascii="Calibri" w:eastAsia="Calibri" w:hAnsi="Calibri" w:cs="Calibri"/>
        </w:rPr>
        <w:t>8</w:t>
      </w:r>
      <w:r w:rsidR="00CB5A4B" w:rsidRPr="00BB109A">
        <w:rPr>
          <w:rFonts w:ascii="Calibri" w:eastAsia="Calibri" w:hAnsi="Calibri" w:cs="Calibri"/>
        </w:rPr>
        <w:t xml:space="preserve"> </w:t>
      </w:r>
      <w:r w:rsidR="00F51763" w:rsidRPr="00BB109A">
        <w:rPr>
          <w:rFonts w:ascii="Calibri" w:eastAsia="Calibri" w:hAnsi="Calibri" w:cs="Calibri"/>
        </w:rPr>
        <w:t>horas</w:t>
      </w:r>
    </w:p>
    <w:p w14:paraId="1D2231A0" w14:textId="111E8ACE" w:rsidR="0C995EA0" w:rsidRPr="00BB109A" w:rsidRDefault="0C995EA0" w:rsidP="0C995EA0">
      <w:pPr>
        <w:pStyle w:val="Prrafodelista"/>
        <w:jc w:val="both"/>
        <w:rPr>
          <w:rFonts w:ascii="Calibri" w:eastAsia="Calibri" w:hAnsi="Calibri" w:cs="Calibri"/>
          <w:color w:val="000000" w:themeColor="text1"/>
        </w:rPr>
      </w:pPr>
    </w:p>
    <w:p w14:paraId="6395F881" w14:textId="0CF25195" w:rsidR="00B53D0D" w:rsidRPr="00BB109A" w:rsidRDefault="00B53D0D" w:rsidP="009448E8">
      <w:pPr>
        <w:spacing w:after="0" w:line="240" w:lineRule="auto"/>
        <w:rPr>
          <w:rFonts w:cs="Calibri"/>
          <w:b/>
        </w:rPr>
      </w:pPr>
      <w:r w:rsidRPr="00BB109A">
        <w:rPr>
          <w:rFonts w:cs="Calibri"/>
          <w:b/>
        </w:rPr>
        <w:t>2. PRESENTACIÓN</w:t>
      </w:r>
    </w:p>
    <w:p w14:paraId="1DA46D31" w14:textId="77777777" w:rsidR="00CE69A9" w:rsidRPr="00BB109A" w:rsidRDefault="00CE69A9" w:rsidP="00EC195D">
      <w:pPr>
        <w:spacing w:after="0" w:line="360" w:lineRule="auto"/>
        <w:rPr>
          <w:rFonts w:eastAsiaTheme="minorHAnsi" w:cs="Calibri"/>
        </w:rPr>
      </w:pPr>
    </w:p>
    <w:p w14:paraId="2C7D8F29" w14:textId="1E451527" w:rsidR="00CB5A4B" w:rsidRPr="00BB109A" w:rsidRDefault="00CB5A4B" w:rsidP="00EC195D">
      <w:pPr>
        <w:spacing w:after="0" w:line="360" w:lineRule="auto"/>
        <w:ind w:left="360"/>
        <w:rPr>
          <w:rFonts w:cs="Calibri"/>
          <w:color w:val="000000"/>
        </w:rPr>
      </w:pPr>
      <w:r w:rsidRPr="00BB109A">
        <w:rPr>
          <w:rFonts w:cs="Calibri"/>
          <w:color w:val="000000"/>
        </w:rPr>
        <w:t xml:space="preserve">¡Bienvenido al SENA! a esta importante </w:t>
      </w:r>
      <w:r w:rsidRPr="00BB109A">
        <w:rPr>
          <w:rFonts w:cs="Calibri"/>
        </w:rPr>
        <w:t>i</w:t>
      </w:r>
      <w:r w:rsidRPr="00BB109A">
        <w:rPr>
          <w:rFonts w:cs="Calibri"/>
          <w:color w:val="000000"/>
        </w:rPr>
        <w:t>nstitución pública, donde usted tendrá la oportunidad de desarrollar sus capacidades, habilidades y aptitudes, para una vida productiva y social, con las competencias técnicas, tecnológicas y sociales que le ayudarán a insertarse en el mundo del trabajo y, aportar así, al desarrollo de nuestro aparato productivo local, regional y nacional.</w:t>
      </w:r>
    </w:p>
    <w:p w14:paraId="67E9F328" w14:textId="77777777" w:rsidR="00CB5A4B" w:rsidRPr="00BB109A" w:rsidRDefault="00CB5A4B" w:rsidP="00EC195D">
      <w:pPr>
        <w:spacing w:after="0" w:line="360" w:lineRule="auto"/>
        <w:ind w:left="360"/>
        <w:rPr>
          <w:rFonts w:cs="Calibri"/>
          <w:color w:val="000000"/>
        </w:rPr>
      </w:pPr>
    </w:p>
    <w:p w14:paraId="15222884" w14:textId="514F73A9" w:rsidR="00CB5A4B" w:rsidRPr="00BB109A" w:rsidRDefault="00CB5A4B" w:rsidP="00EC195D">
      <w:pPr>
        <w:spacing w:after="0" w:line="360" w:lineRule="auto"/>
        <w:ind w:left="360"/>
        <w:rPr>
          <w:rFonts w:cs="Calibri"/>
          <w:color w:val="000000" w:themeColor="text1"/>
        </w:rPr>
      </w:pPr>
      <w:r w:rsidRPr="01188B97">
        <w:rPr>
          <w:rFonts w:cs="Calibri"/>
          <w:color w:val="000000" w:themeColor="text1"/>
        </w:rPr>
        <w:t>En esta guía de aprendizaje, se le invita a participar en las diferentes actividades, las cuales tienen como propósito fundamental darle a conocer aspectos generales del SENA, de la Formación Profesional Integral y del programa de formación en el que usted se matriculó.</w:t>
      </w:r>
    </w:p>
    <w:p w14:paraId="2C9AE0B8" w14:textId="1B72E8AE" w:rsidR="01188B97" w:rsidRDefault="01188B97" w:rsidP="01188B97">
      <w:pPr>
        <w:tabs>
          <w:tab w:val="left" w:pos="4320"/>
          <w:tab w:val="left" w:pos="4485"/>
          <w:tab w:val="left" w:pos="5445"/>
        </w:tabs>
        <w:spacing w:line="360" w:lineRule="auto"/>
        <w:jc w:val="both"/>
        <w:rPr>
          <w:rFonts w:cs="Calibri"/>
          <w:b/>
          <w:bCs/>
          <w:lang w:val="es-MX"/>
        </w:rPr>
      </w:pPr>
    </w:p>
    <w:p w14:paraId="5B0F9642" w14:textId="77777777" w:rsidR="00B243C1" w:rsidRDefault="00B53D0D" w:rsidP="00B243C1">
      <w:pPr>
        <w:tabs>
          <w:tab w:val="left" w:pos="4320"/>
          <w:tab w:val="left" w:pos="4485"/>
          <w:tab w:val="left" w:pos="5445"/>
        </w:tabs>
        <w:spacing w:line="360" w:lineRule="auto"/>
        <w:jc w:val="both"/>
        <w:rPr>
          <w:rFonts w:cs="Calibri"/>
          <w:b/>
          <w:lang w:val="es-MX"/>
        </w:rPr>
      </w:pPr>
      <w:r w:rsidRPr="00BB109A">
        <w:rPr>
          <w:rFonts w:cs="Calibri"/>
          <w:b/>
          <w:lang w:val="es-MX"/>
        </w:rPr>
        <w:lastRenderedPageBreak/>
        <w:t>3.  FORMULACIÓN DE LAS ACTIVIDADES DE APRENDIZAJE</w:t>
      </w:r>
    </w:p>
    <w:p w14:paraId="7D9E4CD0" w14:textId="68DF56BE" w:rsidR="00172F63" w:rsidRPr="00B243C1" w:rsidRDefault="00FE7202" w:rsidP="00B243C1">
      <w:pPr>
        <w:tabs>
          <w:tab w:val="left" w:pos="4320"/>
          <w:tab w:val="left" w:pos="4485"/>
          <w:tab w:val="left" w:pos="5445"/>
        </w:tabs>
        <w:spacing w:line="360" w:lineRule="auto"/>
        <w:rPr>
          <w:rFonts w:cs="Calibri"/>
          <w:b/>
          <w:lang w:val="es-MX"/>
        </w:rPr>
      </w:pPr>
      <w:r w:rsidRPr="00AD69AA">
        <w:rPr>
          <w:b/>
          <w:sz w:val="24"/>
          <w:szCs w:val="24"/>
          <w:lang w:val="es-MX"/>
        </w:rPr>
        <w:t xml:space="preserve">3.1 </w:t>
      </w:r>
      <w:r w:rsidR="008D7773" w:rsidRPr="00AD69AA">
        <w:rPr>
          <w:b/>
          <w:sz w:val="24"/>
          <w:szCs w:val="24"/>
          <w:lang w:val="es-MX"/>
        </w:rPr>
        <w:t>Actividades de refle</w:t>
      </w:r>
      <w:r w:rsidR="007553B0" w:rsidRPr="00AD69AA">
        <w:rPr>
          <w:b/>
          <w:sz w:val="24"/>
          <w:szCs w:val="24"/>
          <w:lang w:val="es-MX"/>
        </w:rPr>
        <w:t>xi</w:t>
      </w:r>
      <w:r w:rsidR="008D7773" w:rsidRPr="00AD69AA">
        <w:rPr>
          <w:b/>
          <w:sz w:val="24"/>
          <w:szCs w:val="24"/>
          <w:lang w:val="es-MX"/>
        </w:rPr>
        <w:t>ón inicial</w:t>
      </w:r>
      <w:r w:rsidR="003630EC" w:rsidRPr="00AD69AA">
        <w:rPr>
          <w:b/>
          <w:sz w:val="24"/>
          <w:szCs w:val="24"/>
          <w:lang w:val="es-MX"/>
        </w:rPr>
        <w:t>:</w:t>
      </w:r>
    </w:p>
    <w:p w14:paraId="20EE60DB" w14:textId="7575BE8B" w:rsidR="00FD422C" w:rsidRPr="00AD69AA" w:rsidRDefault="00B93D1A" w:rsidP="00B243C1">
      <w:pPr>
        <w:pStyle w:val="Sinespaciado"/>
        <w:spacing w:line="360" w:lineRule="auto"/>
        <w:rPr>
          <w:b/>
          <w:sz w:val="24"/>
          <w:szCs w:val="24"/>
          <w:lang w:val="es-MX"/>
        </w:rPr>
      </w:pPr>
      <w:r>
        <w:rPr>
          <w:b/>
          <w:sz w:val="24"/>
          <w:szCs w:val="24"/>
          <w:lang w:val="es-MX"/>
        </w:rPr>
        <w:t xml:space="preserve">3.1.1 </w:t>
      </w:r>
      <w:r w:rsidR="00A26E89">
        <w:rPr>
          <w:b/>
          <w:sz w:val="24"/>
          <w:szCs w:val="24"/>
          <w:lang w:val="es-MX"/>
        </w:rPr>
        <w:t>Reconocer el Sena</w:t>
      </w:r>
      <w:r w:rsidR="00B243C1">
        <w:rPr>
          <w:b/>
          <w:sz w:val="24"/>
          <w:szCs w:val="24"/>
          <w:lang w:val="es-MX"/>
        </w:rPr>
        <w:t xml:space="preserve"> co</w:t>
      </w:r>
      <w:r w:rsidR="00F8290D">
        <w:rPr>
          <w:b/>
          <w:sz w:val="24"/>
          <w:szCs w:val="24"/>
          <w:lang w:val="es-MX"/>
        </w:rPr>
        <w:t>mo</w:t>
      </w:r>
      <w:r w:rsidR="00B243C1">
        <w:rPr>
          <w:b/>
          <w:sz w:val="24"/>
          <w:szCs w:val="24"/>
          <w:lang w:val="es-MX"/>
        </w:rPr>
        <w:t xml:space="preserve"> entidad de formación y su apalancamiento a mi proyecto de vida</w:t>
      </w:r>
    </w:p>
    <w:p w14:paraId="30208798" w14:textId="037455D6" w:rsidR="00DD7DE9" w:rsidRDefault="00DD7DE9" w:rsidP="00B243C1">
      <w:pPr>
        <w:tabs>
          <w:tab w:val="left" w:pos="4320"/>
          <w:tab w:val="left" w:pos="4485"/>
          <w:tab w:val="left" w:pos="5445"/>
        </w:tabs>
        <w:spacing w:after="0" w:line="360" w:lineRule="auto"/>
        <w:ind w:left="360"/>
        <w:rPr>
          <w:rFonts w:eastAsia="Arial" w:cs="Calibri"/>
          <w:bCs/>
        </w:rPr>
      </w:pPr>
      <w:r w:rsidRPr="0021382E">
        <w:rPr>
          <w:rFonts w:eastAsia="Arial" w:cs="Calibri"/>
          <w:b/>
        </w:rPr>
        <w:t>Descripción de la actividad</w:t>
      </w:r>
      <w:r w:rsidRPr="00F51763">
        <w:rPr>
          <w:rFonts w:eastAsia="Arial" w:cs="Calibri"/>
          <w:bCs/>
        </w:rPr>
        <w:t xml:space="preserve">: </w:t>
      </w:r>
      <w:r w:rsidR="00072DD4">
        <w:rPr>
          <w:rFonts w:eastAsia="Arial" w:cs="Calibri"/>
          <w:bCs/>
        </w:rPr>
        <w:t xml:space="preserve">Observe la imagen y responda en el </w:t>
      </w:r>
      <w:r w:rsidR="00F60520">
        <w:rPr>
          <w:rFonts w:eastAsia="Arial" w:cs="Calibri"/>
          <w:bCs/>
        </w:rPr>
        <w:t>equipo</w:t>
      </w:r>
      <w:r w:rsidR="00072DD4">
        <w:rPr>
          <w:rFonts w:eastAsia="Arial" w:cs="Calibri"/>
          <w:bCs/>
        </w:rPr>
        <w:t>:</w:t>
      </w:r>
    </w:p>
    <w:p w14:paraId="77DF8BBA" w14:textId="393A3572" w:rsidR="00072DD4" w:rsidRDefault="00072DD4" w:rsidP="0D5FEBFE">
      <w:pPr>
        <w:tabs>
          <w:tab w:val="left" w:pos="4320"/>
          <w:tab w:val="left" w:pos="4485"/>
          <w:tab w:val="left" w:pos="5445"/>
        </w:tabs>
        <w:spacing w:after="0" w:line="240" w:lineRule="auto"/>
        <w:jc w:val="both"/>
        <w:rPr>
          <w:rFonts w:eastAsia="Arial" w:cs="Calibri"/>
          <w:bCs/>
        </w:rPr>
      </w:pPr>
      <w:r>
        <w:rPr>
          <w:noProof/>
        </w:rPr>
        <w:drawing>
          <wp:inline distT="0" distB="0" distL="0" distR="0" wp14:anchorId="09212BB0" wp14:editId="6C723A29">
            <wp:extent cx="6077798" cy="3381847"/>
            <wp:effectExtent l="0" t="0" r="0" b="9525"/>
            <wp:docPr id="1902258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077798" cy="3381847"/>
                    </a:xfrm>
                    <a:prstGeom prst="rect">
                      <a:avLst/>
                    </a:prstGeom>
                  </pic:spPr>
                </pic:pic>
              </a:graphicData>
            </a:graphic>
          </wp:inline>
        </w:drawing>
      </w:r>
    </w:p>
    <w:p w14:paraId="07E55822" w14:textId="77777777" w:rsidR="00F8290D" w:rsidRPr="00F8290D" w:rsidRDefault="00072DD4" w:rsidP="00480AE0">
      <w:pPr>
        <w:pStyle w:val="Prrafodelista"/>
        <w:numPr>
          <w:ilvl w:val="0"/>
          <w:numId w:val="13"/>
        </w:numPr>
        <w:tabs>
          <w:tab w:val="left" w:pos="4320"/>
          <w:tab w:val="left" w:pos="4485"/>
          <w:tab w:val="left" w:pos="5445"/>
        </w:tabs>
        <w:spacing w:after="0" w:line="360" w:lineRule="auto"/>
        <w:rPr>
          <w:rFonts w:ascii="Calibri" w:eastAsia="Arial" w:hAnsi="Calibri" w:cs="Calibri"/>
          <w:bCs/>
        </w:rPr>
      </w:pPr>
      <w:r w:rsidRPr="00F8290D">
        <w:rPr>
          <w:rFonts w:ascii="Calibri" w:hAnsi="Calibri" w:cs="Calibri"/>
          <w:bCs/>
          <w:color w:val="000000" w:themeColor="text1"/>
        </w:rPr>
        <w:t xml:space="preserve">¿Qué lugar de la ciudad es </w:t>
      </w:r>
      <w:r w:rsidRPr="00F8290D">
        <w:rPr>
          <w:rFonts w:ascii="Calibri" w:eastAsia="Arial" w:hAnsi="Calibri" w:cs="Calibri"/>
          <w:bCs/>
        </w:rPr>
        <w:t>est</w:t>
      </w:r>
      <w:r w:rsidR="66EF284F" w:rsidRPr="00F8290D">
        <w:rPr>
          <w:rFonts w:ascii="Calibri" w:eastAsia="Arial" w:hAnsi="Calibri" w:cs="Calibri"/>
          <w:bCs/>
        </w:rPr>
        <w:t>e</w:t>
      </w:r>
      <w:r w:rsidRPr="00F8290D">
        <w:rPr>
          <w:rFonts w:ascii="Calibri" w:eastAsia="Arial" w:hAnsi="Calibri" w:cs="Calibri"/>
          <w:bCs/>
        </w:rPr>
        <w:t>?</w:t>
      </w:r>
    </w:p>
    <w:p w14:paraId="0004DC27" w14:textId="77777777" w:rsidR="00F8290D" w:rsidRPr="00F8290D" w:rsidRDefault="00072DD4" w:rsidP="00480AE0">
      <w:pPr>
        <w:pStyle w:val="Prrafodelista"/>
        <w:numPr>
          <w:ilvl w:val="0"/>
          <w:numId w:val="13"/>
        </w:numPr>
        <w:tabs>
          <w:tab w:val="left" w:pos="4320"/>
          <w:tab w:val="left" w:pos="4485"/>
          <w:tab w:val="left" w:pos="5445"/>
        </w:tabs>
        <w:spacing w:after="0" w:line="360" w:lineRule="auto"/>
        <w:rPr>
          <w:rFonts w:ascii="Calibri" w:eastAsia="Arial" w:hAnsi="Calibri" w:cs="Calibri"/>
          <w:bCs/>
        </w:rPr>
      </w:pPr>
      <w:r w:rsidRPr="00F8290D">
        <w:rPr>
          <w:rFonts w:ascii="Calibri" w:hAnsi="Calibri" w:cs="Calibri"/>
          <w:bCs/>
          <w:color w:val="000000" w:themeColor="text1"/>
        </w:rPr>
        <w:t>¿Qué podemos encontrar allí?</w:t>
      </w:r>
    </w:p>
    <w:p w14:paraId="08648002" w14:textId="77777777" w:rsidR="00F8290D" w:rsidRPr="00F8290D" w:rsidRDefault="00072DD4" w:rsidP="00480AE0">
      <w:pPr>
        <w:pStyle w:val="Prrafodelista"/>
        <w:numPr>
          <w:ilvl w:val="0"/>
          <w:numId w:val="13"/>
        </w:numPr>
        <w:tabs>
          <w:tab w:val="left" w:pos="4320"/>
          <w:tab w:val="left" w:pos="4485"/>
          <w:tab w:val="left" w:pos="5445"/>
        </w:tabs>
        <w:spacing w:after="0" w:line="360" w:lineRule="auto"/>
        <w:rPr>
          <w:rFonts w:ascii="Calibri" w:eastAsia="Arial" w:hAnsi="Calibri" w:cs="Calibri"/>
          <w:bCs/>
        </w:rPr>
      </w:pPr>
      <w:r w:rsidRPr="00F8290D">
        <w:rPr>
          <w:rFonts w:ascii="Calibri" w:hAnsi="Calibri" w:cs="Calibri"/>
          <w:bCs/>
          <w:color w:val="000000" w:themeColor="text1"/>
        </w:rPr>
        <w:t>¿Qué servicios se ofrecen?</w:t>
      </w:r>
    </w:p>
    <w:p w14:paraId="39B3742B" w14:textId="5657FBD2" w:rsidR="00072DD4" w:rsidRPr="00F8290D" w:rsidRDefault="00072DD4" w:rsidP="00480AE0">
      <w:pPr>
        <w:pStyle w:val="Prrafodelista"/>
        <w:numPr>
          <w:ilvl w:val="0"/>
          <w:numId w:val="13"/>
        </w:numPr>
        <w:tabs>
          <w:tab w:val="left" w:pos="4320"/>
          <w:tab w:val="left" w:pos="4485"/>
          <w:tab w:val="left" w:pos="5445"/>
        </w:tabs>
        <w:spacing w:after="0" w:line="360" w:lineRule="auto"/>
        <w:rPr>
          <w:rFonts w:ascii="Calibri" w:eastAsia="Arial" w:hAnsi="Calibri" w:cs="Calibri"/>
          <w:bCs/>
        </w:rPr>
      </w:pPr>
      <w:r w:rsidRPr="00F8290D">
        <w:rPr>
          <w:rFonts w:ascii="Calibri" w:hAnsi="Calibri" w:cs="Calibri"/>
          <w:bCs/>
          <w:color w:val="000000" w:themeColor="text1"/>
        </w:rPr>
        <w:t>¿Qué beneficios puede encontrar como aprendiz?</w:t>
      </w:r>
    </w:p>
    <w:p w14:paraId="6AFE8DDC" w14:textId="057CEE39" w:rsidR="00DD7DE9" w:rsidRPr="00BB109A" w:rsidRDefault="00DD7DE9" w:rsidP="00B243C1">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Ambiente requerido</w:t>
      </w:r>
      <w:r w:rsidRPr="00BB109A">
        <w:rPr>
          <w:rFonts w:cs="Calibri"/>
          <w:color w:val="000000" w:themeColor="text1"/>
        </w:rPr>
        <w:t xml:space="preserve">:  </w:t>
      </w:r>
      <w:r w:rsidR="00072DD4" w:rsidRPr="00BB109A">
        <w:rPr>
          <w:rFonts w:cs="Calibri"/>
          <w:color w:val="000000" w:themeColor="text1"/>
        </w:rPr>
        <w:t>taller o ambiente convencional</w:t>
      </w:r>
    </w:p>
    <w:p w14:paraId="4295213D" w14:textId="6CA7A1E9" w:rsidR="00DD7DE9" w:rsidRPr="00BB109A" w:rsidRDefault="00DD7DE9" w:rsidP="00B243C1">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 xml:space="preserve">Estrategias </w:t>
      </w:r>
      <w:r w:rsidR="000723CC" w:rsidRPr="00BB109A">
        <w:rPr>
          <w:rFonts w:cs="Calibri"/>
          <w:b/>
          <w:color w:val="000000" w:themeColor="text1"/>
        </w:rPr>
        <w:t xml:space="preserve">o técnicas </w:t>
      </w:r>
      <w:r w:rsidRPr="00BB109A">
        <w:rPr>
          <w:rFonts w:cs="Calibri"/>
          <w:b/>
          <w:color w:val="000000" w:themeColor="text1"/>
        </w:rPr>
        <w:t>didácticas activas</w:t>
      </w:r>
      <w:r w:rsidRPr="00BB109A">
        <w:rPr>
          <w:rFonts w:cs="Calibri"/>
          <w:color w:val="000000" w:themeColor="text1"/>
        </w:rPr>
        <w:t xml:space="preserve">: </w:t>
      </w:r>
      <w:r w:rsidR="00072DD4" w:rsidRPr="00BB109A">
        <w:rPr>
          <w:rFonts w:cs="Calibri"/>
          <w:color w:val="000000" w:themeColor="text1"/>
        </w:rPr>
        <w:t>pregunta y debate</w:t>
      </w:r>
    </w:p>
    <w:p w14:paraId="6E2905C9" w14:textId="16F002E1" w:rsidR="00DD7DE9" w:rsidRPr="00BB109A" w:rsidRDefault="00DD7DE9" w:rsidP="00B243C1">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Materiales de formación</w:t>
      </w:r>
      <w:r w:rsidR="00072DD4" w:rsidRPr="00BB109A">
        <w:rPr>
          <w:rFonts w:cs="Calibri"/>
          <w:color w:val="000000" w:themeColor="text1"/>
        </w:rPr>
        <w:t>: marcadores, tablero</w:t>
      </w:r>
      <w:r w:rsidR="00B243C1">
        <w:rPr>
          <w:rFonts w:cs="Calibri"/>
          <w:color w:val="000000" w:themeColor="text1"/>
        </w:rPr>
        <w:t>.</w:t>
      </w:r>
    </w:p>
    <w:p w14:paraId="36CFEE0D" w14:textId="11320323" w:rsidR="00DD7DE9" w:rsidRPr="00BB109A" w:rsidRDefault="00DD7DE9" w:rsidP="00B243C1">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Material de apoyo</w:t>
      </w:r>
      <w:r w:rsidRPr="00BB109A">
        <w:rPr>
          <w:rFonts w:cs="Calibri"/>
          <w:color w:val="000000" w:themeColor="text1"/>
        </w:rPr>
        <w:t>:</w:t>
      </w:r>
      <w:r w:rsidR="00072DD4" w:rsidRPr="00BB109A">
        <w:rPr>
          <w:rFonts w:cs="Calibri"/>
          <w:color w:val="000000" w:themeColor="text1"/>
        </w:rPr>
        <w:t xml:space="preserve"> presentación de </w:t>
      </w:r>
      <w:r w:rsidR="00156D73" w:rsidRPr="00BB109A">
        <w:rPr>
          <w:rFonts w:cs="Calibri"/>
          <w:color w:val="000000" w:themeColor="text1"/>
        </w:rPr>
        <w:t>PowerPoint</w:t>
      </w:r>
      <w:r w:rsidR="00072DD4" w:rsidRPr="00BB109A">
        <w:rPr>
          <w:rFonts w:cs="Calibri"/>
          <w:color w:val="000000" w:themeColor="text1"/>
        </w:rPr>
        <w:t xml:space="preserve"> con imagen.</w:t>
      </w:r>
    </w:p>
    <w:p w14:paraId="6E14D626" w14:textId="2BF48996" w:rsidR="00F51763" w:rsidRPr="00F8290D" w:rsidRDefault="00DD7DE9" w:rsidP="00F8290D">
      <w:pPr>
        <w:tabs>
          <w:tab w:val="left" w:pos="4320"/>
          <w:tab w:val="left" w:pos="4485"/>
          <w:tab w:val="left" w:pos="5445"/>
        </w:tabs>
        <w:spacing w:after="0" w:line="360" w:lineRule="auto"/>
        <w:ind w:left="360"/>
        <w:rPr>
          <w:rFonts w:cs="Calibri"/>
          <w:color w:val="000000" w:themeColor="text1"/>
        </w:rPr>
      </w:pPr>
      <w:r w:rsidRPr="01188B97">
        <w:rPr>
          <w:rFonts w:cs="Calibri"/>
          <w:b/>
          <w:bCs/>
          <w:color w:val="000000" w:themeColor="text1"/>
        </w:rPr>
        <w:t xml:space="preserve">Duración de la actividad: </w:t>
      </w:r>
      <w:r w:rsidRPr="01188B97">
        <w:rPr>
          <w:rFonts w:cs="Calibri"/>
          <w:color w:val="000000" w:themeColor="text1"/>
        </w:rPr>
        <w:t xml:space="preserve"> </w:t>
      </w:r>
      <w:r w:rsidR="0021382E" w:rsidRPr="01188B97">
        <w:rPr>
          <w:rFonts w:cs="Calibri"/>
          <w:color w:val="000000" w:themeColor="text1"/>
        </w:rPr>
        <w:t>3</w:t>
      </w:r>
      <w:r w:rsidR="00072DD4" w:rsidRPr="01188B97">
        <w:rPr>
          <w:rFonts w:cs="Calibri"/>
          <w:color w:val="000000" w:themeColor="text1"/>
        </w:rPr>
        <w:t>0 minutos</w:t>
      </w:r>
      <w:r w:rsidRPr="01188B97">
        <w:rPr>
          <w:rFonts w:cs="Calibri"/>
          <w:color w:val="000000" w:themeColor="text1"/>
        </w:rPr>
        <w:t>.</w:t>
      </w:r>
    </w:p>
    <w:p w14:paraId="205C0A04" w14:textId="51F23B89" w:rsidR="01188B97" w:rsidRDefault="01188B97" w:rsidP="01188B97">
      <w:pPr>
        <w:spacing w:after="0" w:line="360" w:lineRule="auto"/>
        <w:ind w:left="360"/>
        <w:rPr>
          <w:rFonts w:cs="Calibri"/>
          <w:b/>
          <w:bCs/>
          <w:sz w:val="24"/>
          <w:szCs w:val="24"/>
        </w:rPr>
      </w:pPr>
    </w:p>
    <w:p w14:paraId="28E1A594" w14:textId="24C28D38" w:rsidR="00451A05" w:rsidRDefault="00FE7202" w:rsidP="00F8290D">
      <w:pPr>
        <w:spacing w:after="0" w:line="360" w:lineRule="auto"/>
        <w:ind w:left="360"/>
        <w:rPr>
          <w:rFonts w:cs="Calibri"/>
          <w:b/>
          <w:sz w:val="24"/>
          <w:szCs w:val="24"/>
        </w:rPr>
      </w:pPr>
      <w:r w:rsidRPr="00AD69AA">
        <w:rPr>
          <w:rFonts w:cs="Calibri"/>
          <w:b/>
          <w:sz w:val="24"/>
          <w:szCs w:val="24"/>
        </w:rPr>
        <w:t xml:space="preserve">3.2 </w:t>
      </w:r>
      <w:r w:rsidR="00451A05" w:rsidRPr="00AD69AA">
        <w:rPr>
          <w:rFonts w:cs="Calibri"/>
          <w:b/>
          <w:sz w:val="24"/>
          <w:szCs w:val="24"/>
        </w:rPr>
        <w:t xml:space="preserve">Actividades de </w:t>
      </w:r>
      <w:r w:rsidR="00BA649D" w:rsidRPr="00AD69AA">
        <w:rPr>
          <w:rFonts w:cs="Calibri"/>
          <w:b/>
          <w:sz w:val="24"/>
          <w:szCs w:val="24"/>
        </w:rPr>
        <w:t xml:space="preserve">contextualización e identificación de </w:t>
      </w:r>
      <w:r w:rsidR="0E399CB2" w:rsidRPr="00AD69AA">
        <w:rPr>
          <w:rFonts w:cs="Calibri"/>
          <w:b/>
          <w:sz w:val="24"/>
          <w:szCs w:val="24"/>
        </w:rPr>
        <w:t>conocimientos</w:t>
      </w:r>
      <w:r w:rsidR="00BA649D" w:rsidRPr="00AD69AA">
        <w:rPr>
          <w:rFonts w:cs="Calibri"/>
          <w:b/>
          <w:sz w:val="24"/>
          <w:szCs w:val="24"/>
        </w:rPr>
        <w:t xml:space="preserve"> necesarios para el aprendizaje</w:t>
      </w:r>
    </w:p>
    <w:p w14:paraId="4B43F008" w14:textId="74D71BC1" w:rsidR="61AA5168" w:rsidRPr="00F8290D" w:rsidRDefault="00F8290D" w:rsidP="00F8290D">
      <w:pPr>
        <w:pStyle w:val="Sinespaciado"/>
        <w:spacing w:line="360" w:lineRule="auto"/>
        <w:ind w:left="360"/>
        <w:rPr>
          <w:b/>
          <w:sz w:val="24"/>
          <w:szCs w:val="24"/>
          <w:lang w:val="es-MX"/>
        </w:rPr>
      </w:pPr>
      <w:r>
        <w:rPr>
          <w:b/>
          <w:sz w:val="24"/>
          <w:szCs w:val="24"/>
          <w:lang w:val="es-MX"/>
        </w:rPr>
        <w:lastRenderedPageBreak/>
        <w:t>3.2.1 Reconocer mis conocimientos del Sena como entidad de formación</w:t>
      </w:r>
    </w:p>
    <w:p w14:paraId="1514C68D" w14:textId="100C1A7E" w:rsidR="00DD7DE9" w:rsidRPr="00BB109A" w:rsidRDefault="00DD7DE9" w:rsidP="00F8290D">
      <w:pPr>
        <w:tabs>
          <w:tab w:val="left" w:pos="4320"/>
          <w:tab w:val="left" w:pos="4485"/>
          <w:tab w:val="left" w:pos="5445"/>
        </w:tabs>
        <w:spacing w:after="0" w:line="360" w:lineRule="auto"/>
        <w:ind w:left="360"/>
        <w:rPr>
          <w:rFonts w:cs="Calibri"/>
          <w:color w:val="000000" w:themeColor="text1"/>
        </w:rPr>
      </w:pPr>
      <w:r w:rsidRPr="00F8290D">
        <w:rPr>
          <w:rFonts w:cs="Calibri"/>
          <w:b/>
          <w:bCs/>
          <w:color w:val="000000" w:themeColor="text1"/>
        </w:rPr>
        <w:t>Descripción de la actividad</w:t>
      </w:r>
      <w:r w:rsidRPr="00BB109A">
        <w:rPr>
          <w:rFonts w:cs="Calibri"/>
          <w:color w:val="000000" w:themeColor="text1"/>
        </w:rPr>
        <w:t xml:space="preserve">: </w:t>
      </w:r>
      <w:r w:rsidR="00072DD4" w:rsidRPr="00BB109A">
        <w:rPr>
          <w:rFonts w:cs="Calibri"/>
          <w:color w:val="000000" w:themeColor="text1"/>
        </w:rPr>
        <w:t xml:space="preserve">Conteste las preguntas según sus conocimientos previos. </w:t>
      </w:r>
    </w:p>
    <w:p w14:paraId="751EED1B" w14:textId="3BBD7DF7" w:rsidR="00DD7DE9" w:rsidRPr="00BB109A" w:rsidRDefault="00072DD4" w:rsidP="00F8290D">
      <w:pPr>
        <w:tabs>
          <w:tab w:val="left" w:pos="4320"/>
          <w:tab w:val="left" w:pos="4485"/>
          <w:tab w:val="left" w:pos="5445"/>
        </w:tabs>
        <w:spacing w:after="0" w:line="360" w:lineRule="auto"/>
        <w:ind w:left="360"/>
        <w:rPr>
          <w:rFonts w:cs="Calibri"/>
          <w:color w:val="000000" w:themeColor="text1"/>
        </w:rPr>
      </w:pPr>
      <w:r w:rsidRPr="00BB109A">
        <w:rPr>
          <w:rFonts w:cs="Calibri"/>
          <w:color w:val="000000" w:themeColor="text1"/>
        </w:rPr>
        <w:t xml:space="preserve">No consulte en internet. Socialice sus respuestas con el </w:t>
      </w:r>
      <w:r w:rsidR="00F60520" w:rsidRPr="00BB109A">
        <w:rPr>
          <w:rFonts w:cs="Calibri"/>
          <w:color w:val="000000" w:themeColor="text1"/>
        </w:rPr>
        <w:t>equipo</w:t>
      </w:r>
      <w:r w:rsidRPr="00BB109A">
        <w:rPr>
          <w:rFonts w:cs="Calibri"/>
          <w:color w:val="000000" w:themeColor="text1"/>
        </w:rPr>
        <w:t>.</w:t>
      </w:r>
    </w:p>
    <w:p w14:paraId="380869B4" w14:textId="5358999C" w:rsidR="5222579D" w:rsidRPr="00BB109A" w:rsidRDefault="5222579D" w:rsidP="5222579D">
      <w:pPr>
        <w:tabs>
          <w:tab w:val="left" w:pos="4320"/>
          <w:tab w:val="left" w:pos="4485"/>
          <w:tab w:val="left" w:pos="5445"/>
        </w:tabs>
        <w:spacing w:after="0" w:line="240" w:lineRule="auto"/>
        <w:ind w:left="360"/>
        <w:jc w:val="both"/>
        <w:rPr>
          <w:rFonts w:cs="Calibri"/>
          <w:color w:val="000000" w:themeColor="text1"/>
        </w:rPr>
      </w:pPr>
    </w:p>
    <w:tbl>
      <w:tblPr>
        <w:tblStyle w:val="Tablaconcuadrcula2-nfasis4"/>
        <w:tblW w:w="9585" w:type="dxa"/>
        <w:tblLayout w:type="fixed"/>
        <w:tblLook w:val="04A0" w:firstRow="1" w:lastRow="0" w:firstColumn="1" w:lastColumn="0" w:noHBand="0" w:noVBand="1"/>
      </w:tblPr>
      <w:tblGrid>
        <w:gridCol w:w="5307"/>
        <w:gridCol w:w="4278"/>
      </w:tblGrid>
      <w:tr w:rsidR="00072DD4" w:rsidRPr="00BB109A" w14:paraId="43ADCC28" w14:textId="77777777" w:rsidTr="01188B97">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5307"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tcPr>
          <w:p w14:paraId="187F83ED" w14:textId="77777777" w:rsidR="00072DD4" w:rsidRPr="00BB109A" w:rsidRDefault="00072DD4" w:rsidP="00805FCA">
            <w:pPr>
              <w:jc w:val="center"/>
              <w:rPr>
                <w:rFonts w:cs="Calibri"/>
              </w:rPr>
            </w:pPr>
            <w:r w:rsidRPr="00BB109A">
              <w:rPr>
                <w:rFonts w:cs="Calibri"/>
              </w:rPr>
              <w:t>Pregunta</w:t>
            </w:r>
          </w:p>
        </w:tc>
        <w:tc>
          <w:tcPr>
            <w:tcW w:w="4278"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tcPr>
          <w:p w14:paraId="6EF4E2CD" w14:textId="77777777" w:rsidR="00072DD4" w:rsidRPr="00BB109A" w:rsidRDefault="00072DD4" w:rsidP="00805FCA">
            <w:pPr>
              <w:jc w:val="center"/>
              <w:cnfStyle w:val="100000000000" w:firstRow="1" w:lastRow="0" w:firstColumn="0" w:lastColumn="0" w:oddVBand="0" w:evenVBand="0" w:oddHBand="0" w:evenHBand="0" w:firstRowFirstColumn="0" w:firstRowLastColumn="0" w:lastRowFirstColumn="0" w:lastRowLastColumn="0"/>
              <w:rPr>
                <w:rFonts w:cs="Calibri"/>
              </w:rPr>
            </w:pPr>
            <w:r w:rsidRPr="00BB109A">
              <w:rPr>
                <w:rFonts w:cs="Calibri"/>
              </w:rPr>
              <w:t>Respuesta</w:t>
            </w:r>
          </w:p>
        </w:tc>
      </w:tr>
      <w:tr w:rsidR="00072DD4" w:rsidRPr="00BB109A" w14:paraId="16D13F7E" w14:textId="77777777" w:rsidTr="01188B9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307"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vAlign w:val="bottom"/>
          </w:tcPr>
          <w:p w14:paraId="7D7DF3C4" w14:textId="77777777" w:rsidR="00072DD4" w:rsidRPr="00BB109A" w:rsidRDefault="00072DD4" w:rsidP="01188B97">
            <w:pPr>
              <w:rPr>
                <w:rFonts w:cs="Calibri"/>
              </w:rPr>
            </w:pPr>
            <w:r w:rsidRPr="01188B97">
              <w:rPr>
                <w:rFonts w:cs="Calibri"/>
              </w:rPr>
              <w:t>¿Qué sabe usted del Sena?</w:t>
            </w:r>
          </w:p>
        </w:tc>
        <w:tc>
          <w:tcPr>
            <w:tcW w:w="4278"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tcPr>
          <w:p w14:paraId="63FDB337" w14:textId="77777777" w:rsidR="00072DD4" w:rsidRPr="00BB109A" w:rsidRDefault="00072DD4" w:rsidP="00805FCA">
            <w:pPr>
              <w:jc w:val="both"/>
              <w:cnfStyle w:val="000000100000" w:firstRow="0" w:lastRow="0" w:firstColumn="0" w:lastColumn="0" w:oddVBand="0" w:evenVBand="0" w:oddHBand="1" w:evenHBand="0" w:firstRowFirstColumn="0" w:firstRowLastColumn="0" w:lastRowFirstColumn="0" w:lastRowLastColumn="0"/>
              <w:rPr>
                <w:rFonts w:cs="Calibri"/>
              </w:rPr>
            </w:pPr>
          </w:p>
        </w:tc>
      </w:tr>
      <w:tr w:rsidR="00072DD4" w:rsidRPr="00BB109A" w14:paraId="05657E30" w14:textId="77777777" w:rsidTr="01188B97">
        <w:trPr>
          <w:trHeight w:val="677"/>
        </w:trPr>
        <w:tc>
          <w:tcPr>
            <w:cnfStyle w:val="001000000000" w:firstRow="0" w:lastRow="0" w:firstColumn="1" w:lastColumn="0" w:oddVBand="0" w:evenVBand="0" w:oddHBand="0" w:evenHBand="0" w:firstRowFirstColumn="0" w:firstRowLastColumn="0" w:lastRowFirstColumn="0" w:lastRowLastColumn="0"/>
            <w:tcW w:w="5307"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vAlign w:val="bottom"/>
          </w:tcPr>
          <w:p w14:paraId="747D7792" w14:textId="77777777" w:rsidR="00072DD4" w:rsidRPr="00BB109A" w:rsidRDefault="00072DD4" w:rsidP="01188B97">
            <w:pPr>
              <w:rPr>
                <w:rFonts w:cs="Calibri"/>
              </w:rPr>
            </w:pPr>
            <w:r w:rsidRPr="01188B97">
              <w:rPr>
                <w:rFonts w:cs="Calibri"/>
              </w:rPr>
              <w:t>¿Qué diferencia existe entre el Sena y la Universidad?</w:t>
            </w:r>
          </w:p>
        </w:tc>
        <w:tc>
          <w:tcPr>
            <w:tcW w:w="4278" w:type="dxa"/>
            <w:tcBorders>
              <w:top w:val="single" w:sz="12" w:space="0" w:color="6A9E1F" w:themeColor="accent4"/>
              <w:left w:val="single" w:sz="12" w:space="0" w:color="6A9E1F" w:themeColor="accent4"/>
              <w:bottom w:val="single" w:sz="12" w:space="0" w:color="6A9E1F" w:themeColor="accent4"/>
              <w:right w:val="single" w:sz="12" w:space="0" w:color="6A9E1F" w:themeColor="accent4"/>
            </w:tcBorders>
          </w:tcPr>
          <w:p w14:paraId="0C612217" w14:textId="77777777" w:rsidR="00072DD4" w:rsidRPr="00BB109A" w:rsidRDefault="00072DD4" w:rsidP="00805FCA">
            <w:pPr>
              <w:jc w:val="both"/>
              <w:cnfStyle w:val="000000000000" w:firstRow="0" w:lastRow="0" w:firstColumn="0" w:lastColumn="0" w:oddVBand="0" w:evenVBand="0" w:oddHBand="0" w:evenHBand="0" w:firstRowFirstColumn="0" w:firstRowLastColumn="0" w:lastRowFirstColumn="0" w:lastRowLastColumn="0"/>
              <w:rPr>
                <w:rFonts w:cs="Calibri"/>
              </w:rPr>
            </w:pPr>
          </w:p>
        </w:tc>
      </w:tr>
    </w:tbl>
    <w:p w14:paraId="661D98E5" w14:textId="77777777" w:rsidR="00072DD4" w:rsidRPr="00F51763" w:rsidRDefault="00072DD4" w:rsidP="005C422B">
      <w:pPr>
        <w:tabs>
          <w:tab w:val="left" w:pos="4320"/>
          <w:tab w:val="left" w:pos="4485"/>
          <w:tab w:val="left" w:pos="5445"/>
        </w:tabs>
        <w:spacing w:after="0" w:line="360" w:lineRule="auto"/>
        <w:jc w:val="both"/>
        <w:rPr>
          <w:rFonts w:eastAsia="Arial" w:cs="Calibri"/>
          <w:bCs/>
        </w:rPr>
      </w:pPr>
    </w:p>
    <w:p w14:paraId="3E7B0DDC" w14:textId="65FDC50B" w:rsidR="00DD7DE9" w:rsidRPr="00BB109A" w:rsidRDefault="00DD7DE9" w:rsidP="00F8290D">
      <w:pPr>
        <w:tabs>
          <w:tab w:val="left" w:pos="4320"/>
          <w:tab w:val="left" w:pos="4485"/>
          <w:tab w:val="left" w:pos="5445"/>
        </w:tabs>
        <w:spacing w:after="0" w:line="360" w:lineRule="auto"/>
        <w:ind w:left="360"/>
        <w:jc w:val="both"/>
        <w:rPr>
          <w:rFonts w:cs="Calibri"/>
          <w:color w:val="000000" w:themeColor="text1"/>
        </w:rPr>
      </w:pPr>
      <w:r w:rsidRPr="00BB109A">
        <w:rPr>
          <w:rFonts w:cs="Calibri"/>
          <w:b/>
          <w:color w:val="000000" w:themeColor="text1"/>
        </w:rPr>
        <w:t>Ambiente requerido</w:t>
      </w:r>
      <w:r w:rsidRPr="00BB109A">
        <w:rPr>
          <w:rFonts w:cs="Calibri"/>
          <w:color w:val="000000" w:themeColor="text1"/>
        </w:rPr>
        <w:t xml:space="preserve">: </w:t>
      </w:r>
      <w:r w:rsidR="00072DD4" w:rsidRPr="00BB109A">
        <w:rPr>
          <w:rFonts w:cs="Calibri"/>
          <w:color w:val="000000" w:themeColor="text1"/>
        </w:rPr>
        <w:t>taller o ambiente convencional</w:t>
      </w:r>
    </w:p>
    <w:p w14:paraId="11CF7DE0" w14:textId="03FFD149" w:rsidR="00DD7DE9" w:rsidRPr="00BB109A" w:rsidRDefault="00DD7DE9" w:rsidP="00F8290D">
      <w:pPr>
        <w:tabs>
          <w:tab w:val="left" w:pos="4320"/>
          <w:tab w:val="left" w:pos="4485"/>
          <w:tab w:val="left" w:pos="5445"/>
        </w:tabs>
        <w:spacing w:after="0" w:line="360" w:lineRule="auto"/>
        <w:ind w:left="360"/>
        <w:jc w:val="both"/>
        <w:rPr>
          <w:rFonts w:cs="Calibri"/>
          <w:b/>
          <w:color w:val="000000" w:themeColor="text1"/>
        </w:rPr>
      </w:pPr>
      <w:r w:rsidRPr="00BB109A">
        <w:rPr>
          <w:rFonts w:cs="Calibri"/>
          <w:b/>
          <w:color w:val="000000" w:themeColor="text1"/>
        </w:rPr>
        <w:t xml:space="preserve">Estrategias </w:t>
      </w:r>
      <w:r w:rsidR="000723CC" w:rsidRPr="00BB109A">
        <w:rPr>
          <w:rFonts w:cs="Calibri"/>
          <w:b/>
          <w:color w:val="000000" w:themeColor="text1"/>
        </w:rPr>
        <w:t xml:space="preserve">o técnicas </w:t>
      </w:r>
      <w:r w:rsidRPr="00BB109A">
        <w:rPr>
          <w:rFonts w:cs="Calibri"/>
          <w:b/>
          <w:color w:val="000000" w:themeColor="text1"/>
        </w:rPr>
        <w:t xml:space="preserve">didácticas activas:  </w:t>
      </w:r>
      <w:r w:rsidR="00072DD4" w:rsidRPr="00BB109A">
        <w:rPr>
          <w:rFonts w:cs="Calibri"/>
          <w:color w:val="000000" w:themeColor="text1"/>
        </w:rPr>
        <w:t>Respuesta a preguntas</w:t>
      </w:r>
    </w:p>
    <w:p w14:paraId="601CC2C1" w14:textId="7D2E9A56" w:rsidR="00DD7DE9" w:rsidRPr="00BB109A" w:rsidRDefault="00DD7DE9" w:rsidP="00F8290D">
      <w:pPr>
        <w:tabs>
          <w:tab w:val="left" w:pos="4320"/>
          <w:tab w:val="left" w:pos="4485"/>
          <w:tab w:val="left" w:pos="5445"/>
        </w:tabs>
        <w:spacing w:after="0" w:line="360" w:lineRule="auto"/>
        <w:ind w:left="360"/>
        <w:jc w:val="both"/>
        <w:rPr>
          <w:rFonts w:cs="Calibri"/>
          <w:color w:val="000000" w:themeColor="text1"/>
        </w:rPr>
      </w:pPr>
      <w:r w:rsidRPr="00BB109A">
        <w:rPr>
          <w:rFonts w:cs="Calibri"/>
          <w:b/>
          <w:color w:val="000000" w:themeColor="text1"/>
        </w:rPr>
        <w:t>Materiales de formación</w:t>
      </w:r>
      <w:r w:rsidR="00072DD4" w:rsidRPr="00BB109A">
        <w:rPr>
          <w:rFonts w:cs="Calibri"/>
          <w:b/>
          <w:color w:val="000000" w:themeColor="text1"/>
        </w:rPr>
        <w:t xml:space="preserve">: </w:t>
      </w:r>
      <w:r w:rsidR="00072DD4" w:rsidRPr="00BB109A">
        <w:rPr>
          <w:rFonts w:cs="Calibri"/>
          <w:color w:val="000000" w:themeColor="text1"/>
        </w:rPr>
        <w:t>papel, marcador, tablero.</w:t>
      </w:r>
    </w:p>
    <w:p w14:paraId="4A6851C9" w14:textId="44D05E56" w:rsidR="00DD7DE9" w:rsidRPr="00BB109A" w:rsidRDefault="00DD7DE9" w:rsidP="00F8290D">
      <w:pPr>
        <w:tabs>
          <w:tab w:val="left" w:pos="4320"/>
          <w:tab w:val="left" w:pos="4485"/>
          <w:tab w:val="left" w:pos="5445"/>
        </w:tabs>
        <w:spacing w:after="0" w:line="360" w:lineRule="auto"/>
        <w:ind w:left="360"/>
        <w:jc w:val="both"/>
        <w:rPr>
          <w:rFonts w:cs="Calibri"/>
          <w:b/>
          <w:color w:val="000000" w:themeColor="text1"/>
        </w:rPr>
      </w:pPr>
      <w:r w:rsidRPr="00BB109A">
        <w:rPr>
          <w:rFonts w:cs="Calibri"/>
          <w:b/>
          <w:color w:val="000000" w:themeColor="text1"/>
        </w:rPr>
        <w:t>Material de apoyo:</w:t>
      </w:r>
      <w:r w:rsidR="00072DD4" w:rsidRPr="00BB109A">
        <w:rPr>
          <w:rFonts w:cs="Calibri"/>
          <w:b/>
          <w:color w:val="000000" w:themeColor="text1"/>
        </w:rPr>
        <w:t xml:space="preserve"> </w:t>
      </w:r>
      <w:r w:rsidR="00072DD4" w:rsidRPr="00BB109A">
        <w:rPr>
          <w:rFonts w:cs="Calibri"/>
          <w:color w:val="000000" w:themeColor="text1"/>
        </w:rPr>
        <w:t xml:space="preserve">Presentación de </w:t>
      </w:r>
      <w:r w:rsidR="00756032" w:rsidRPr="00BB109A">
        <w:rPr>
          <w:rFonts w:cs="Calibri"/>
          <w:color w:val="000000" w:themeColor="text1"/>
        </w:rPr>
        <w:t>PowerPoint</w:t>
      </w:r>
      <w:r w:rsidR="00072DD4" w:rsidRPr="00BB109A">
        <w:rPr>
          <w:rFonts w:cs="Calibri"/>
          <w:color w:val="000000" w:themeColor="text1"/>
        </w:rPr>
        <w:t>.</w:t>
      </w:r>
    </w:p>
    <w:p w14:paraId="1F166689" w14:textId="652F2221" w:rsidR="00DD7DE9" w:rsidRPr="00BB109A" w:rsidRDefault="00DD7DE9" w:rsidP="00F8290D">
      <w:pPr>
        <w:tabs>
          <w:tab w:val="left" w:pos="4320"/>
          <w:tab w:val="left" w:pos="4485"/>
          <w:tab w:val="left" w:pos="5445"/>
        </w:tabs>
        <w:spacing w:after="0" w:line="360" w:lineRule="auto"/>
        <w:ind w:left="360"/>
        <w:jc w:val="both"/>
        <w:rPr>
          <w:rFonts w:cs="Calibri"/>
          <w:b/>
          <w:color w:val="000000" w:themeColor="text1"/>
        </w:rPr>
      </w:pPr>
      <w:r w:rsidRPr="00BB109A">
        <w:rPr>
          <w:rFonts w:cs="Calibri"/>
          <w:b/>
          <w:color w:val="000000" w:themeColor="text1"/>
        </w:rPr>
        <w:t xml:space="preserve">Duración de la actividad:  </w:t>
      </w:r>
      <w:r w:rsidR="005D4579" w:rsidRPr="00BB109A">
        <w:rPr>
          <w:rFonts w:cs="Calibri"/>
          <w:color w:val="000000" w:themeColor="text1"/>
        </w:rPr>
        <w:t>3</w:t>
      </w:r>
      <w:r w:rsidR="00072DD4" w:rsidRPr="00BB109A">
        <w:rPr>
          <w:rFonts w:cs="Calibri"/>
          <w:color w:val="000000" w:themeColor="text1"/>
        </w:rPr>
        <w:t>0 minutos.</w:t>
      </w:r>
    </w:p>
    <w:p w14:paraId="3E152328" w14:textId="354E43E6" w:rsidR="00F51763" w:rsidRPr="00BB109A" w:rsidRDefault="00F51763">
      <w:pPr>
        <w:spacing w:after="0" w:line="240" w:lineRule="auto"/>
        <w:rPr>
          <w:rFonts w:cs="Calibri"/>
          <w:lang w:val="es-MX"/>
        </w:rPr>
      </w:pPr>
    </w:p>
    <w:p w14:paraId="1ECBC812" w14:textId="61383741" w:rsidR="003B493D" w:rsidRPr="00AD69AA" w:rsidRDefault="00FE7202" w:rsidP="005C422B">
      <w:pPr>
        <w:spacing w:after="0" w:line="360" w:lineRule="auto"/>
        <w:rPr>
          <w:rFonts w:cs="Calibri"/>
          <w:b/>
          <w:sz w:val="24"/>
          <w:szCs w:val="24"/>
        </w:rPr>
      </w:pPr>
      <w:r w:rsidRPr="00AD69AA">
        <w:rPr>
          <w:rFonts w:cs="Calibri"/>
          <w:b/>
          <w:sz w:val="24"/>
          <w:szCs w:val="24"/>
        </w:rPr>
        <w:t xml:space="preserve">3.3 </w:t>
      </w:r>
      <w:r w:rsidR="00CC084F" w:rsidRPr="00AD69AA">
        <w:rPr>
          <w:rFonts w:cs="Calibri"/>
          <w:b/>
          <w:sz w:val="24"/>
          <w:szCs w:val="24"/>
        </w:rPr>
        <w:t xml:space="preserve">Actividades de </w:t>
      </w:r>
      <w:r w:rsidR="53B0D707" w:rsidRPr="00AD69AA">
        <w:rPr>
          <w:rFonts w:cs="Calibri"/>
          <w:b/>
          <w:sz w:val="24"/>
          <w:szCs w:val="24"/>
        </w:rPr>
        <w:t>A</w:t>
      </w:r>
      <w:r w:rsidR="09EDA5A2" w:rsidRPr="00AD69AA">
        <w:rPr>
          <w:rFonts w:cs="Calibri"/>
          <w:b/>
          <w:sz w:val="24"/>
          <w:szCs w:val="24"/>
        </w:rPr>
        <w:t>propiación</w:t>
      </w:r>
      <w:r w:rsidR="00CC084F" w:rsidRPr="00AD69AA">
        <w:rPr>
          <w:rFonts w:cs="Calibri"/>
          <w:b/>
          <w:sz w:val="24"/>
          <w:szCs w:val="24"/>
        </w:rPr>
        <w:t xml:space="preserve">: </w:t>
      </w:r>
    </w:p>
    <w:p w14:paraId="23D5ED80" w14:textId="509D474A" w:rsidR="78EC58CC" w:rsidRPr="00BB109A" w:rsidRDefault="00807D47" w:rsidP="005C422B">
      <w:pPr>
        <w:spacing w:after="0" w:line="360" w:lineRule="auto"/>
        <w:rPr>
          <w:rFonts w:cs="Calibri"/>
          <w:color w:val="000000" w:themeColor="text1"/>
        </w:rPr>
      </w:pPr>
      <w:r w:rsidRPr="00BB109A">
        <w:rPr>
          <w:rFonts w:cs="Calibri"/>
          <w:color w:val="000000" w:themeColor="text1"/>
        </w:rPr>
        <w:t xml:space="preserve">Estas actividades están diseñadas para que los aprendices reconozcan el Sena y sus posibilidades, componentes </w:t>
      </w:r>
      <w:r w:rsidR="00044C85" w:rsidRPr="00BB109A">
        <w:rPr>
          <w:rFonts w:cs="Calibri"/>
          <w:color w:val="000000" w:themeColor="text1"/>
        </w:rPr>
        <w:t xml:space="preserve">y sus dinámicas propias, es decir que sepan “a donde </w:t>
      </w:r>
      <w:r w:rsidR="00C609CF" w:rsidRPr="00BB109A">
        <w:rPr>
          <w:rFonts w:cs="Calibri"/>
          <w:color w:val="000000" w:themeColor="text1"/>
        </w:rPr>
        <w:t>me metí</w:t>
      </w:r>
      <w:r w:rsidR="00044C85" w:rsidRPr="00BB109A">
        <w:rPr>
          <w:rFonts w:cs="Calibri"/>
          <w:color w:val="000000" w:themeColor="text1"/>
        </w:rPr>
        <w:t>”.</w:t>
      </w:r>
    </w:p>
    <w:p w14:paraId="4841AB76" w14:textId="66D999DE" w:rsidR="00111C9D" w:rsidRPr="00BB109A" w:rsidRDefault="008A12DF" w:rsidP="005C422B">
      <w:pPr>
        <w:tabs>
          <w:tab w:val="left" w:pos="4320"/>
          <w:tab w:val="left" w:pos="4485"/>
          <w:tab w:val="left" w:pos="5445"/>
        </w:tabs>
        <w:spacing w:after="0" w:line="360" w:lineRule="auto"/>
        <w:rPr>
          <w:rFonts w:cs="Calibri"/>
          <w:b/>
          <w:color w:val="000000" w:themeColor="text1"/>
        </w:rPr>
      </w:pPr>
      <w:r w:rsidRPr="00BB109A">
        <w:rPr>
          <w:rFonts w:cs="Calibri"/>
          <w:b/>
          <w:color w:val="000000" w:themeColor="text1"/>
        </w:rPr>
        <w:t xml:space="preserve">3.3.1 </w:t>
      </w:r>
      <w:r w:rsidR="006010FE" w:rsidRPr="00BB109A">
        <w:rPr>
          <w:rFonts w:cs="Calibri"/>
          <w:b/>
          <w:color w:val="000000" w:themeColor="text1"/>
        </w:rPr>
        <w:t>Reconocer el Sena y sus posibilidades</w:t>
      </w:r>
      <w:r w:rsidR="001B124C" w:rsidRPr="00BB109A">
        <w:rPr>
          <w:rFonts w:cs="Calibri"/>
          <w:b/>
          <w:color w:val="000000" w:themeColor="text1"/>
        </w:rPr>
        <w:t xml:space="preserve"> </w:t>
      </w:r>
      <w:r w:rsidRPr="00BB109A">
        <w:rPr>
          <w:rFonts w:cs="Calibri"/>
          <w:b/>
          <w:color w:val="000000" w:themeColor="text1"/>
        </w:rPr>
        <w:t>de acuerdo con su proyecto de vida y el desarrollo profesional.</w:t>
      </w:r>
    </w:p>
    <w:p w14:paraId="143C0FB8" w14:textId="3C5B492E" w:rsidR="005308E6" w:rsidRDefault="001B124C" w:rsidP="005C422B">
      <w:pPr>
        <w:tabs>
          <w:tab w:val="left" w:pos="4320"/>
          <w:tab w:val="left" w:pos="4485"/>
          <w:tab w:val="left" w:pos="5445"/>
        </w:tabs>
        <w:spacing w:after="0" w:line="360" w:lineRule="auto"/>
        <w:rPr>
          <w:rFonts w:eastAsia="Arial" w:cs="Calibri"/>
          <w:bCs/>
        </w:rPr>
      </w:pPr>
      <w:r w:rsidRPr="00E360CC">
        <w:rPr>
          <w:rFonts w:eastAsia="Arial" w:cs="Calibri"/>
          <w:b/>
        </w:rPr>
        <w:t xml:space="preserve">3.3.1.1 </w:t>
      </w:r>
      <w:r w:rsidR="00E360CC" w:rsidRPr="00E360CC">
        <w:rPr>
          <w:rFonts w:eastAsia="Arial" w:cs="Calibri"/>
          <w:b/>
        </w:rPr>
        <w:t>Actividad Conociendo</w:t>
      </w:r>
      <w:r w:rsidR="005308E6" w:rsidRPr="00F71653">
        <w:rPr>
          <w:rFonts w:eastAsia="Arial" w:cs="Calibri"/>
          <w:b/>
        </w:rPr>
        <w:t xml:space="preserve"> el SENA</w:t>
      </w:r>
    </w:p>
    <w:p w14:paraId="36D94A91" w14:textId="4983DBBA" w:rsidR="005308E6" w:rsidRPr="00BB109A" w:rsidRDefault="005308E6" w:rsidP="005C422B">
      <w:pPr>
        <w:spacing w:after="0" w:line="360" w:lineRule="auto"/>
        <w:rPr>
          <w:rFonts w:cs="Calibri"/>
          <w:color w:val="000000" w:themeColor="text1"/>
        </w:rPr>
      </w:pPr>
      <w:r w:rsidRPr="01188B97">
        <w:rPr>
          <w:rFonts w:eastAsia="Arial" w:cs="Calibri"/>
          <w:b/>
          <w:bCs/>
        </w:rPr>
        <w:t>D</w:t>
      </w:r>
      <w:r w:rsidRPr="01188B97">
        <w:rPr>
          <w:rFonts w:cs="Calibri"/>
          <w:b/>
          <w:bCs/>
          <w:color w:val="000000" w:themeColor="text1"/>
        </w:rPr>
        <w:t>escripción de la actividad</w:t>
      </w:r>
      <w:r w:rsidRPr="01188B97">
        <w:rPr>
          <w:rFonts w:cs="Calibri"/>
          <w:color w:val="000000" w:themeColor="text1"/>
        </w:rPr>
        <w:t>: Las instituciones públicas son como las personas, tienen una historia, unos propósitos y unos sueños por cumplir para el país, así es que lo/la invitamos a que conozca cuál ha sido la historia de la institución</w:t>
      </w:r>
      <w:r w:rsidR="00F71653" w:rsidRPr="01188B97">
        <w:rPr>
          <w:rFonts w:cs="Calibri"/>
          <w:color w:val="000000" w:themeColor="text1"/>
        </w:rPr>
        <w:t xml:space="preserve"> pública encargada de la formación de los y las trabajadoras en Colombia,</w:t>
      </w:r>
      <w:r w:rsidR="00C73F91" w:rsidRPr="01188B97">
        <w:rPr>
          <w:rFonts w:cs="Calibri"/>
          <w:color w:val="000000" w:themeColor="text1"/>
        </w:rPr>
        <w:t xml:space="preserve"> su misión, visión, principios valores y dónde estamos ubicados. Por </w:t>
      </w:r>
      <w:r w:rsidR="005B347E" w:rsidRPr="01188B97">
        <w:rPr>
          <w:rFonts w:cs="Calibri"/>
          <w:color w:val="000000" w:themeColor="text1"/>
        </w:rPr>
        <w:t>equipos</w:t>
      </w:r>
      <w:r w:rsidR="00C73F91" w:rsidRPr="01188B97">
        <w:rPr>
          <w:rFonts w:cs="Calibri"/>
          <w:color w:val="000000" w:themeColor="text1"/>
        </w:rPr>
        <w:t xml:space="preserve"> de trabajo, leer/observar la siguiente información</w:t>
      </w:r>
      <w:r w:rsidR="001C449F" w:rsidRPr="01188B97">
        <w:rPr>
          <w:rFonts w:cs="Calibri"/>
          <w:color w:val="000000" w:themeColor="text1"/>
        </w:rPr>
        <w:t xml:space="preserve"> y discutirla</w:t>
      </w:r>
      <w:r w:rsidR="00F71653" w:rsidRPr="01188B97">
        <w:rPr>
          <w:rFonts w:cs="Calibri"/>
          <w:color w:val="000000" w:themeColor="text1"/>
        </w:rPr>
        <w:t>:</w:t>
      </w:r>
      <w:r w:rsidRPr="01188B97">
        <w:rPr>
          <w:rFonts w:cs="Calibri"/>
          <w:color w:val="000000" w:themeColor="text1"/>
        </w:rPr>
        <w:t xml:space="preserve"> ¡</w:t>
      </w:r>
      <w:r w:rsidR="00120D14" w:rsidRPr="01188B97">
        <w:rPr>
          <w:rFonts w:cs="Calibri"/>
          <w:color w:val="000000" w:themeColor="text1"/>
        </w:rPr>
        <w:t>U</w:t>
      </w:r>
      <w:r w:rsidRPr="01188B97">
        <w:rPr>
          <w:rFonts w:cs="Calibri"/>
          <w:color w:val="000000" w:themeColor="text1"/>
        </w:rPr>
        <w:t>sted forma parte de esa historia!</w:t>
      </w:r>
    </w:p>
    <w:p w14:paraId="244CD817" w14:textId="77777777" w:rsidR="00D03318" w:rsidRPr="00BB109A" w:rsidRDefault="00D03318" w:rsidP="005C422B">
      <w:pPr>
        <w:spacing w:after="0" w:line="360" w:lineRule="auto"/>
        <w:rPr>
          <w:rFonts w:eastAsia="Arial" w:cs="Calibri"/>
        </w:rPr>
      </w:pPr>
    </w:p>
    <w:p w14:paraId="3EB3C83C" w14:textId="5B989F47" w:rsidR="00D03318" w:rsidRPr="0074345F" w:rsidRDefault="00120D14" w:rsidP="00480AE0">
      <w:pPr>
        <w:pStyle w:val="Prrafodelista"/>
        <w:numPr>
          <w:ilvl w:val="0"/>
          <w:numId w:val="5"/>
        </w:numPr>
        <w:spacing w:after="0" w:line="360" w:lineRule="auto"/>
        <w:ind w:left="360"/>
        <w:rPr>
          <w:rFonts w:ascii="Calibri" w:hAnsi="Calibri" w:cs="Calibri"/>
          <w:color w:val="0563C1"/>
          <w:u w:val="single"/>
        </w:rPr>
      </w:pPr>
      <w:r w:rsidRPr="3B01B7B0">
        <w:rPr>
          <w:rFonts w:ascii="Calibri" w:hAnsi="Calibri" w:cs="Calibri"/>
          <w:b/>
        </w:rPr>
        <w:t>Equipo</w:t>
      </w:r>
      <w:r w:rsidR="00C73F91" w:rsidRPr="00652844">
        <w:rPr>
          <w:rFonts w:ascii="Calibri" w:hAnsi="Calibri" w:cs="Calibri"/>
        </w:rPr>
        <w:t xml:space="preserve"> </w:t>
      </w:r>
      <w:r w:rsidR="00C73F91" w:rsidRPr="3B01B7B0">
        <w:rPr>
          <w:rFonts w:ascii="Calibri" w:hAnsi="Calibri" w:cs="Calibri"/>
          <w:b/>
        </w:rPr>
        <w:t>1</w:t>
      </w:r>
      <w:r w:rsidR="00C73F91" w:rsidRPr="00652844">
        <w:rPr>
          <w:rFonts w:ascii="Calibri" w:hAnsi="Calibri" w:cs="Calibri"/>
        </w:rPr>
        <w:t xml:space="preserve">: </w:t>
      </w:r>
      <w:r w:rsidR="00D03318" w:rsidRPr="00652844">
        <w:rPr>
          <w:rFonts w:ascii="Calibri" w:hAnsi="Calibri" w:cs="Calibri"/>
        </w:rPr>
        <w:t xml:space="preserve">Observe el video de historia del Sena: </w:t>
      </w:r>
      <w:hyperlink r:id="rId12">
        <w:r w:rsidR="002071EC" w:rsidRPr="3B01B7B0">
          <w:rPr>
            <w:rStyle w:val="Hipervnculo"/>
            <w:rFonts w:ascii="Calibri" w:hAnsi="Calibri" w:cs="Calibri"/>
          </w:rPr>
          <w:t>https://www.youtube.com/watch?v=B3b7T6-h8i4</w:t>
        </w:r>
      </w:hyperlink>
      <w:r w:rsidR="002071EC" w:rsidRPr="3B01B7B0">
        <w:rPr>
          <w:rFonts w:ascii="Calibri" w:hAnsi="Calibri" w:cs="Calibri"/>
          <w:color w:val="0563C1"/>
          <w:u w:val="single"/>
        </w:rPr>
        <w:t>.</w:t>
      </w:r>
      <w:r w:rsidR="002071EC" w:rsidRPr="00652844">
        <w:rPr>
          <w:rFonts w:ascii="Calibri" w:hAnsi="Calibri" w:cs="Calibri"/>
          <w:color w:val="0563C1"/>
        </w:rPr>
        <w:t xml:space="preserve"> </w:t>
      </w:r>
      <w:r w:rsidR="002071EC" w:rsidRPr="00652844">
        <w:rPr>
          <w:rFonts w:ascii="Calibri" w:hAnsi="Calibri" w:cs="Calibri"/>
        </w:rPr>
        <w:t>Preguntas orientadoras: ¿Qué motivó la creación del Sena? ¿Quiénes participaron en su creación?</w:t>
      </w:r>
    </w:p>
    <w:p w14:paraId="3D18636C" w14:textId="2CD11BB1" w:rsidR="00D03318" w:rsidRPr="00652844" w:rsidRDefault="00F60520" w:rsidP="00480AE0">
      <w:pPr>
        <w:pStyle w:val="Prrafodelista"/>
        <w:numPr>
          <w:ilvl w:val="0"/>
          <w:numId w:val="5"/>
        </w:numPr>
        <w:spacing w:after="0" w:line="360" w:lineRule="auto"/>
        <w:ind w:left="360"/>
        <w:rPr>
          <w:rFonts w:ascii="Calibri" w:hAnsi="Calibri" w:cs="Calibri"/>
        </w:rPr>
      </w:pPr>
      <w:r w:rsidRPr="3B01B7B0">
        <w:rPr>
          <w:rFonts w:ascii="Calibri" w:hAnsi="Calibri" w:cs="Calibri"/>
          <w:b/>
        </w:rPr>
        <w:t>Equipo</w:t>
      </w:r>
      <w:r w:rsidR="00C73F91" w:rsidRPr="3B01B7B0">
        <w:rPr>
          <w:rFonts w:ascii="Calibri" w:hAnsi="Calibri" w:cs="Calibri"/>
          <w:b/>
        </w:rPr>
        <w:t xml:space="preserve"> 2:</w:t>
      </w:r>
      <w:r w:rsidR="00C73F91" w:rsidRPr="00652844">
        <w:rPr>
          <w:rFonts w:ascii="Calibri" w:hAnsi="Calibri" w:cs="Calibri"/>
        </w:rPr>
        <w:t xml:space="preserve"> </w:t>
      </w:r>
      <w:r w:rsidR="00D03318" w:rsidRPr="00652844">
        <w:rPr>
          <w:rFonts w:ascii="Calibri" w:hAnsi="Calibri" w:cs="Calibri"/>
        </w:rPr>
        <w:t xml:space="preserve">Reconozca información sobre lo que somos, nuestros símbolos, escudo, bandera: </w:t>
      </w:r>
      <w:hyperlink r:id="rId13">
        <w:r w:rsidR="00D03318" w:rsidRPr="3B01B7B0">
          <w:rPr>
            <w:rStyle w:val="Hipervnculo"/>
            <w:rFonts w:ascii="Calibri" w:hAnsi="Calibri" w:cs="Calibri"/>
          </w:rPr>
          <w:t>https://www.sena.edu.co/es-co/sena/Paginas/quienesSomos.aspx</w:t>
        </w:r>
      </w:hyperlink>
      <w:r w:rsidR="00D03318" w:rsidRPr="00652844">
        <w:rPr>
          <w:rFonts w:ascii="Calibri" w:hAnsi="Calibri" w:cs="Calibri"/>
        </w:rPr>
        <w:t xml:space="preserve"> </w:t>
      </w:r>
      <w:r w:rsidR="002071EC" w:rsidRPr="00652844">
        <w:rPr>
          <w:rFonts w:ascii="Calibri" w:hAnsi="Calibri" w:cs="Calibri"/>
        </w:rPr>
        <w:t xml:space="preserve"> Preguntas orientadoras: ¿Qué </w:t>
      </w:r>
      <w:r w:rsidR="002071EC" w:rsidRPr="00652844">
        <w:rPr>
          <w:rFonts w:ascii="Calibri" w:hAnsi="Calibri" w:cs="Calibri"/>
        </w:rPr>
        <w:lastRenderedPageBreak/>
        <w:t>características tienen nuestros símbolos, escudo y bandera? ¿Qué significado tienen dentro de la institución?</w:t>
      </w:r>
    </w:p>
    <w:p w14:paraId="41276994" w14:textId="242D1FD7" w:rsidR="00C73F91" w:rsidRPr="00652844" w:rsidRDefault="00F60520" w:rsidP="00480AE0">
      <w:pPr>
        <w:pStyle w:val="Prrafodelista"/>
        <w:numPr>
          <w:ilvl w:val="0"/>
          <w:numId w:val="5"/>
        </w:numPr>
        <w:spacing w:after="0" w:line="360" w:lineRule="auto"/>
        <w:ind w:left="360"/>
        <w:rPr>
          <w:rFonts w:ascii="Calibri" w:hAnsi="Calibri" w:cs="Calibri"/>
        </w:rPr>
      </w:pPr>
      <w:r w:rsidRPr="3B01B7B0">
        <w:rPr>
          <w:rFonts w:ascii="Calibri" w:hAnsi="Calibri" w:cs="Calibri"/>
          <w:b/>
        </w:rPr>
        <w:t>Equipo</w:t>
      </w:r>
      <w:r w:rsidR="00C73F91" w:rsidRPr="3B01B7B0">
        <w:rPr>
          <w:rFonts w:ascii="Calibri" w:hAnsi="Calibri" w:cs="Calibri"/>
          <w:b/>
        </w:rPr>
        <w:t xml:space="preserve"> 3:</w:t>
      </w:r>
      <w:r w:rsidR="00C73F91" w:rsidRPr="00652844">
        <w:rPr>
          <w:rFonts w:ascii="Calibri" w:hAnsi="Calibri" w:cs="Calibri"/>
        </w:rPr>
        <w:t xml:space="preserve"> </w:t>
      </w:r>
      <w:r w:rsidR="00D03318" w:rsidRPr="00652844">
        <w:rPr>
          <w:rFonts w:ascii="Calibri" w:hAnsi="Calibri" w:cs="Calibri"/>
        </w:rPr>
        <w:t xml:space="preserve">Conozca nuestra misión y visión: </w:t>
      </w:r>
      <w:hyperlink r:id="rId14">
        <w:r w:rsidR="00D03318" w:rsidRPr="3B01B7B0">
          <w:rPr>
            <w:rStyle w:val="Hipervnculo"/>
            <w:rFonts w:ascii="Calibri" w:hAnsi="Calibri" w:cs="Calibri"/>
          </w:rPr>
          <w:t>https://www.sena.edu.co/es-co/sena/Paginas/misionVision.aspx</w:t>
        </w:r>
      </w:hyperlink>
      <w:r w:rsidR="00D03318" w:rsidRPr="00652844">
        <w:rPr>
          <w:rFonts w:ascii="Calibri" w:hAnsi="Calibri" w:cs="Calibri"/>
        </w:rPr>
        <w:t xml:space="preserve"> </w:t>
      </w:r>
      <w:r w:rsidR="002071EC" w:rsidRPr="00652844">
        <w:rPr>
          <w:rFonts w:ascii="Calibri" w:hAnsi="Calibri" w:cs="Calibri"/>
        </w:rPr>
        <w:t xml:space="preserve"> Preguntas orientadoras: ¿Cuál es la misión del Sena para Colombia? ¿Cuál es la población objeto de la misión? ¿Cómo se proyecta el Sena para el 2026?</w:t>
      </w:r>
    </w:p>
    <w:p w14:paraId="653F3190" w14:textId="1BBF6937" w:rsidR="00F71653" w:rsidRPr="00652844" w:rsidRDefault="00F60520" w:rsidP="00480AE0">
      <w:pPr>
        <w:pStyle w:val="Prrafodelista"/>
        <w:numPr>
          <w:ilvl w:val="0"/>
          <w:numId w:val="5"/>
        </w:numPr>
        <w:spacing w:after="0" w:line="360" w:lineRule="auto"/>
        <w:ind w:left="360"/>
        <w:rPr>
          <w:rFonts w:ascii="Calibri" w:hAnsi="Calibri" w:cs="Calibri"/>
        </w:rPr>
      </w:pPr>
      <w:r w:rsidRPr="00CE4E8E">
        <w:rPr>
          <w:rFonts w:ascii="Calibri" w:hAnsi="Calibri" w:cs="Calibri"/>
          <w:b/>
        </w:rPr>
        <w:t>Equipo</w:t>
      </w:r>
      <w:r w:rsidR="00C73F91" w:rsidRPr="00CE4E8E">
        <w:rPr>
          <w:rFonts w:ascii="Calibri" w:hAnsi="Calibri" w:cs="Calibri"/>
          <w:b/>
        </w:rPr>
        <w:t xml:space="preserve"> 4</w:t>
      </w:r>
      <w:r w:rsidR="00C73F91" w:rsidRPr="00652844">
        <w:rPr>
          <w:rFonts w:ascii="Calibri" w:hAnsi="Calibri" w:cs="Calibri"/>
        </w:rPr>
        <w:t xml:space="preserve">: Conozca nuestra política de integridad: </w:t>
      </w:r>
      <w:hyperlink r:id="rId15">
        <w:r w:rsidR="00C73F91" w:rsidRPr="3B01B7B0">
          <w:rPr>
            <w:rStyle w:val="Hipervnculo"/>
            <w:rFonts w:ascii="Calibri" w:hAnsi="Calibri" w:cs="Calibri"/>
          </w:rPr>
          <w:t>https://www.sena.edu.co/es-co/sena/Paginas/valores-y-compromisos-institucionales.aspx</w:t>
        </w:r>
      </w:hyperlink>
      <w:r w:rsidR="00C73F91" w:rsidRPr="00652844">
        <w:rPr>
          <w:rFonts w:ascii="Calibri" w:hAnsi="Calibri" w:cs="Calibri"/>
        </w:rPr>
        <w:t xml:space="preserve"> </w:t>
      </w:r>
      <w:r w:rsidR="002071EC" w:rsidRPr="00652844">
        <w:rPr>
          <w:rFonts w:ascii="Calibri" w:hAnsi="Calibri" w:cs="Calibri"/>
        </w:rPr>
        <w:t xml:space="preserve"> Preguntas orientadoras: ¿Para quiénes aplica la política de integridad del Sena? ¿Quiénes deben garantizar que se cumpla la política de integridad del Sena? ¿Cuáles son los valores de integridad? ¿Por qué es importante que los aprendices conozcan esta política de integridad?</w:t>
      </w:r>
    </w:p>
    <w:p w14:paraId="5BA4BD60" w14:textId="77777777" w:rsidR="00111C9D" w:rsidRPr="00CA1230" w:rsidRDefault="00111C9D" w:rsidP="005C422B">
      <w:pPr>
        <w:pStyle w:val="Sinespaciado"/>
        <w:spacing w:line="360" w:lineRule="auto"/>
        <w:rPr>
          <w:sz w:val="10"/>
          <w:szCs w:val="10"/>
        </w:rPr>
      </w:pPr>
    </w:p>
    <w:p w14:paraId="610E114B" w14:textId="42E7E384" w:rsidR="005308E6" w:rsidRPr="00BB109A" w:rsidRDefault="005308E6" w:rsidP="005C422B">
      <w:pPr>
        <w:tabs>
          <w:tab w:val="left" w:pos="4320"/>
          <w:tab w:val="left" w:pos="4485"/>
          <w:tab w:val="left" w:pos="5445"/>
        </w:tabs>
        <w:spacing w:after="0" w:line="360" w:lineRule="auto"/>
        <w:ind w:left="360"/>
        <w:rPr>
          <w:rFonts w:cs="Calibri"/>
          <w:b/>
          <w:color w:val="000000" w:themeColor="text1"/>
        </w:rPr>
      </w:pPr>
      <w:r w:rsidRPr="00BB109A">
        <w:rPr>
          <w:rFonts w:cs="Calibri"/>
          <w:b/>
          <w:color w:val="000000" w:themeColor="text1"/>
        </w:rPr>
        <w:t>Ambiente requerido:</w:t>
      </w:r>
      <w:r w:rsidRPr="00BB109A">
        <w:rPr>
          <w:rFonts w:cs="Calibri"/>
          <w:color w:val="000000" w:themeColor="text1"/>
        </w:rPr>
        <w:t xml:space="preserve"> </w:t>
      </w:r>
      <w:r w:rsidR="00111C9D" w:rsidRPr="00BB109A">
        <w:rPr>
          <w:rFonts w:cs="Calibri"/>
          <w:color w:val="000000" w:themeColor="text1"/>
        </w:rPr>
        <w:t>T</w:t>
      </w:r>
      <w:r w:rsidR="00F71653" w:rsidRPr="00BB109A">
        <w:rPr>
          <w:rFonts w:cs="Calibri"/>
          <w:color w:val="000000" w:themeColor="text1"/>
        </w:rPr>
        <w:t>aller o ambiente convencional</w:t>
      </w:r>
    </w:p>
    <w:p w14:paraId="73BA47E7" w14:textId="633B3072" w:rsidR="005308E6" w:rsidRPr="00BB109A" w:rsidRDefault="005308E6" w:rsidP="005C422B">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 xml:space="preserve">Estrategias o técnicas didácticas activas: </w:t>
      </w:r>
      <w:r w:rsidR="00111C9D" w:rsidRPr="00BB109A">
        <w:rPr>
          <w:rFonts w:cs="Calibri"/>
          <w:color w:val="000000" w:themeColor="text1"/>
        </w:rPr>
        <w:t>T</w:t>
      </w:r>
      <w:r w:rsidR="00F71653" w:rsidRPr="00BB109A">
        <w:rPr>
          <w:rFonts w:cs="Calibri"/>
          <w:color w:val="000000" w:themeColor="text1"/>
        </w:rPr>
        <w:t>rabajo colaborativo, lectura dirigida</w:t>
      </w:r>
      <w:r w:rsidR="00D03318" w:rsidRPr="00BB109A">
        <w:rPr>
          <w:rFonts w:cs="Calibri"/>
          <w:color w:val="000000" w:themeColor="text1"/>
        </w:rPr>
        <w:t>, observación guiada de video.</w:t>
      </w:r>
    </w:p>
    <w:p w14:paraId="4C656B11" w14:textId="2656EDAE" w:rsidR="005308E6" w:rsidRPr="00BB109A" w:rsidRDefault="005308E6" w:rsidP="005C422B">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Materiales de formación</w:t>
      </w:r>
      <w:r w:rsidR="00F71653" w:rsidRPr="00BB109A">
        <w:rPr>
          <w:rFonts w:cs="Calibri"/>
          <w:b/>
          <w:color w:val="000000" w:themeColor="text1"/>
        </w:rPr>
        <w:t xml:space="preserve">: </w:t>
      </w:r>
      <w:r w:rsidR="00111C9D" w:rsidRPr="00BB109A">
        <w:rPr>
          <w:rFonts w:cs="Calibri"/>
          <w:color w:val="000000" w:themeColor="text1"/>
        </w:rPr>
        <w:t>T</w:t>
      </w:r>
      <w:r w:rsidR="00F71653" w:rsidRPr="00BB109A">
        <w:rPr>
          <w:rFonts w:cs="Calibri"/>
          <w:color w:val="000000" w:themeColor="text1"/>
        </w:rPr>
        <w:t>elevisor, tablero, marcador.</w:t>
      </w:r>
    </w:p>
    <w:p w14:paraId="35AA83D6" w14:textId="7087B6FA" w:rsidR="00F71653" w:rsidRPr="00BB109A" w:rsidRDefault="005308E6" w:rsidP="005C422B">
      <w:pPr>
        <w:tabs>
          <w:tab w:val="left" w:pos="4320"/>
          <w:tab w:val="left" w:pos="4485"/>
          <w:tab w:val="left" w:pos="5445"/>
        </w:tabs>
        <w:spacing w:after="0" w:line="360" w:lineRule="auto"/>
        <w:ind w:left="360"/>
        <w:rPr>
          <w:rFonts w:cs="Calibri"/>
          <w:color w:val="000000" w:themeColor="text1"/>
        </w:rPr>
      </w:pPr>
      <w:r w:rsidRPr="00BB109A">
        <w:rPr>
          <w:rFonts w:cs="Calibri"/>
          <w:b/>
          <w:color w:val="000000" w:themeColor="text1"/>
        </w:rPr>
        <w:t>Material de apoyo:</w:t>
      </w:r>
      <w:r w:rsidR="00F71653" w:rsidRPr="00BB109A">
        <w:rPr>
          <w:rFonts w:cs="Calibri"/>
          <w:b/>
          <w:color w:val="000000" w:themeColor="text1"/>
        </w:rPr>
        <w:t xml:space="preserve"> </w:t>
      </w:r>
      <w:r w:rsidR="00111C9D" w:rsidRPr="00BB109A">
        <w:rPr>
          <w:rFonts w:cs="Calibri"/>
          <w:color w:val="000000" w:themeColor="text1"/>
        </w:rPr>
        <w:t>P</w:t>
      </w:r>
      <w:r w:rsidR="00F71653" w:rsidRPr="00BB109A">
        <w:rPr>
          <w:rFonts w:cs="Calibri"/>
          <w:color w:val="000000" w:themeColor="text1"/>
        </w:rPr>
        <w:t xml:space="preserve">resentación </w:t>
      </w:r>
      <w:r w:rsidR="00652844" w:rsidRPr="00BB109A">
        <w:rPr>
          <w:rFonts w:cs="Calibri"/>
          <w:color w:val="000000" w:themeColor="text1"/>
        </w:rPr>
        <w:t>PowerPoint</w:t>
      </w:r>
      <w:r w:rsidR="00F71653" w:rsidRPr="00BB109A">
        <w:rPr>
          <w:rFonts w:cs="Calibri"/>
          <w:color w:val="000000" w:themeColor="text1"/>
        </w:rPr>
        <w:t>, video</w:t>
      </w:r>
      <w:r w:rsidR="00C73F91" w:rsidRPr="00BB109A">
        <w:rPr>
          <w:rFonts w:cs="Calibri"/>
          <w:color w:val="000000" w:themeColor="text1"/>
        </w:rPr>
        <w:t xml:space="preserve"> y página</w:t>
      </w:r>
      <w:r w:rsidR="00F71653" w:rsidRPr="00BB109A">
        <w:rPr>
          <w:rFonts w:cs="Calibri"/>
          <w:color w:val="000000" w:themeColor="text1"/>
        </w:rPr>
        <w:t xml:space="preserve"> institucionales</w:t>
      </w:r>
      <w:r w:rsidR="00C73F91" w:rsidRPr="00BB109A">
        <w:rPr>
          <w:rFonts w:cs="Calibri"/>
          <w:color w:val="000000" w:themeColor="text1"/>
        </w:rPr>
        <w:t xml:space="preserve">. </w:t>
      </w:r>
    </w:p>
    <w:p w14:paraId="5823332D" w14:textId="6F9F2D57" w:rsidR="005308E6" w:rsidRPr="00BB109A" w:rsidRDefault="005308E6" w:rsidP="005C422B">
      <w:pPr>
        <w:tabs>
          <w:tab w:val="left" w:pos="4320"/>
          <w:tab w:val="left" w:pos="4485"/>
          <w:tab w:val="left" w:pos="5445"/>
        </w:tabs>
        <w:spacing w:after="0" w:line="360" w:lineRule="auto"/>
        <w:ind w:left="360"/>
        <w:rPr>
          <w:rFonts w:cs="Calibri"/>
          <w:b/>
          <w:color w:val="000000" w:themeColor="text1"/>
        </w:rPr>
      </w:pPr>
      <w:r w:rsidRPr="00BB109A">
        <w:rPr>
          <w:rFonts w:cs="Calibri"/>
          <w:b/>
          <w:color w:val="000000" w:themeColor="text1"/>
        </w:rPr>
        <w:t xml:space="preserve">Duración de la actividad:  </w:t>
      </w:r>
      <w:r w:rsidR="002071EC" w:rsidRPr="00BB109A">
        <w:rPr>
          <w:rFonts w:cs="Calibri"/>
          <w:color w:val="000000" w:themeColor="text1"/>
        </w:rPr>
        <w:t>30</w:t>
      </w:r>
      <w:r w:rsidR="00F71653" w:rsidRPr="00BB109A">
        <w:rPr>
          <w:rFonts w:cs="Calibri"/>
          <w:color w:val="000000" w:themeColor="text1"/>
        </w:rPr>
        <w:t xml:space="preserve"> </w:t>
      </w:r>
      <w:r w:rsidR="002071EC" w:rsidRPr="00BB109A">
        <w:rPr>
          <w:rFonts w:cs="Calibri"/>
          <w:color w:val="000000" w:themeColor="text1"/>
        </w:rPr>
        <w:t>minutos</w:t>
      </w:r>
      <w:r w:rsidRPr="00BB109A">
        <w:rPr>
          <w:rFonts w:cs="Calibri"/>
          <w:b/>
          <w:color w:val="000000" w:themeColor="text1"/>
        </w:rPr>
        <w:t>.</w:t>
      </w:r>
    </w:p>
    <w:p w14:paraId="20687D0B" w14:textId="7D2F784F" w:rsidR="243CE4B5" w:rsidRDefault="243CE4B5" w:rsidP="01188B97">
      <w:pPr>
        <w:pStyle w:val="Sinespaciado"/>
        <w:tabs>
          <w:tab w:val="left" w:pos="4320"/>
          <w:tab w:val="left" w:pos="4485"/>
          <w:tab w:val="left" w:pos="5445"/>
        </w:tabs>
        <w:spacing w:line="360" w:lineRule="auto"/>
        <w:jc w:val="both"/>
      </w:pPr>
    </w:p>
    <w:p w14:paraId="63FFD848" w14:textId="3D65D727" w:rsidR="00820F7D" w:rsidRPr="00F94F8D" w:rsidRDefault="00820F7D" w:rsidP="00EC3BB5">
      <w:pPr>
        <w:tabs>
          <w:tab w:val="left" w:pos="4320"/>
          <w:tab w:val="left" w:pos="4485"/>
          <w:tab w:val="left" w:pos="5445"/>
        </w:tabs>
        <w:spacing w:after="0" w:line="360" w:lineRule="auto"/>
        <w:rPr>
          <w:rFonts w:eastAsia="Arial" w:cs="Calibri"/>
          <w:bCs/>
        </w:rPr>
      </w:pPr>
      <w:r w:rsidRPr="00F94F8D">
        <w:rPr>
          <w:rFonts w:eastAsia="Arial" w:cs="Calibri"/>
          <w:b/>
        </w:rPr>
        <w:t xml:space="preserve">3.3.1.2 Actividad </w:t>
      </w:r>
      <w:r w:rsidR="00DF4861" w:rsidRPr="00F94F8D">
        <w:rPr>
          <w:rFonts w:eastAsia="Arial" w:cs="Calibri"/>
          <w:b/>
        </w:rPr>
        <w:t>Sena es Colombia</w:t>
      </w:r>
    </w:p>
    <w:p w14:paraId="3CE41C2E" w14:textId="77777777" w:rsidR="00EC3BB5" w:rsidRPr="007E52A2" w:rsidRDefault="00820F7D" w:rsidP="00EC3BB5">
      <w:pPr>
        <w:tabs>
          <w:tab w:val="left" w:pos="4320"/>
          <w:tab w:val="left" w:pos="4485"/>
          <w:tab w:val="left" w:pos="5445"/>
        </w:tabs>
        <w:spacing w:after="0" w:line="360" w:lineRule="auto"/>
        <w:rPr>
          <w:rFonts w:eastAsia="Arial" w:cs="Calibri"/>
        </w:rPr>
      </w:pPr>
      <w:r w:rsidRPr="00F94F8D">
        <w:rPr>
          <w:rFonts w:eastAsia="Arial" w:cs="Calibri"/>
          <w:b/>
        </w:rPr>
        <w:t xml:space="preserve">Descripción de la actividad: </w:t>
      </w:r>
      <w:r w:rsidR="00EC3BB5" w:rsidRPr="00E6613E">
        <w:rPr>
          <w:rFonts w:eastAsia="Arial" w:cs="Calibri"/>
        </w:rPr>
        <w:t xml:space="preserve">Por equipos de trabajo observaremos </w:t>
      </w:r>
      <w:r w:rsidR="00EC3BB5">
        <w:rPr>
          <w:rFonts w:eastAsia="Arial" w:cs="Calibri"/>
          <w:bCs/>
        </w:rPr>
        <w:t>los siguientes</w:t>
      </w:r>
      <w:r w:rsidR="00EC3BB5" w:rsidRPr="00E6613E">
        <w:rPr>
          <w:rFonts w:eastAsia="Arial" w:cs="Calibri"/>
        </w:rPr>
        <w:t xml:space="preserve"> videos</w:t>
      </w:r>
      <w:r w:rsidR="00EC3BB5">
        <w:rPr>
          <w:rFonts w:eastAsia="Arial" w:cs="Calibri"/>
          <w:bCs/>
        </w:rPr>
        <w:t xml:space="preserve"> (en materiales de apoyo) y posteriormente </w:t>
      </w:r>
      <w:r w:rsidR="00EC3BB5" w:rsidRPr="00BB109A">
        <w:rPr>
          <w:rFonts w:cs="Calibri"/>
          <w:color w:val="000000"/>
        </w:rPr>
        <w:t>reflexionaremos sobre los siguientes interrogantes:</w:t>
      </w:r>
    </w:p>
    <w:p w14:paraId="1619E6CE" w14:textId="2113C84A" w:rsidR="00EC3BB5" w:rsidRDefault="00EC3BB5" w:rsidP="00480AE0">
      <w:pPr>
        <w:pStyle w:val="Prrafodelista"/>
        <w:numPr>
          <w:ilvl w:val="0"/>
          <w:numId w:val="6"/>
        </w:numPr>
        <w:spacing w:after="0" w:line="360" w:lineRule="auto"/>
        <w:rPr>
          <w:rFonts w:ascii="Calibri" w:hAnsi="Calibri" w:cs="Calibri"/>
          <w:color w:val="000000"/>
        </w:rPr>
      </w:pPr>
      <w:r w:rsidRPr="01188B97">
        <w:rPr>
          <w:rFonts w:ascii="Calibri" w:hAnsi="Calibri" w:cs="Calibri"/>
          <w:color w:val="000000" w:themeColor="text1"/>
        </w:rPr>
        <w:t xml:space="preserve">¿Considera que el Sena </w:t>
      </w:r>
      <w:r w:rsidR="38D89FD5" w:rsidRPr="01188B97">
        <w:rPr>
          <w:rFonts w:ascii="Calibri" w:hAnsi="Calibri" w:cs="Calibri"/>
          <w:color w:val="000000" w:themeColor="text1"/>
        </w:rPr>
        <w:t xml:space="preserve">es importante </w:t>
      </w:r>
      <w:r w:rsidRPr="01188B97">
        <w:rPr>
          <w:rFonts w:ascii="Calibri" w:hAnsi="Calibri" w:cs="Calibri"/>
          <w:color w:val="000000" w:themeColor="text1"/>
        </w:rPr>
        <w:t>para el país?</w:t>
      </w:r>
    </w:p>
    <w:p w14:paraId="7AB83B5C" w14:textId="24296DF0" w:rsidR="00EC3BB5" w:rsidRDefault="00EC3BB5" w:rsidP="00480AE0">
      <w:pPr>
        <w:pStyle w:val="Prrafodelista"/>
        <w:numPr>
          <w:ilvl w:val="0"/>
          <w:numId w:val="6"/>
        </w:numPr>
        <w:spacing w:after="0" w:line="360" w:lineRule="auto"/>
        <w:rPr>
          <w:rFonts w:ascii="Calibri" w:hAnsi="Calibri" w:cs="Calibri"/>
          <w:color w:val="000000"/>
        </w:rPr>
      </w:pPr>
      <w:r w:rsidRPr="01188B97">
        <w:rPr>
          <w:rFonts w:ascii="Calibri" w:hAnsi="Calibri" w:cs="Calibri"/>
          <w:color w:val="000000" w:themeColor="text1"/>
        </w:rPr>
        <w:t>D</w:t>
      </w:r>
      <w:r w:rsidR="6AE78552" w:rsidRPr="01188B97">
        <w:rPr>
          <w:rFonts w:ascii="Calibri" w:hAnsi="Calibri" w:cs="Calibri"/>
          <w:color w:val="000000" w:themeColor="text1"/>
        </w:rPr>
        <w:t>ó</w:t>
      </w:r>
      <w:r w:rsidRPr="01188B97">
        <w:rPr>
          <w:rFonts w:ascii="Calibri" w:hAnsi="Calibri" w:cs="Calibri"/>
          <w:color w:val="000000" w:themeColor="text1"/>
        </w:rPr>
        <w:t>nde tiene presencia el Sena en el país, ¿Cuántas regionales y cuantos centros de formación existen?</w:t>
      </w:r>
    </w:p>
    <w:p w14:paraId="08CA200D" w14:textId="6D560ED4" w:rsidR="00EC3BB5" w:rsidRDefault="00EC3BB5" w:rsidP="00480AE0">
      <w:pPr>
        <w:pStyle w:val="Prrafodelista"/>
        <w:numPr>
          <w:ilvl w:val="0"/>
          <w:numId w:val="6"/>
        </w:numPr>
        <w:spacing w:after="0" w:line="360" w:lineRule="auto"/>
        <w:rPr>
          <w:rFonts w:ascii="Calibri" w:hAnsi="Calibri" w:cs="Calibri"/>
          <w:color w:val="000000"/>
        </w:rPr>
      </w:pPr>
      <w:r w:rsidRPr="01188B97">
        <w:rPr>
          <w:rFonts w:ascii="Calibri" w:hAnsi="Calibri" w:cs="Calibri"/>
          <w:color w:val="000000" w:themeColor="text1"/>
        </w:rPr>
        <w:t>Dentro de nuestra regional ¿Cuántos centros existen y d</w:t>
      </w:r>
      <w:r w:rsidR="406BBB90" w:rsidRPr="01188B97">
        <w:rPr>
          <w:rFonts w:ascii="Calibri" w:hAnsi="Calibri" w:cs="Calibri"/>
          <w:color w:val="000000" w:themeColor="text1"/>
        </w:rPr>
        <w:t>ó</w:t>
      </w:r>
      <w:r w:rsidRPr="01188B97">
        <w:rPr>
          <w:rFonts w:ascii="Calibri" w:hAnsi="Calibri" w:cs="Calibri"/>
          <w:color w:val="000000" w:themeColor="text1"/>
        </w:rPr>
        <w:t>nde están ubicados?</w:t>
      </w:r>
    </w:p>
    <w:p w14:paraId="4D3C4E4A" w14:textId="77777777" w:rsidR="00EC3BB5" w:rsidRPr="007E52A2" w:rsidRDefault="00EC3BB5" w:rsidP="00480AE0">
      <w:pPr>
        <w:pStyle w:val="Prrafodelista"/>
        <w:numPr>
          <w:ilvl w:val="0"/>
          <w:numId w:val="6"/>
        </w:numPr>
        <w:spacing w:after="0" w:line="360" w:lineRule="auto"/>
        <w:rPr>
          <w:rFonts w:ascii="Calibri" w:hAnsi="Calibri" w:cs="Calibri"/>
          <w:color w:val="000000"/>
        </w:rPr>
      </w:pPr>
      <w:r>
        <w:rPr>
          <w:rFonts w:ascii="Calibri" w:hAnsi="Calibri" w:cs="Calibri"/>
          <w:color w:val="000000"/>
        </w:rPr>
        <w:t>Nuestro centro de formación ¿Cuál es su nombre, cuantas sedes tiene, como se llama el subdirector?</w:t>
      </w:r>
    </w:p>
    <w:p w14:paraId="1D94563C" w14:textId="77777777" w:rsidR="00EC3BB5" w:rsidRPr="007E52A2" w:rsidRDefault="00EC3BB5" w:rsidP="00480AE0">
      <w:pPr>
        <w:pStyle w:val="Prrafodelista"/>
        <w:numPr>
          <w:ilvl w:val="0"/>
          <w:numId w:val="6"/>
        </w:numPr>
        <w:spacing w:after="0" w:line="360" w:lineRule="auto"/>
        <w:rPr>
          <w:rFonts w:ascii="Calibri" w:hAnsi="Calibri" w:cs="Calibri"/>
          <w:color w:val="000000"/>
        </w:rPr>
      </w:pPr>
      <w:r w:rsidRPr="007E52A2">
        <w:rPr>
          <w:rFonts w:ascii="Calibri" w:hAnsi="Calibri" w:cs="Calibri"/>
          <w:color w:val="000000"/>
        </w:rPr>
        <w:t>¿Qué oportunidades ofrece el Sena a los ciudadanos?</w:t>
      </w:r>
    </w:p>
    <w:p w14:paraId="5EBCFE1B" w14:textId="77777777" w:rsidR="00EC3BB5" w:rsidRPr="007E52A2" w:rsidRDefault="00EC3BB5" w:rsidP="00480AE0">
      <w:pPr>
        <w:pStyle w:val="Prrafodelista"/>
        <w:numPr>
          <w:ilvl w:val="0"/>
          <w:numId w:val="6"/>
        </w:numPr>
        <w:spacing w:after="0" w:line="360" w:lineRule="auto"/>
        <w:rPr>
          <w:rFonts w:ascii="Calibri" w:hAnsi="Calibri" w:cs="Calibri"/>
          <w:color w:val="000000"/>
        </w:rPr>
      </w:pPr>
      <w:r w:rsidRPr="007E52A2">
        <w:rPr>
          <w:rFonts w:ascii="Calibri" w:hAnsi="Calibri" w:cs="Calibri"/>
          <w:color w:val="000000"/>
        </w:rPr>
        <w:t>¿Cómo le aporta el estar matriculado en un programa de formación del Sena a su proyecto de vida?</w:t>
      </w:r>
    </w:p>
    <w:p w14:paraId="6282FF2F" w14:textId="4514D0FD" w:rsidR="00EC3BB5" w:rsidRPr="000E2D4B" w:rsidRDefault="00EC3BB5" w:rsidP="00480AE0">
      <w:pPr>
        <w:pStyle w:val="Prrafodelista"/>
        <w:numPr>
          <w:ilvl w:val="0"/>
          <w:numId w:val="6"/>
        </w:numPr>
        <w:spacing w:after="0" w:line="360" w:lineRule="auto"/>
        <w:rPr>
          <w:rFonts w:ascii="Calibri" w:hAnsi="Calibri" w:cs="Calibri"/>
          <w:color w:val="000000"/>
        </w:rPr>
      </w:pPr>
      <w:r w:rsidRPr="007E52A2">
        <w:rPr>
          <w:rFonts w:ascii="Calibri" w:hAnsi="Calibri" w:cs="Calibri"/>
          <w:color w:val="000000"/>
        </w:rPr>
        <w:t>¿Cómo se proyecta una vez culminado este proyecto de vida?</w:t>
      </w:r>
    </w:p>
    <w:p w14:paraId="38230D27" w14:textId="2A9E02F9" w:rsidR="00111C9D" w:rsidRPr="000E2D4B" w:rsidRDefault="00EC3BB5" w:rsidP="000E2D4B">
      <w:pPr>
        <w:spacing w:after="0" w:line="360" w:lineRule="auto"/>
        <w:rPr>
          <w:rFonts w:cs="Calibri"/>
          <w:color w:val="000000"/>
        </w:rPr>
      </w:pPr>
      <w:r w:rsidRPr="00BB109A">
        <w:rPr>
          <w:rFonts w:cs="Calibri"/>
          <w:color w:val="000000"/>
        </w:rPr>
        <w:t>Socialice sus respuestas con sus compañeros e instructor.</w:t>
      </w:r>
    </w:p>
    <w:p w14:paraId="0194748B" w14:textId="4D608075" w:rsidR="007E52A2" w:rsidRPr="00F94F8D" w:rsidRDefault="007E52A2" w:rsidP="00F94F8D">
      <w:pPr>
        <w:tabs>
          <w:tab w:val="left" w:pos="4320"/>
          <w:tab w:val="left" w:pos="4485"/>
          <w:tab w:val="left" w:pos="5445"/>
        </w:tabs>
        <w:spacing w:after="0" w:line="360" w:lineRule="auto"/>
        <w:ind w:left="360"/>
        <w:rPr>
          <w:rFonts w:cs="Calibri"/>
          <w:color w:val="000000" w:themeColor="text1"/>
        </w:rPr>
      </w:pPr>
      <w:r w:rsidRPr="00F94F8D">
        <w:rPr>
          <w:rFonts w:cs="Calibri"/>
          <w:b/>
          <w:color w:val="000000" w:themeColor="text1"/>
        </w:rPr>
        <w:t xml:space="preserve">Ambiente requerido:  </w:t>
      </w:r>
      <w:r w:rsidR="00111C9D" w:rsidRPr="00F94F8D">
        <w:rPr>
          <w:rFonts w:cs="Calibri"/>
          <w:color w:val="000000" w:themeColor="text1"/>
        </w:rPr>
        <w:t>T</w:t>
      </w:r>
      <w:r w:rsidRPr="00F94F8D">
        <w:rPr>
          <w:rFonts w:cs="Calibri"/>
          <w:color w:val="000000" w:themeColor="text1"/>
        </w:rPr>
        <w:t>aller o ambiente convencional</w:t>
      </w:r>
    </w:p>
    <w:p w14:paraId="37479C3D" w14:textId="791EE2AD" w:rsidR="007E52A2" w:rsidRPr="00F94F8D" w:rsidRDefault="007E52A2" w:rsidP="00F94F8D">
      <w:pPr>
        <w:tabs>
          <w:tab w:val="left" w:pos="4320"/>
          <w:tab w:val="left" w:pos="4485"/>
          <w:tab w:val="left" w:pos="5445"/>
        </w:tabs>
        <w:spacing w:after="0" w:line="360" w:lineRule="auto"/>
        <w:ind w:left="360"/>
        <w:rPr>
          <w:rFonts w:cs="Calibri"/>
          <w:color w:val="000000" w:themeColor="text1"/>
        </w:rPr>
      </w:pPr>
      <w:r w:rsidRPr="00F94F8D">
        <w:rPr>
          <w:rFonts w:cs="Calibri"/>
          <w:b/>
          <w:color w:val="000000" w:themeColor="text1"/>
        </w:rPr>
        <w:lastRenderedPageBreak/>
        <w:t xml:space="preserve">Estrategias o técnicas didácticas activas: </w:t>
      </w:r>
      <w:r w:rsidR="00111C9D" w:rsidRPr="00F94F8D">
        <w:rPr>
          <w:rFonts w:cs="Calibri"/>
          <w:color w:val="000000" w:themeColor="text1"/>
        </w:rPr>
        <w:t>T</w:t>
      </w:r>
      <w:r w:rsidRPr="00F94F8D">
        <w:rPr>
          <w:rFonts w:cs="Calibri"/>
          <w:color w:val="000000" w:themeColor="text1"/>
        </w:rPr>
        <w:t xml:space="preserve">rabajo colaborativo, observación guiada de video, </w:t>
      </w:r>
      <w:r w:rsidR="00DE2D0D" w:rsidRPr="00F94F8D">
        <w:rPr>
          <w:rFonts w:cs="Calibri"/>
          <w:color w:val="000000" w:themeColor="text1"/>
        </w:rPr>
        <w:t>debate.</w:t>
      </w:r>
    </w:p>
    <w:p w14:paraId="51419C4A" w14:textId="44F2DE9A" w:rsidR="007E52A2" w:rsidRPr="00F94F8D" w:rsidRDefault="007E52A2" w:rsidP="00F94F8D">
      <w:pPr>
        <w:tabs>
          <w:tab w:val="left" w:pos="4320"/>
          <w:tab w:val="left" w:pos="4485"/>
          <w:tab w:val="left" w:pos="5445"/>
        </w:tabs>
        <w:spacing w:after="0" w:line="360" w:lineRule="auto"/>
        <w:ind w:left="360"/>
        <w:rPr>
          <w:rFonts w:cs="Calibri"/>
          <w:b/>
          <w:color w:val="000000" w:themeColor="text1"/>
        </w:rPr>
      </w:pPr>
      <w:r w:rsidRPr="00F94F8D">
        <w:rPr>
          <w:rFonts w:cs="Calibri"/>
          <w:b/>
          <w:color w:val="000000" w:themeColor="text1"/>
        </w:rPr>
        <w:t>Materiales de formación:</w:t>
      </w:r>
      <w:r w:rsidRPr="00F94F8D">
        <w:rPr>
          <w:rFonts w:cs="Calibri"/>
          <w:color w:val="000000" w:themeColor="text1"/>
        </w:rPr>
        <w:t xml:space="preserve"> </w:t>
      </w:r>
      <w:r w:rsidR="00111C9D" w:rsidRPr="00F94F8D">
        <w:rPr>
          <w:rFonts w:cs="Calibri"/>
          <w:color w:val="000000" w:themeColor="text1"/>
        </w:rPr>
        <w:t>T</w:t>
      </w:r>
      <w:r w:rsidRPr="00F94F8D">
        <w:rPr>
          <w:rFonts w:cs="Calibri"/>
          <w:color w:val="000000" w:themeColor="text1"/>
        </w:rPr>
        <w:t>elevisor, tablero, marcador.</w:t>
      </w:r>
    </w:p>
    <w:p w14:paraId="754E6B0C" w14:textId="60976532" w:rsidR="00AD4B35" w:rsidRPr="00F94F8D" w:rsidRDefault="007E52A2" w:rsidP="00F94F8D">
      <w:pPr>
        <w:tabs>
          <w:tab w:val="left" w:pos="4320"/>
          <w:tab w:val="left" w:pos="4485"/>
          <w:tab w:val="left" w:pos="5445"/>
        </w:tabs>
        <w:spacing w:after="0" w:line="360" w:lineRule="auto"/>
        <w:ind w:left="360"/>
        <w:rPr>
          <w:rFonts w:cs="Calibri"/>
          <w:b/>
          <w:color w:val="000000" w:themeColor="text1"/>
        </w:rPr>
      </w:pPr>
      <w:r w:rsidRPr="00F94F8D">
        <w:rPr>
          <w:rFonts w:cs="Calibri"/>
          <w:b/>
          <w:color w:val="000000" w:themeColor="text1"/>
        </w:rPr>
        <w:t xml:space="preserve">Material de apoyo: </w:t>
      </w:r>
      <w:r w:rsidR="00111C9D" w:rsidRPr="00F94F8D">
        <w:rPr>
          <w:rFonts w:cs="Calibri"/>
          <w:color w:val="000000" w:themeColor="text1"/>
        </w:rPr>
        <w:t>P</w:t>
      </w:r>
      <w:r w:rsidRPr="00F94F8D">
        <w:rPr>
          <w:rFonts w:cs="Calibri"/>
          <w:color w:val="000000" w:themeColor="text1"/>
        </w:rPr>
        <w:t>resentación PowerPoint, video y página institucionales.</w:t>
      </w:r>
      <w:r w:rsidRPr="00F94F8D">
        <w:rPr>
          <w:rFonts w:cs="Calibri"/>
          <w:b/>
          <w:color w:val="000000" w:themeColor="text1"/>
        </w:rPr>
        <w:t xml:space="preserve"> </w:t>
      </w:r>
    </w:p>
    <w:p w14:paraId="723D495E" w14:textId="60D6E443" w:rsidR="00650ED0" w:rsidRPr="00F94F8D" w:rsidRDefault="00D00EFD" w:rsidP="00F94F8D">
      <w:pPr>
        <w:spacing w:after="0" w:line="360" w:lineRule="auto"/>
        <w:ind w:left="360"/>
        <w:rPr>
          <w:rFonts w:cs="Calibri"/>
          <w:color w:val="0563C1"/>
        </w:rPr>
      </w:pPr>
      <w:hyperlink r:id="rId16" w:history="1">
        <w:r w:rsidRPr="00F94F8D">
          <w:rPr>
            <w:rStyle w:val="Hipervnculo"/>
            <w:rFonts w:cs="Calibri"/>
          </w:rPr>
          <w:t>https://www.youtube.com/watch?v=yJHOtDeDnsg&amp;ab_channel=EcosistemadeRecursosEducativosDigitalesSENA</w:t>
        </w:r>
      </w:hyperlink>
    </w:p>
    <w:p w14:paraId="3434991B" w14:textId="27AA5C69" w:rsidR="00650ED0" w:rsidRPr="00F94F8D" w:rsidRDefault="00D00EFD" w:rsidP="00F94F8D">
      <w:pPr>
        <w:spacing w:after="0" w:line="360" w:lineRule="auto"/>
        <w:ind w:left="360"/>
        <w:rPr>
          <w:rFonts w:cs="Calibri"/>
          <w:color w:val="0563C1"/>
        </w:rPr>
      </w:pPr>
      <w:hyperlink r:id="rId17" w:history="1">
        <w:r w:rsidRPr="00F94F8D">
          <w:rPr>
            <w:rStyle w:val="Hipervnculo"/>
            <w:rFonts w:cs="Calibri"/>
          </w:rPr>
          <w:t>https://www.youtube.com/watch?v=JXJpFztO7j8&amp;ab_channel=SENA</w:t>
        </w:r>
      </w:hyperlink>
    </w:p>
    <w:p w14:paraId="60E26152" w14:textId="7E5BF6DD" w:rsidR="00650ED0" w:rsidRPr="00F94F8D" w:rsidRDefault="00D00EFD" w:rsidP="00F94F8D">
      <w:pPr>
        <w:spacing w:after="0" w:line="360" w:lineRule="auto"/>
        <w:ind w:left="360"/>
        <w:rPr>
          <w:rFonts w:cs="Calibri"/>
          <w:color w:val="0563C1"/>
        </w:rPr>
      </w:pPr>
      <w:hyperlink r:id="rId18" w:history="1">
        <w:r w:rsidRPr="00F94F8D">
          <w:rPr>
            <w:rStyle w:val="Hipervnculo"/>
            <w:rFonts w:cs="Calibri"/>
          </w:rPr>
          <w:t>https://www.youtube.com/watch?v=2j8qouVvMWc</w:t>
        </w:r>
      </w:hyperlink>
    </w:p>
    <w:p w14:paraId="404D44BE" w14:textId="6CD08D60" w:rsidR="00CA1230" w:rsidRPr="00F94F8D" w:rsidRDefault="00CA1230" w:rsidP="00DC114F">
      <w:pPr>
        <w:spacing w:after="0" w:line="360" w:lineRule="auto"/>
        <w:ind w:left="360"/>
        <w:rPr>
          <w:rFonts w:cs="Calibri"/>
          <w:color w:val="0563C1"/>
        </w:rPr>
      </w:pPr>
      <w:hyperlink r:id="rId19" w:history="1">
        <w:r w:rsidRPr="00F94F8D">
          <w:rPr>
            <w:rStyle w:val="Hipervnculo"/>
            <w:rFonts w:cs="Calibri"/>
          </w:rPr>
          <w:t>https://www.youtube.com/watch?v=njdHE9UeYzY&amp;ab_channel=SENA</w:t>
        </w:r>
      </w:hyperlink>
    </w:p>
    <w:p w14:paraId="20472119" w14:textId="43518822" w:rsidR="007E52A2" w:rsidRPr="00F94F8D" w:rsidRDefault="007E52A2" w:rsidP="01188B97">
      <w:pPr>
        <w:pStyle w:val="SinEspacio"/>
        <w:ind w:firstLine="360"/>
        <w:rPr>
          <w:rFonts w:eastAsia="Calibri"/>
          <w:color w:val="0563C1"/>
        </w:rPr>
      </w:pPr>
      <w:r w:rsidRPr="01188B97">
        <w:rPr>
          <w:rFonts w:eastAsia="Arial"/>
          <w:b/>
          <w:bCs/>
        </w:rPr>
        <w:t>Duración de la actividad</w:t>
      </w:r>
      <w:r w:rsidRPr="01188B97">
        <w:rPr>
          <w:rFonts w:eastAsia="Arial"/>
        </w:rPr>
        <w:t xml:space="preserve">:  </w:t>
      </w:r>
      <w:r w:rsidR="001D0907" w:rsidRPr="01188B97">
        <w:rPr>
          <w:rFonts w:eastAsia="Arial"/>
        </w:rPr>
        <w:t>6</w:t>
      </w:r>
      <w:r w:rsidRPr="01188B97">
        <w:rPr>
          <w:rFonts w:eastAsia="Arial"/>
        </w:rPr>
        <w:t>0 minutos.</w:t>
      </w:r>
    </w:p>
    <w:p w14:paraId="23E2D191" w14:textId="72F8C28F" w:rsidR="01188B97" w:rsidRDefault="01188B97" w:rsidP="01188B97">
      <w:pPr>
        <w:pStyle w:val="SinEspacio"/>
        <w:spacing w:line="240" w:lineRule="auto"/>
        <w:ind w:firstLine="360"/>
        <w:rPr>
          <w:rFonts w:eastAsia="Arial"/>
        </w:rPr>
      </w:pPr>
    </w:p>
    <w:p w14:paraId="13BB502E" w14:textId="77777777" w:rsidR="00CE4E8E" w:rsidRPr="00CE4E8E" w:rsidRDefault="00CE4E8E" w:rsidP="00111C9D">
      <w:pPr>
        <w:tabs>
          <w:tab w:val="left" w:pos="4320"/>
          <w:tab w:val="left" w:pos="4485"/>
          <w:tab w:val="left" w:pos="5445"/>
        </w:tabs>
        <w:spacing w:after="0" w:line="240" w:lineRule="auto"/>
        <w:rPr>
          <w:rFonts w:eastAsia="Arial" w:cs="Calibri"/>
          <w:bCs/>
          <w:sz w:val="12"/>
          <w:szCs w:val="12"/>
        </w:rPr>
      </w:pPr>
    </w:p>
    <w:p w14:paraId="610D26A2" w14:textId="6FF0DC80" w:rsidR="001B5A25" w:rsidRPr="00B30A32" w:rsidRDefault="001B5A25" w:rsidP="00DC114F">
      <w:pPr>
        <w:tabs>
          <w:tab w:val="left" w:pos="4320"/>
          <w:tab w:val="left" w:pos="4485"/>
          <w:tab w:val="left" w:pos="5445"/>
        </w:tabs>
        <w:spacing w:after="0" w:line="360" w:lineRule="auto"/>
        <w:rPr>
          <w:rFonts w:eastAsia="Arial" w:cs="Calibri"/>
          <w:bCs/>
        </w:rPr>
      </w:pPr>
      <w:r w:rsidRPr="00E360CC">
        <w:rPr>
          <w:rFonts w:eastAsia="Arial" w:cs="Calibri"/>
          <w:b/>
        </w:rPr>
        <w:t xml:space="preserve">3.3.1.3 </w:t>
      </w:r>
      <w:r w:rsidR="00E360CC" w:rsidRPr="00E360CC">
        <w:rPr>
          <w:rFonts w:eastAsia="Arial" w:cs="Calibri"/>
          <w:b/>
        </w:rPr>
        <w:t>Actividad Modelo</w:t>
      </w:r>
      <w:r w:rsidRPr="00B30A32">
        <w:rPr>
          <w:rFonts w:eastAsia="Arial" w:cs="Calibri"/>
          <w:b/>
        </w:rPr>
        <w:t xml:space="preserve"> Pedagógico</w:t>
      </w:r>
    </w:p>
    <w:p w14:paraId="509005FE" w14:textId="77777777" w:rsidR="001B5A25" w:rsidRPr="00B30A32" w:rsidRDefault="001B5A25" w:rsidP="00DC114F">
      <w:pPr>
        <w:tabs>
          <w:tab w:val="left" w:pos="4320"/>
          <w:tab w:val="left" w:pos="4485"/>
          <w:tab w:val="left" w:pos="5445"/>
        </w:tabs>
        <w:spacing w:after="0" w:line="360" w:lineRule="auto"/>
        <w:rPr>
          <w:rFonts w:eastAsia="Arial" w:cs="Calibri"/>
          <w:bCs/>
        </w:rPr>
      </w:pPr>
      <w:r w:rsidRPr="00B30A32">
        <w:rPr>
          <w:rFonts w:eastAsia="Arial" w:cs="Calibri"/>
          <w:b/>
        </w:rPr>
        <w:t>Descripción de la actividad</w:t>
      </w:r>
      <w:r w:rsidRPr="00B30A32">
        <w:rPr>
          <w:rFonts w:eastAsia="Arial" w:cs="Calibri"/>
          <w:bCs/>
        </w:rPr>
        <w:t xml:space="preserve">: Observar el video sobre el concepto de la formación profesional integral desde lo planteado en el Estatuto de la Formación Profesional. </w:t>
      </w:r>
      <w:r w:rsidRPr="00B30A32">
        <w:rPr>
          <w:rFonts w:eastAsia="Arial" w:cs="Calibri"/>
        </w:rPr>
        <w:t>Discutan con sus compañeros de equipo y socialicen sus respuestas con el grupo:</w:t>
      </w:r>
    </w:p>
    <w:p w14:paraId="4042C5C1" w14:textId="77777777" w:rsidR="001B5A25" w:rsidRPr="00B30A32" w:rsidRDefault="001B5A25" w:rsidP="00480AE0">
      <w:pPr>
        <w:pStyle w:val="Prrafodelista"/>
        <w:numPr>
          <w:ilvl w:val="0"/>
          <w:numId w:val="7"/>
        </w:numPr>
        <w:tabs>
          <w:tab w:val="left" w:pos="4320"/>
          <w:tab w:val="left" w:pos="4485"/>
          <w:tab w:val="left" w:pos="5445"/>
        </w:tabs>
        <w:spacing w:after="0" w:line="360" w:lineRule="auto"/>
        <w:rPr>
          <w:rFonts w:ascii="Calibri" w:eastAsia="Calibri" w:hAnsi="Calibri" w:cs="Calibri"/>
        </w:rPr>
      </w:pPr>
      <w:r w:rsidRPr="00B30A32">
        <w:rPr>
          <w:rFonts w:ascii="Calibri" w:eastAsia="Calibri" w:hAnsi="Calibri" w:cs="Calibri"/>
        </w:rPr>
        <w:t>¿Cuál es el modelo pedagógico del SENA?</w:t>
      </w:r>
    </w:p>
    <w:p w14:paraId="5CA946D7" w14:textId="77777777" w:rsidR="001B5A25" w:rsidRPr="00B30A32" w:rsidRDefault="001B5A25" w:rsidP="00480AE0">
      <w:pPr>
        <w:pStyle w:val="Prrafodelista"/>
        <w:numPr>
          <w:ilvl w:val="0"/>
          <w:numId w:val="7"/>
        </w:numPr>
        <w:tabs>
          <w:tab w:val="left" w:pos="4320"/>
          <w:tab w:val="left" w:pos="4485"/>
          <w:tab w:val="left" w:pos="5445"/>
        </w:tabs>
        <w:spacing w:after="0" w:line="360" w:lineRule="auto"/>
        <w:rPr>
          <w:rFonts w:ascii="Calibri" w:eastAsia="Calibri" w:hAnsi="Calibri" w:cs="Calibri"/>
        </w:rPr>
      </w:pPr>
      <w:r w:rsidRPr="00B30A32">
        <w:rPr>
          <w:rFonts w:ascii="Calibri" w:eastAsia="Calibri" w:hAnsi="Calibri" w:cs="Calibri"/>
        </w:rPr>
        <w:t>¿Qué implica que el modelo sea teórico-práctico en su formación?</w:t>
      </w:r>
    </w:p>
    <w:p w14:paraId="51168A02" w14:textId="2D4BB1E4" w:rsidR="00111C9D" w:rsidRPr="00DC114F" w:rsidRDefault="001B5A25" w:rsidP="00480AE0">
      <w:pPr>
        <w:pStyle w:val="Prrafodelista"/>
        <w:numPr>
          <w:ilvl w:val="0"/>
          <w:numId w:val="7"/>
        </w:numPr>
        <w:tabs>
          <w:tab w:val="left" w:pos="4320"/>
          <w:tab w:val="left" w:pos="4485"/>
          <w:tab w:val="left" w:pos="5445"/>
        </w:tabs>
        <w:spacing w:after="0" w:line="360" w:lineRule="auto"/>
        <w:rPr>
          <w:rFonts w:ascii="Calibri" w:eastAsia="Arial" w:hAnsi="Calibri" w:cs="Calibri"/>
        </w:rPr>
      </w:pPr>
      <w:r w:rsidRPr="00B30A32">
        <w:rPr>
          <w:rFonts w:ascii="Calibri" w:eastAsia="Calibri" w:hAnsi="Calibri" w:cs="Calibri"/>
        </w:rPr>
        <w:t>¿</w:t>
      </w:r>
      <w:r w:rsidRPr="00B30A32">
        <w:rPr>
          <w:rFonts w:ascii="Calibri" w:eastAsia="Arial" w:hAnsi="Calibri" w:cs="Calibri"/>
        </w:rPr>
        <w:t>Qué significa que el modelo tiene un carácter integral?</w:t>
      </w:r>
    </w:p>
    <w:p w14:paraId="22E507F6" w14:textId="77777777" w:rsidR="001B5A25" w:rsidRPr="00F51763" w:rsidRDefault="001B5A25" w:rsidP="00DC114F">
      <w:pPr>
        <w:tabs>
          <w:tab w:val="left" w:pos="4320"/>
          <w:tab w:val="left" w:pos="4485"/>
          <w:tab w:val="left" w:pos="5445"/>
        </w:tabs>
        <w:spacing w:after="0" w:line="360" w:lineRule="auto"/>
        <w:rPr>
          <w:rFonts w:eastAsia="Arial" w:cs="Calibri"/>
          <w:bCs/>
        </w:rPr>
      </w:pPr>
      <w:r w:rsidRPr="00464B2A">
        <w:rPr>
          <w:rFonts w:eastAsia="Arial" w:cs="Calibri"/>
          <w:b/>
        </w:rPr>
        <w:t>Ambiente requerido</w:t>
      </w:r>
      <w:r w:rsidRPr="00F51763">
        <w:rPr>
          <w:rFonts w:eastAsia="Arial" w:cs="Calibri"/>
          <w:bCs/>
        </w:rPr>
        <w:t xml:space="preserve">: </w:t>
      </w:r>
      <w:r>
        <w:rPr>
          <w:rFonts w:eastAsia="Arial" w:cs="Calibri"/>
          <w:bCs/>
        </w:rPr>
        <w:t>taller o ambiente convencional</w:t>
      </w:r>
    </w:p>
    <w:p w14:paraId="476F32C5" w14:textId="5D62B26F" w:rsidR="001B5A25" w:rsidRPr="00F51763" w:rsidRDefault="001B5A25" w:rsidP="00DC114F">
      <w:pPr>
        <w:tabs>
          <w:tab w:val="left" w:pos="4320"/>
          <w:tab w:val="left" w:pos="4485"/>
          <w:tab w:val="left" w:pos="5445"/>
        </w:tabs>
        <w:spacing w:after="0" w:line="360" w:lineRule="auto"/>
        <w:rPr>
          <w:rFonts w:eastAsia="Arial" w:cs="Calibri"/>
          <w:bCs/>
        </w:rPr>
      </w:pPr>
      <w:r w:rsidRPr="00464B2A">
        <w:rPr>
          <w:rFonts w:eastAsia="Arial" w:cs="Calibri"/>
          <w:b/>
        </w:rPr>
        <w:t>Estrategias o técnicas didácticas activas</w:t>
      </w:r>
      <w:r w:rsidRPr="00F51763">
        <w:rPr>
          <w:rFonts w:eastAsia="Arial" w:cs="Calibri"/>
          <w:bCs/>
        </w:rPr>
        <w:t xml:space="preserve">: </w:t>
      </w:r>
      <w:r w:rsidR="00124E80">
        <w:rPr>
          <w:rFonts w:eastAsia="Arial" w:cs="Calibri"/>
          <w:bCs/>
        </w:rPr>
        <w:t xml:space="preserve">trabajo </w:t>
      </w:r>
      <w:r w:rsidR="00C0347C">
        <w:rPr>
          <w:rFonts w:eastAsia="Arial" w:cs="Calibri"/>
          <w:bCs/>
        </w:rPr>
        <w:t>colaborativo.</w:t>
      </w:r>
    </w:p>
    <w:p w14:paraId="0FFB9792" w14:textId="661E0C37" w:rsidR="001B5A25" w:rsidRPr="00464B2A" w:rsidRDefault="001B5A25" w:rsidP="00DC114F">
      <w:pPr>
        <w:tabs>
          <w:tab w:val="left" w:pos="4320"/>
          <w:tab w:val="left" w:pos="4485"/>
          <w:tab w:val="left" w:pos="5445"/>
        </w:tabs>
        <w:spacing w:after="0" w:line="360" w:lineRule="auto"/>
        <w:rPr>
          <w:rFonts w:eastAsia="Arial" w:cs="Calibri"/>
          <w:b/>
        </w:rPr>
      </w:pPr>
      <w:r w:rsidRPr="00464B2A">
        <w:rPr>
          <w:rFonts w:eastAsia="Arial" w:cs="Calibri"/>
          <w:b/>
        </w:rPr>
        <w:t>Materiales de formación</w:t>
      </w:r>
      <w:r w:rsidR="00C0347C">
        <w:rPr>
          <w:rFonts w:eastAsia="Arial" w:cs="Calibri"/>
          <w:b/>
        </w:rPr>
        <w:t xml:space="preserve">: </w:t>
      </w:r>
      <w:r w:rsidR="00C0347C" w:rsidRPr="00C0347C">
        <w:rPr>
          <w:rFonts w:eastAsia="Arial" w:cs="Calibri"/>
          <w:bCs/>
        </w:rPr>
        <w:t>N/A</w:t>
      </w:r>
    </w:p>
    <w:p w14:paraId="41F27403" w14:textId="6DCB0E4A" w:rsidR="001B5A25" w:rsidRPr="00464B2A" w:rsidRDefault="001B5A25" w:rsidP="00DC114F">
      <w:pPr>
        <w:tabs>
          <w:tab w:val="left" w:pos="4320"/>
          <w:tab w:val="left" w:pos="4485"/>
          <w:tab w:val="left" w:pos="5445"/>
        </w:tabs>
        <w:spacing w:after="0" w:line="360" w:lineRule="auto"/>
        <w:rPr>
          <w:rFonts w:eastAsia="Arial" w:cs="Calibri"/>
          <w:b/>
        </w:rPr>
      </w:pPr>
      <w:r w:rsidRPr="00464B2A">
        <w:rPr>
          <w:rFonts w:eastAsia="Arial" w:cs="Calibri"/>
          <w:b/>
        </w:rPr>
        <w:t>Material de apoyo:</w:t>
      </w:r>
      <w:r w:rsidR="00C0347C">
        <w:rPr>
          <w:rFonts w:eastAsia="Arial" w:cs="Calibri"/>
          <w:b/>
        </w:rPr>
        <w:t xml:space="preserve"> </w:t>
      </w:r>
      <w:r w:rsidR="00C0347C" w:rsidRPr="00C0347C">
        <w:rPr>
          <w:rFonts w:eastAsia="Arial" w:cs="Calibri"/>
          <w:bCs/>
        </w:rPr>
        <w:t xml:space="preserve">video “modelo pedagógico” y presentación </w:t>
      </w:r>
      <w:r w:rsidR="001A0E3E" w:rsidRPr="00C0347C">
        <w:rPr>
          <w:rFonts w:eastAsia="Arial" w:cs="Calibri"/>
          <w:bCs/>
        </w:rPr>
        <w:t>PowerPoint</w:t>
      </w:r>
    </w:p>
    <w:p w14:paraId="525E0D85" w14:textId="2644993A" w:rsidR="00404C02" w:rsidRDefault="001B5A25" w:rsidP="00404C02">
      <w:pPr>
        <w:tabs>
          <w:tab w:val="left" w:pos="4320"/>
          <w:tab w:val="left" w:pos="4485"/>
          <w:tab w:val="left" w:pos="5445"/>
        </w:tabs>
        <w:spacing w:after="0" w:line="360" w:lineRule="auto"/>
        <w:rPr>
          <w:rFonts w:eastAsia="Arial" w:cs="Calibri"/>
          <w:bCs/>
        </w:rPr>
      </w:pPr>
      <w:r w:rsidRPr="00464B2A">
        <w:rPr>
          <w:rFonts w:eastAsia="Arial" w:cs="Calibri"/>
          <w:b/>
        </w:rPr>
        <w:t>Duración de la actividad</w:t>
      </w:r>
      <w:r w:rsidRPr="00F51763">
        <w:rPr>
          <w:rFonts w:eastAsia="Arial" w:cs="Calibri"/>
          <w:bCs/>
        </w:rPr>
        <w:t xml:space="preserve">:  </w:t>
      </w:r>
      <w:r w:rsidR="00DC114F">
        <w:rPr>
          <w:rFonts w:eastAsia="Arial" w:cs="Calibri"/>
          <w:bCs/>
        </w:rPr>
        <w:t xml:space="preserve">1 </w:t>
      </w:r>
      <w:r w:rsidRPr="00F51763">
        <w:rPr>
          <w:rFonts w:eastAsia="Arial" w:cs="Calibri"/>
          <w:bCs/>
        </w:rPr>
        <w:t>hora.</w:t>
      </w:r>
    </w:p>
    <w:p w14:paraId="786D6C0F" w14:textId="77777777" w:rsidR="00404C02" w:rsidRPr="00404C02" w:rsidRDefault="00404C02" w:rsidP="00404C02">
      <w:pPr>
        <w:tabs>
          <w:tab w:val="left" w:pos="4320"/>
          <w:tab w:val="left" w:pos="4485"/>
          <w:tab w:val="left" w:pos="5445"/>
        </w:tabs>
        <w:spacing w:after="0" w:line="360" w:lineRule="auto"/>
        <w:rPr>
          <w:rFonts w:eastAsia="Arial" w:cs="Calibri"/>
          <w:bCs/>
        </w:rPr>
      </w:pPr>
    </w:p>
    <w:p w14:paraId="2978B106" w14:textId="3982BECA" w:rsidR="00192063" w:rsidRPr="00B30A32" w:rsidRDefault="00192063" w:rsidP="00404C02">
      <w:pPr>
        <w:tabs>
          <w:tab w:val="left" w:pos="4320"/>
          <w:tab w:val="left" w:pos="4485"/>
          <w:tab w:val="left" w:pos="5445"/>
        </w:tabs>
        <w:spacing w:after="0" w:line="360" w:lineRule="auto"/>
        <w:rPr>
          <w:rFonts w:eastAsia="Arial" w:cs="Calibri"/>
          <w:bCs/>
        </w:rPr>
      </w:pPr>
      <w:r w:rsidRPr="00E360CC">
        <w:rPr>
          <w:rFonts w:eastAsia="Arial" w:cs="Calibri"/>
          <w:b/>
        </w:rPr>
        <w:t>3.3.1.</w:t>
      </w:r>
      <w:r w:rsidR="0020243C" w:rsidRPr="00E360CC">
        <w:rPr>
          <w:rFonts w:eastAsia="Arial" w:cs="Calibri"/>
          <w:b/>
        </w:rPr>
        <w:t>4</w:t>
      </w:r>
      <w:r w:rsidRPr="00E360CC">
        <w:rPr>
          <w:rFonts w:eastAsia="Arial" w:cs="Calibri"/>
          <w:b/>
        </w:rPr>
        <w:t xml:space="preserve"> Actividad</w:t>
      </w:r>
      <w:r w:rsidRPr="00B30A32">
        <w:rPr>
          <w:rFonts w:eastAsia="Arial" w:cs="Calibri"/>
          <w:bCs/>
        </w:rPr>
        <w:t xml:space="preserve"> </w:t>
      </w:r>
      <w:r w:rsidR="00841A42">
        <w:rPr>
          <w:rFonts w:eastAsia="Arial" w:cs="Calibri"/>
          <w:b/>
        </w:rPr>
        <w:t xml:space="preserve">Competencias </w:t>
      </w:r>
      <w:r w:rsidR="00F151A0">
        <w:rPr>
          <w:rFonts w:eastAsia="Arial" w:cs="Calibri"/>
          <w:b/>
        </w:rPr>
        <w:t>laborales</w:t>
      </w:r>
    </w:p>
    <w:p w14:paraId="162BF053" w14:textId="08604B26" w:rsidR="00192063" w:rsidRPr="00B30A32" w:rsidRDefault="00192063" w:rsidP="00404C02">
      <w:pPr>
        <w:tabs>
          <w:tab w:val="left" w:pos="4320"/>
          <w:tab w:val="left" w:pos="4485"/>
          <w:tab w:val="left" w:pos="5445"/>
        </w:tabs>
        <w:spacing w:after="0" w:line="360" w:lineRule="auto"/>
        <w:rPr>
          <w:rFonts w:eastAsia="Arial" w:cs="Calibri"/>
          <w:bCs/>
        </w:rPr>
      </w:pPr>
      <w:r w:rsidRPr="01188B97">
        <w:rPr>
          <w:rFonts w:eastAsia="Arial" w:cs="Calibri"/>
          <w:b/>
          <w:bCs/>
        </w:rPr>
        <w:t>Descripción de la actividad</w:t>
      </w:r>
      <w:r w:rsidRPr="01188B97">
        <w:rPr>
          <w:rFonts w:eastAsia="Arial" w:cs="Calibri"/>
        </w:rPr>
        <w:t xml:space="preserve">: </w:t>
      </w:r>
      <w:r w:rsidR="00316F1B" w:rsidRPr="01188B97">
        <w:rPr>
          <w:rFonts w:eastAsia="Arial" w:cs="Calibri"/>
        </w:rPr>
        <w:t xml:space="preserve">los aprendices explorarán el concepto de competencia laboral a través de una dinámica interactiva, construyendo colectivamente su significado con una lluvia de ideas y un mapa mental. </w:t>
      </w:r>
    </w:p>
    <w:p w14:paraId="047500A0" w14:textId="67EBE51E" w:rsidR="000A2258" w:rsidRPr="00B96B45" w:rsidRDefault="005B36BE" w:rsidP="00404C02">
      <w:pPr>
        <w:tabs>
          <w:tab w:val="left" w:pos="4320"/>
          <w:tab w:val="left" w:pos="4485"/>
          <w:tab w:val="left" w:pos="5445"/>
        </w:tabs>
        <w:spacing w:after="0" w:line="360" w:lineRule="auto"/>
        <w:rPr>
          <w:rFonts w:cs="Calibri"/>
        </w:rPr>
      </w:pPr>
      <w:r>
        <w:rPr>
          <w:rFonts w:cs="Calibri"/>
        </w:rPr>
        <w:t xml:space="preserve">El instructor los organiza en equipos y </w:t>
      </w:r>
      <w:r w:rsidR="009617BC">
        <w:rPr>
          <w:rFonts w:cs="Calibri"/>
        </w:rPr>
        <w:t xml:space="preserve">realiza una pregunta detonante </w:t>
      </w:r>
      <w:r w:rsidR="009617BC" w:rsidRPr="009617BC">
        <w:rPr>
          <w:rFonts w:cs="Calibri"/>
          <w:i/>
          <w:iCs/>
        </w:rPr>
        <w:t>"¿Qué creen que es una competencia laboral?"</w:t>
      </w:r>
      <w:r w:rsidR="00EA4162">
        <w:rPr>
          <w:rFonts w:cs="Calibri"/>
          <w:i/>
          <w:iCs/>
        </w:rPr>
        <w:t xml:space="preserve">, </w:t>
      </w:r>
      <w:r w:rsidR="00A72098" w:rsidRPr="00D60DE6">
        <w:rPr>
          <w:rFonts w:cs="Calibri"/>
        </w:rPr>
        <w:t>le</w:t>
      </w:r>
      <w:r w:rsidR="00EA4162" w:rsidRPr="00D60DE6">
        <w:rPr>
          <w:rFonts w:cs="Calibri"/>
        </w:rPr>
        <w:t xml:space="preserve"> </w:t>
      </w:r>
      <w:r w:rsidR="002456FB" w:rsidRPr="00D60DE6">
        <w:rPr>
          <w:rFonts w:cs="Calibri"/>
        </w:rPr>
        <w:t>solicita a cada equipo realizar una pequeña búsqueda y reco</w:t>
      </w:r>
      <w:r w:rsidR="009F1702" w:rsidRPr="00D60DE6">
        <w:rPr>
          <w:rFonts w:cs="Calibri"/>
        </w:rPr>
        <w:t>ge</w:t>
      </w:r>
      <w:r w:rsidR="009F1702">
        <w:rPr>
          <w:rFonts w:cs="Calibri"/>
          <w:i/>
          <w:iCs/>
        </w:rPr>
        <w:t xml:space="preserve"> </w:t>
      </w:r>
      <w:r w:rsidR="00A72098">
        <w:rPr>
          <w:rFonts w:cs="Calibri"/>
        </w:rPr>
        <w:t xml:space="preserve">las </w:t>
      </w:r>
      <w:r w:rsidR="00B96B45" w:rsidRPr="00B96B45">
        <w:rPr>
          <w:rFonts w:eastAsia="Arial" w:cs="Calibri"/>
          <w:bCs/>
        </w:rPr>
        <w:t xml:space="preserve">respuestas en </w:t>
      </w:r>
      <w:r w:rsidR="00A72098">
        <w:rPr>
          <w:rFonts w:eastAsia="Arial" w:cs="Calibri"/>
          <w:bCs/>
        </w:rPr>
        <w:t>e</w:t>
      </w:r>
      <w:r w:rsidR="00B96B45" w:rsidRPr="00B96B45">
        <w:rPr>
          <w:rFonts w:eastAsia="Arial" w:cs="Calibri"/>
          <w:bCs/>
        </w:rPr>
        <w:t>l</w:t>
      </w:r>
      <w:r w:rsidR="00A72098">
        <w:rPr>
          <w:rFonts w:eastAsia="Arial" w:cs="Calibri"/>
          <w:bCs/>
        </w:rPr>
        <w:t xml:space="preserve"> tablero</w:t>
      </w:r>
      <w:r w:rsidR="00B96B45" w:rsidRPr="00B96B45">
        <w:rPr>
          <w:rFonts w:eastAsia="Arial" w:cs="Calibri"/>
          <w:bCs/>
        </w:rPr>
        <w:t>.</w:t>
      </w:r>
    </w:p>
    <w:p w14:paraId="6A66EC5A" w14:textId="3AFA5A5B" w:rsidR="00B96B45" w:rsidRPr="00B96B45" w:rsidRDefault="00A72098" w:rsidP="00404C02">
      <w:pPr>
        <w:tabs>
          <w:tab w:val="left" w:pos="4320"/>
          <w:tab w:val="left" w:pos="4485"/>
          <w:tab w:val="left" w:pos="5445"/>
        </w:tabs>
        <w:spacing w:after="0" w:line="360" w:lineRule="auto"/>
        <w:rPr>
          <w:rFonts w:eastAsia="Arial" w:cs="Calibri"/>
          <w:i/>
        </w:rPr>
      </w:pPr>
      <w:r>
        <w:rPr>
          <w:rFonts w:eastAsia="Arial" w:cs="Calibri"/>
          <w:bCs/>
        </w:rPr>
        <w:t xml:space="preserve">Posteriormente </w:t>
      </w:r>
      <w:r w:rsidR="001F2B3A">
        <w:rPr>
          <w:rFonts w:eastAsia="Arial" w:cs="Calibri"/>
          <w:bCs/>
        </w:rPr>
        <w:t>se</w:t>
      </w:r>
      <w:r>
        <w:rPr>
          <w:rFonts w:eastAsia="Arial" w:cs="Calibri"/>
          <w:bCs/>
        </w:rPr>
        <w:t xml:space="preserve"> </w:t>
      </w:r>
      <w:r w:rsidR="008144E8">
        <w:rPr>
          <w:rFonts w:eastAsia="Arial" w:cs="Calibri"/>
          <w:bCs/>
        </w:rPr>
        <w:t>proyecta el video</w:t>
      </w:r>
      <w:r w:rsidR="001F2B3A">
        <w:rPr>
          <w:rFonts w:eastAsia="Arial" w:cs="Calibri"/>
          <w:bCs/>
        </w:rPr>
        <w:t xml:space="preserve"> “</w:t>
      </w:r>
      <w:r w:rsidR="0041450C">
        <w:rPr>
          <w:rFonts w:eastAsia="Arial" w:cs="Calibri"/>
          <w:bCs/>
        </w:rPr>
        <w:t>formación</w:t>
      </w:r>
      <w:r w:rsidR="001F2B3A">
        <w:rPr>
          <w:rFonts w:eastAsia="Arial" w:cs="Calibri"/>
          <w:bCs/>
        </w:rPr>
        <w:t xml:space="preserve"> </w:t>
      </w:r>
      <w:r w:rsidR="00035F38">
        <w:rPr>
          <w:rFonts w:eastAsia="Arial" w:cs="Calibri"/>
          <w:bCs/>
        </w:rPr>
        <w:t xml:space="preserve">por competencias” </w:t>
      </w:r>
      <w:r w:rsidR="002E1BBA">
        <w:rPr>
          <w:rFonts w:eastAsia="Arial" w:cs="Calibri"/>
          <w:bCs/>
        </w:rPr>
        <w:t xml:space="preserve">donde se plantea este tema desde nuestra </w:t>
      </w:r>
      <w:r w:rsidR="00E71021">
        <w:rPr>
          <w:rFonts w:eastAsia="Arial" w:cs="Calibri"/>
          <w:bCs/>
        </w:rPr>
        <w:t>institución</w:t>
      </w:r>
      <w:r w:rsidR="002E1BBA">
        <w:rPr>
          <w:rFonts w:eastAsia="Arial" w:cs="Calibri"/>
          <w:bCs/>
        </w:rPr>
        <w:t xml:space="preserve">. </w:t>
      </w:r>
      <w:r w:rsidR="00E71021">
        <w:rPr>
          <w:rFonts w:eastAsia="Arial" w:cs="Calibri"/>
          <w:bCs/>
        </w:rPr>
        <w:t xml:space="preserve">Luego el instructor </w:t>
      </w:r>
      <w:r>
        <w:rPr>
          <w:rFonts w:eastAsia="Arial" w:cs="Calibri"/>
          <w:bCs/>
        </w:rPr>
        <w:t>e</w:t>
      </w:r>
      <w:r w:rsidR="00B96B45" w:rsidRPr="00B96B45">
        <w:rPr>
          <w:rFonts w:eastAsia="Arial" w:cs="Calibri"/>
          <w:bCs/>
        </w:rPr>
        <w:t xml:space="preserve">xplica la definición formal: </w:t>
      </w:r>
      <w:r w:rsidR="00B96B45" w:rsidRPr="00B96B45">
        <w:rPr>
          <w:rFonts w:eastAsia="Arial" w:cs="Calibri"/>
          <w:bCs/>
          <w:i/>
          <w:iCs/>
        </w:rPr>
        <w:t xml:space="preserve">"Las competencias laborales son el </w:t>
      </w:r>
      <w:r w:rsidR="00B96B45" w:rsidRPr="00B96B45">
        <w:rPr>
          <w:rFonts w:eastAsia="Arial" w:cs="Calibri"/>
          <w:bCs/>
          <w:i/>
          <w:iCs/>
        </w:rPr>
        <w:lastRenderedPageBreak/>
        <w:t>conjunto de conocimientos, habilidades y actitudes necesarias para desempeñarse eficazmente en un trabajo."</w:t>
      </w:r>
    </w:p>
    <w:p w14:paraId="098626D8" w14:textId="0592AEF9" w:rsidR="00B96B45" w:rsidRPr="00B96B45" w:rsidRDefault="00E71021" w:rsidP="00404C02">
      <w:pPr>
        <w:tabs>
          <w:tab w:val="left" w:pos="4320"/>
          <w:tab w:val="left" w:pos="4485"/>
          <w:tab w:val="left" w:pos="5445"/>
        </w:tabs>
        <w:spacing w:after="0" w:line="360" w:lineRule="auto"/>
        <w:rPr>
          <w:rFonts w:eastAsia="Arial" w:cs="Calibri"/>
          <w:bCs/>
        </w:rPr>
      </w:pPr>
      <w:r>
        <w:rPr>
          <w:rFonts w:eastAsia="Arial" w:cs="Calibri"/>
          <w:bCs/>
        </w:rPr>
        <w:t>C</w:t>
      </w:r>
      <w:r w:rsidR="00787C10">
        <w:rPr>
          <w:rFonts w:eastAsia="Arial" w:cs="Calibri"/>
          <w:bCs/>
        </w:rPr>
        <w:t>ada equipo o</w:t>
      </w:r>
      <w:r w:rsidR="00B96B45" w:rsidRPr="00B96B45">
        <w:rPr>
          <w:rFonts w:eastAsia="Arial" w:cs="Calibri"/>
          <w:bCs/>
        </w:rPr>
        <w:t xml:space="preserve">rganiza las ideas en un </w:t>
      </w:r>
      <w:r w:rsidR="00742855">
        <w:rPr>
          <w:rFonts w:eastAsia="Arial" w:cs="Calibri"/>
          <w:bCs/>
        </w:rPr>
        <w:t>organizador grafico</w:t>
      </w:r>
      <w:r w:rsidR="00B96B45" w:rsidRPr="00B96B45">
        <w:rPr>
          <w:rFonts w:eastAsia="Arial" w:cs="Calibri"/>
          <w:bCs/>
        </w:rPr>
        <w:t xml:space="preserve"> </w:t>
      </w:r>
      <w:r w:rsidR="005B751B">
        <w:rPr>
          <w:rFonts w:eastAsia="Arial" w:cs="Calibri"/>
          <w:bCs/>
        </w:rPr>
        <w:t xml:space="preserve">describiendo </w:t>
      </w:r>
      <w:r w:rsidR="00F30963">
        <w:rPr>
          <w:rFonts w:eastAsia="Arial" w:cs="Calibri"/>
          <w:bCs/>
        </w:rPr>
        <w:t xml:space="preserve">características </w:t>
      </w:r>
      <w:r w:rsidR="00BE64EF">
        <w:rPr>
          <w:rFonts w:eastAsia="Arial" w:cs="Calibri"/>
          <w:bCs/>
        </w:rPr>
        <w:t xml:space="preserve">de su programa de </w:t>
      </w:r>
      <w:r w:rsidR="00333A77">
        <w:rPr>
          <w:rFonts w:eastAsia="Arial" w:cs="Calibri"/>
          <w:bCs/>
        </w:rPr>
        <w:t>formación</w:t>
      </w:r>
      <w:r w:rsidR="00B96B45" w:rsidRPr="00B96B45">
        <w:rPr>
          <w:rFonts w:eastAsia="Arial" w:cs="Calibri"/>
          <w:bCs/>
        </w:rPr>
        <w:t>:</w:t>
      </w:r>
    </w:p>
    <w:p w14:paraId="7A8CE064" w14:textId="77777777" w:rsidR="00B96B45" w:rsidRPr="00B96B45" w:rsidRDefault="00B96B45" w:rsidP="00480AE0">
      <w:pPr>
        <w:numPr>
          <w:ilvl w:val="0"/>
          <w:numId w:val="9"/>
        </w:numPr>
        <w:tabs>
          <w:tab w:val="left" w:pos="4320"/>
          <w:tab w:val="left" w:pos="4485"/>
          <w:tab w:val="left" w:pos="5445"/>
        </w:tabs>
        <w:spacing w:after="0" w:line="360" w:lineRule="auto"/>
        <w:rPr>
          <w:rFonts w:eastAsia="Arial" w:cs="Calibri"/>
          <w:bCs/>
        </w:rPr>
      </w:pPr>
      <w:r w:rsidRPr="00B96B45">
        <w:rPr>
          <w:rFonts w:eastAsia="Arial" w:cs="Calibri"/>
          <w:bCs/>
        </w:rPr>
        <w:t>Conocimientos (saber)</w:t>
      </w:r>
    </w:p>
    <w:p w14:paraId="098957D0" w14:textId="77777777" w:rsidR="00B96B45" w:rsidRPr="00B96B45" w:rsidRDefault="00B96B45" w:rsidP="00480AE0">
      <w:pPr>
        <w:numPr>
          <w:ilvl w:val="0"/>
          <w:numId w:val="9"/>
        </w:numPr>
        <w:tabs>
          <w:tab w:val="left" w:pos="4320"/>
          <w:tab w:val="left" w:pos="4485"/>
          <w:tab w:val="left" w:pos="5445"/>
        </w:tabs>
        <w:spacing w:after="0" w:line="360" w:lineRule="auto"/>
        <w:rPr>
          <w:rFonts w:eastAsia="Arial" w:cs="Calibri"/>
          <w:bCs/>
        </w:rPr>
      </w:pPr>
      <w:r w:rsidRPr="00B96B45">
        <w:rPr>
          <w:rFonts w:eastAsia="Arial" w:cs="Calibri"/>
          <w:bCs/>
        </w:rPr>
        <w:t>Habilidades (saber hacer)</w:t>
      </w:r>
    </w:p>
    <w:p w14:paraId="76FA41D6" w14:textId="4DA449BF" w:rsidR="00B96B45" w:rsidRPr="00404C02" w:rsidRDefault="00B96B45" w:rsidP="00480AE0">
      <w:pPr>
        <w:numPr>
          <w:ilvl w:val="0"/>
          <w:numId w:val="9"/>
        </w:numPr>
        <w:tabs>
          <w:tab w:val="left" w:pos="4320"/>
          <w:tab w:val="left" w:pos="4485"/>
          <w:tab w:val="left" w:pos="5445"/>
        </w:tabs>
        <w:spacing w:after="0" w:line="360" w:lineRule="auto"/>
        <w:rPr>
          <w:rFonts w:eastAsia="Arial" w:cs="Calibri"/>
          <w:bCs/>
        </w:rPr>
      </w:pPr>
      <w:r w:rsidRPr="00B96B45">
        <w:rPr>
          <w:rFonts w:eastAsia="Arial" w:cs="Calibri"/>
          <w:bCs/>
        </w:rPr>
        <w:t>Actitudes (saber ser)</w:t>
      </w:r>
    </w:p>
    <w:p w14:paraId="2405BC75" w14:textId="6A526BB0" w:rsidR="00192063" w:rsidRPr="00F51763" w:rsidRDefault="00192063" w:rsidP="00404C02">
      <w:pPr>
        <w:tabs>
          <w:tab w:val="left" w:pos="4320"/>
          <w:tab w:val="left" w:pos="4485"/>
          <w:tab w:val="left" w:pos="5445"/>
        </w:tabs>
        <w:spacing w:after="0" w:line="360" w:lineRule="auto"/>
        <w:rPr>
          <w:rFonts w:eastAsia="Arial" w:cs="Calibri"/>
          <w:bCs/>
        </w:rPr>
      </w:pPr>
      <w:r w:rsidRPr="00464B2A">
        <w:rPr>
          <w:rFonts w:eastAsia="Arial" w:cs="Calibri"/>
          <w:b/>
        </w:rPr>
        <w:t>Ambiente requerido</w:t>
      </w:r>
      <w:r w:rsidRPr="00F51763">
        <w:rPr>
          <w:rFonts w:eastAsia="Arial" w:cs="Calibri"/>
          <w:bCs/>
        </w:rPr>
        <w:t xml:space="preserve">: </w:t>
      </w:r>
      <w:r>
        <w:rPr>
          <w:rFonts w:eastAsia="Arial" w:cs="Calibri"/>
          <w:bCs/>
        </w:rPr>
        <w:t>taller o ambiente convencional</w:t>
      </w:r>
    </w:p>
    <w:p w14:paraId="0B1B9578" w14:textId="255C2BFB" w:rsidR="00192063" w:rsidRPr="00F51763" w:rsidRDefault="00192063" w:rsidP="00404C02">
      <w:pPr>
        <w:tabs>
          <w:tab w:val="left" w:pos="4320"/>
          <w:tab w:val="left" w:pos="4485"/>
          <w:tab w:val="left" w:pos="5445"/>
        </w:tabs>
        <w:spacing w:after="0" w:line="360" w:lineRule="auto"/>
        <w:rPr>
          <w:rFonts w:eastAsia="Arial" w:cs="Calibri"/>
          <w:bCs/>
        </w:rPr>
      </w:pPr>
      <w:r w:rsidRPr="00464B2A">
        <w:rPr>
          <w:rFonts w:eastAsia="Arial" w:cs="Calibri"/>
          <w:b/>
        </w:rPr>
        <w:t>Estrategias o técnicas didácticas activas</w:t>
      </w:r>
      <w:r w:rsidRPr="00F51763">
        <w:rPr>
          <w:rFonts w:eastAsia="Arial" w:cs="Calibri"/>
          <w:bCs/>
        </w:rPr>
        <w:t>:</w:t>
      </w:r>
      <w:r w:rsidR="006D64A9">
        <w:rPr>
          <w:rFonts w:eastAsia="Arial" w:cs="Calibri"/>
          <w:bCs/>
        </w:rPr>
        <w:t xml:space="preserve"> lluvia de ideas y </w:t>
      </w:r>
      <w:r w:rsidR="00742855">
        <w:rPr>
          <w:rFonts w:eastAsia="Arial" w:cs="Calibri"/>
          <w:bCs/>
        </w:rPr>
        <w:t>organizador grafico</w:t>
      </w:r>
    </w:p>
    <w:p w14:paraId="3C41E294" w14:textId="48FB1232" w:rsidR="00192063" w:rsidRPr="00464B2A" w:rsidRDefault="00192063" w:rsidP="00404C02">
      <w:pPr>
        <w:tabs>
          <w:tab w:val="left" w:pos="4320"/>
          <w:tab w:val="left" w:pos="4485"/>
          <w:tab w:val="left" w:pos="5445"/>
        </w:tabs>
        <w:spacing w:after="0" w:line="360" w:lineRule="auto"/>
        <w:rPr>
          <w:rFonts w:eastAsia="Arial" w:cs="Calibri"/>
          <w:b/>
        </w:rPr>
      </w:pPr>
      <w:r w:rsidRPr="00464B2A">
        <w:rPr>
          <w:rFonts w:eastAsia="Arial" w:cs="Calibri"/>
          <w:b/>
        </w:rPr>
        <w:t>Materiales de formación</w:t>
      </w:r>
      <w:r w:rsidR="006D64A9">
        <w:rPr>
          <w:rFonts w:eastAsia="Arial" w:cs="Calibri"/>
          <w:b/>
        </w:rPr>
        <w:t xml:space="preserve">: </w:t>
      </w:r>
      <w:r w:rsidR="006D64A9" w:rsidRPr="006D64A9">
        <w:rPr>
          <w:rFonts w:eastAsia="Arial" w:cs="Calibri"/>
          <w:bCs/>
        </w:rPr>
        <w:t>papel y marcadores</w:t>
      </w:r>
    </w:p>
    <w:p w14:paraId="469E1444" w14:textId="36FACB63" w:rsidR="00192063" w:rsidRPr="00FA54E7" w:rsidRDefault="00192063" w:rsidP="00404C02">
      <w:pPr>
        <w:tabs>
          <w:tab w:val="left" w:pos="4320"/>
          <w:tab w:val="left" w:pos="4485"/>
          <w:tab w:val="left" w:pos="5445"/>
        </w:tabs>
        <w:spacing w:after="0" w:line="360" w:lineRule="auto"/>
        <w:rPr>
          <w:rFonts w:eastAsia="Arial" w:cs="Calibri"/>
          <w:bCs/>
        </w:rPr>
      </w:pPr>
      <w:r w:rsidRPr="00464B2A">
        <w:rPr>
          <w:rFonts w:eastAsia="Arial" w:cs="Calibri"/>
          <w:b/>
        </w:rPr>
        <w:t>Material de apoyo:</w:t>
      </w:r>
      <w:r w:rsidR="006D64A9">
        <w:rPr>
          <w:rFonts w:eastAsia="Arial" w:cs="Calibri"/>
          <w:b/>
        </w:rPr>
        <w:t xml:space="preserve"> </w:t>
      </w:r>
      <w:r w:rsidR="00FA54E7" w:rsidRPr="00FA54E7">
        <w:rPr>
          <w:rFonts w:eastAsia="Arial" w:cs="Calibri"/>
          <w:bCs/>
        </w:rPr>
        <w:t>Presentación</w:t>
      </w:r>
      <w:r w:rsidR="006D64A9" w:rsidRPr="00FA54E7">
        <w:rPr>
          <w:rFonts w:eastAsia="Arial" w:cs="Calibri"/>
          <w:bCs/>
        </w:rPr>
        <w:t xml:space="preserve"> </w:t>
      </w:r>
      <w:r w:rsidR="00FA54E7" w:rsidRPr="00FA54E7">
        <w:rPr>
          <w:rFonts w:eastAsia="Arial" w:cs="Calibri"/>
          <w:bCs/>
        </w:rPr>
        <w:t>PowerPoint</w:t>
      </w:r>
    </w:p>
    <w:p w14:paraId="397C6000" w14:textId="44A7E0CB" w:rsidR="00192063" w:rsidRPr="00BB109A" w:rsidRDefault="00192063" w:rsidP="00404C02">
      <w:pPr>
        <w:tabs>
          <w:tab w:val="left" w:pos="4320"/>
          <w:tab w:val="left" w:pos="4485"/>
          <w:tab w:val="left" w:pos="5445"/>
        </w:tabs>
        <w:spacing w:after="0" w:line="360" w:lineRule="auto"/>
        <w:rPr>
          <w:rFonts w:cs="Calibri"/>
          <w:color w:val="000000" w:themeColor="text1"/>
          <w:lang w:eastAsia="es-ES"/>
        </w:rPr>
      </w:pPr>
      <w:r w:rsidRPr="00464B2A">
        <w:rPr>
          <w:rFonts w:eastAsia="Arial" w:cs="Calibri"/>
          <w:b/>
        </w:rPr>
        <w:t>Duración de la actividad</w:t>
      </w:r>
      <w:r w:rsidRPr="00F51763">
        <w:rPr>
          <w:rFonts w:eastAsia="Arial" w:cs="Calibri"/>
          <w:bCs/>
        </w:rPr>
        <w:t xml:space="preserve">:  </w:t>
      </w:r>
      <w:r w:rsidR="00FA54E7">
        <w:rPr>
          <w:rFonts w:eastAsia="Arial" w:cs="Calibri"/>
          <w:bCs/>
        </w:rPr>
        <w:t>30 minutos</w:t>
      </w:r>
    </w:p>
    <w:p w14:paraId="10EED822" w14:textId="77777777" w:rsidR="000A2258" w:rsidRDefault="000A2258" w:rsidP="01188B97">
      <w:pPr>
        <w:tabs>
          <w:tab w:val="left" w:pos="4320"/>
          <w:tab w:val="left" w:pos="4485"/>
          <w:tab w:val="left" w:pos="5445"/>
        </w:tabs>
        <w:spacing w:after="0" w:line="360" w:lineRule="auto"/>
        <w:rPr>
          <w:rFonts w:eastAsia="Arial" w:cs="Calibri"/>
          <w:b/>
          <w:bCs/>
        </w:rPr>
      </w:pPr>
    </w:p>
    <w:p w14:paraId="0FD5DD6B" w14:textId="5580BF33" w:rsidR="003D104E" w:rsidRPr="00B30A32" w:rsidRDefault="003D104E" w:rsidP="00404C02">
      <w:pPr>
        <w:tabs>
          <w:tab w:val="left" w:pos="4320"/>
          <w:tab w:val="left" w:pos="4485"/>
          <w:tab w:val="left" w:pos="5445"/>
        </w:tabs>
        <w:spacing w:after="0" w:line="360" w:lineRule="auto"/>
        <w:rPr>
          <w:rFonts w:eastAsia="Arial" w:cs="Calibri"/>
          <w:bCs/>
        </w:rPr>
      </w:pPr>
      <w:r w:rsidRPr="00E518D0">
        <w:rPr>
          <w:rFonts w:eastAsia="Arial" w:cs="Calibri"/>
          <w:b/>
        </w:rPr>
        <w:t>3.3.1.</w:t>
      </w:r>
      <w:r w:rsidR="00E518D0" w:rsidRPr="00E518D0">
        <w:rPr>
          <w:rFonts w:eastAsia="Arial" w:cs="Calibri"/>
          <w:b/>
        </w:rPr>
        <w:t>5</w:t>
      </w:r>
      <w:r w:rsidRPr="00E518D0">
        <w:rPr>
          <w:rFonts w:eastAsia="Arial" w:cs="Calibri"/>
          <w:b/>
        </w:rPr>
        <w:t xml:space="preserve"> Actividad</w:t>
      </w:r>
      <w:r w:rsidRPr="00B30A32">
        <w:rPr>
          <w:rFonts w:eastAsia="Arial" w:cs="Calibri"/>
          <w:bCs/>
        </w:rPr>
        <w:t xml:space="preserve"> </w:t>
      </w:r>
      <w:r>
        <w:rPr>
          <w:rFonts w:eastAsia="Arial" w:cs="Calibri"/>
          <w:b/>
        </w:rPr>
        <w:t>Formación por proyectos</w:t>
      </w:r>
    </w:p>
    <w:p w14:paraId="18194012" w14:textId="77777777" w:rsidR="00B557CC" w:rsidRDefault="003D104E" w:rsidP="00404C02">
      <w:pPr>
        <w:tabs>
          <w:tab w:val="left" w:pos="4320"/>
          <w:tab w:val="left" w:pos="4485"/>
          <w:tab w:val="left" w:pos="5445"/>
        </w:tabs>
        <w:spacing w:after="0" w:line="360" w:lineRule="auto"/>
        <w:rPr>
          <w:rFonts w:eastAsia="Arial" w:cs="Calibri"/>
          <w:b/>
        </w:rPr>
      </w:pPr>
      <w:r w:rsidRPr="00B30A32">
        <w:rPr>
          <w:rFonts w:eastAsia="Arial" w:cs="Calibri"/>
          <w:b/>
        </w:rPr>
        <w:t>Descripción de la actividad</w:t>
      </w:r>
      <w:r w:rsidRPr="00B30A32">
        <w:rPr>
          <w:rFonts w:eastAsia="Arial" w:cs="Calibri"/>
          <w:bCs/>
        </w:rPr>
        <w:t xml:space="preserve">: </w:t>
      </w:r>
      <w:r w:rsidR="00BA4C86">
        <w:rPr>
          <w:rFonts w:eastAsia="Arial" w:cs="Calibri"/>
          <w:bCs/>
        </w:rPr>
        <w:t xml:space="preserve">esta actividad busca la </w:t>
      </w:r>
      <w:r w:rsidR="00AF6773">
        <w:rPr>
          <w:rFonts w:eastAsia="Arial" w:cs="Calibri"/>
          <w:bCs/>
        </w:rPr>
        <w:t>comprensión de</w:t>
      </w:r>
      <w:r w:rsidR="009F79BF" w:rsidRPr="009F79BF">
        <w:rPr>
          <w:rFonts w:eastAsia="Arial" w:cs="Calibri"/>
          <w:bCs/>
        </w:rPr>
        <w:t xml:space="preserve"> la Formación por Proyectos y su impacto en el aprendizaje. A través de una actividad colaborativa, los participantes explorarán el concepto</w:t>
      </w:r>
      <w:r w:rsidR="007C38DA">
        <w:rPr>
          <w:rFonts w:eastAsia="Arial" w:cs="Calibri"/>
          <w:bCs/>
        </w:rPr>
        <w:t>:</w:t>
      </w:r>
      <w:r w:rsidR="007C38DA" w:rsidRPr="00464B2A">
        <w:rPr>
          <w:rFonts w:eastAsia="Arial" w:cs="Calibri"/>
          <w:b/>
        </w:rPr>
        <w:t xml:space="preserve"> </w:t>
      </w:r>
    </w:p>
    <w:p w14:paraId="30C80E1A" w14:textId="1098746C" w:rsidR="00E17C5E" w:rsidRPr="00E34958" w:rsidRDefault="00A52B24" w:rsidP="00383E53">
      <w:pPr>
        <w:tabs>
          <w:tab w:val="left" w:pos="4320"/>
          <w:tab w:val="left" w:pos="4485"/>
          <w:tab w:val="left" w:pos="5445"/>
        </w:tabs>
        <w:spacing w:after="0" w:line="360" w:lineRule="auto"/>
        <w:rPr>
          <w:rFonts w:cs="Calibri"/>
        </w:rPr>
      </w:pPr>
      <w:r>
        <w:rPr>
          <w:rFonts w:cs="Calibri"/>
        </w:rPr>
        <w:t xml:space="preserve">El instructor </w:t>
      </w:r>
      <w:r w:rsidR="00D01E21">
        <w:rPr>
          <w:rFonts w:cs="Calibri"/>
        </w:rPr>
        <w:t>divide a los aprendices en</w:t>
      </w:r>
      <w:r w:rsidR="00F15420">
        <w:rPr>
          <w:rFonts w:cs="Calibri"/>
        </w:rPr>
        <w:t xml:space="preserve"> </w:t>
      </w:r>
      <w:r w:rsidR="00D01E21">
        <w:rPr>
          <w:rFonts w:cs="Calibri"/>
        </w:rPr>
        <w:t xml:space="preserve">equipos </w:t>
      </w:r>
      <w:r w:rsidR="00F15420">
        <w:rPr>
          <w:rFonts w:cs="Calibri"/>
        </w:rPr>
        <w:t xml:space="preserve">y les </w:t>
      </w:r>
      <w:r w:rsidR="00735725">
        <w:rPr>
          <w:rFonts w:cs="Calibri"/>
        </w:rPr>
        <w:t xml:space="preserve">presenta el video </w:t>
      </w:r>
      <w:r w:rsidR="00D01E21">
        <w:rPr>
          <w:rFonts w:cs="Calibri"/>
        </w:rPr>
        <w:t>“</w:t>
      </w:r>
      <w:r w:rsidR="00790B24" w:rsidRPr="00790B24">
        <w:rPr>
          <w:rFonts w:eastAsia="Arial" w:cs="Calibri"/>
          <w:bCs/>
        </w:rPr>
        <w:t>Formación por Proyectos”</w:t>
      </w:r>
      <w:r w:rsidR="00F15420">
        <w:rPr>
          <w:rFonts w:eastAsia="Arial" w:cs="Calibri"/>
          <w:bCs/>
        </w:rPr>
        <w:t xml:space="preserve">, posteriormente y </w:t>
      </w:r>
      <w:r w:rsidR="007B1C66">
        <w:rPr>
          <w:rFonts w:eastAsia="Arial" w:cs="Calibri"/>
          <w:bCs/>
        </w:rPr>
        <w:t>de acuerdo con</w:t>
      </w:r>
      <w:r w:rsidR="00F15420">
        <w:rPr>
          <w:rFonts w:eastAsia="Arial" w:cs="Calibri"/>
          <w:bCs/>
        </w:rPr>
        <w:t xml:space="preserve"> lo contenido en el video les pide que</w:t>
      </w:r>
      <w:r w:rsidR="00383E53">
        <w:rPr>
          <w:rFonts w:eastAsia="Arial" w:cs="Calibri"/>
          <w:bCs/>
        </w:rPr>
        <w:t xml:space="preserve"> genere un</w:t>
      </w:r>
      <w:r w:rsidR="00E17C5E" w:rsidRPr="00E34958">
        <w:rPr>
          <w:rFonts w:cs="Calibri"/>
        </w:rPr>
        <w:t xml:space="preserve"> </w:t>
      </w:r>
      <w:r w:rsidR="00E17C5E" w:rsidRPr="00A54DA2">
        <w:rPr>
          <w:rFonts w:cs="Calibri"/>
          <w:b/>
          <w:bCs/>
        </w:rPr>
        <w:t>organizador gr</w:t>
      </w:r>
      <w:r w:rsidR="001557B3">
        <w:rPr>
          <w:rFonts w:cs="Calibri"/>
          <w:b/>
          <w:bCs/>
        </w:rPr>
        <w:t>á</w:t>
      </w:r>
      <w:r w:rsidR="00E17C5E" w:rsidRPr="00A54DA2">
        <w:rPr>
          <w:rFonts w:cs="Calibri"/>
          <w:b/>
          <w:bCs/>
        </w:rPr>
        <w:t>fico</w:t>
      </w:r>
      <w:r w:rsidR="00E17C5E" w:rsidRPr="00E34958">
        <w:rPr>
          <w:rFonts w:cs="Calibri"/>
        </w:rPr>
        <w:t xml:space="preserve"> con </w:t>
      </w:r>
      <w:r w:rsidR="00383E53">
        <w:rPr>
          <w:rFonts w:cs="Calibri"/>
        </w:rPr>
        <w:t>al</w:t>
      </w:r>
      <w:r w:rsidR="00253CA7">
        <w:rPr>
          <w:rFonts w:cs="Calibri"/>
        </w:rPr>
        <w:t>gunos conceptos</w:t>
      </w:r>
      <w:r w:rsidR="00E17C5E" w:rsidRPr="00E34958">
        <w:rPr>
          <w:rFonts w:cs="Calibri"/>
        </w:rPr>
        <w:t xml:space="preserve"> clave</w:t>
      </w:r>
      <w:r w:rsidR="00253CA7">
        <w:rPr>
          <w:rFonts w:cs="Calibri"/>
        </w:rPr>
        <w:t xml:space="preserve"> como</w:t>
      </w:r>
      <w:r w:rsidR="00E17C5E" w:rsidRPr="00E34958">
        <w:rPr>
          <w:rFonts w:cs="Calibri"/>
        </w:rPr>
        <w:t xml:space="preserve">: </w:t>
      </w:r>
      <w:r w:rsidR="00E17C5E" w:rsidRPr="00E34958">
        <w:rPr>
          <w:rFonts w:cs="Calibri"/>
          <w:i/>
          <w:iCs/>
        </w:rPr>
        <w:t>competencias, aprendizaje activo, problemáticas reales, fases del proyecto</w:t>
      </w:r>
      <w:r w:rsidR="00253CA7">
        <w:rPr>
          <w:rFonts w:cs="Calibri"/>
        </w:rPr>
        <w:t>, justificación, entre otros.</w:t>
      </w:r>
    </w:p>
    <w:p w14:paraId="05D1DBE2" w14:textId="77777777" w:rsidR="00E17C5E" w:rsidRPr="00A54DA2" w:rsidRDefault="00E17C5E" w:rsidP="00404C02">
      <w:pPr>
        <w:tabs>
          <w:tab w:val="num" w:pos="720"/>
        </w:tabs>
        <w:spacing w:after="0" w:line="360" w:lineRule="auto"/>
        <w:rPr>
          <w:rFonts w:cs="Calibri"/>
        </w:rPr>
      </w:pPr>
      <w:r w:rsidRPr="00A54DA2">
        <w:rPr>
          <w:rFonts w:cs="Calibri"/>
        </w:rPr>
        <w:t>Se explica brevemente la metodología en el SENA y sus fases principales.</w:t>
      </w:r>
    </w:p>
    <w:p w14:paraId="0E178858" w14:textId="2310C01E" w:rsidR="003D104E" w:rsidRPr="00F51763" w:rsidRDefault="003D104E" w:rsidP="00404C02">
      <w:pPr>
        <w:tabs>
          <w:tab w:val="left" w:pos="4320"/>
          <w:tab w:val="left" w:pos="4485"/>
          <w:tab w:val="left" w:pos="5445"/>
        </w:tabs>
        <w:spacing w:after="0" w:line="360" w:lineRule="auto"/>
        <w:rPr>
          <w:rFonts w:eastAsia="Arial" w:cs="Calibri"/>
          <w:bCs/>
        </w:rPr>
      </w:pPr>
      <w:r w:rsidRPr="00464B2A">
        <w:rPr>
          <w:rFonts w:eastAsia="Arial" w:cs="Calibri"/>
          <w:b/>
        </w:rPr>
        <w:t>Ambiente requerido</w:t>
      </w:r>
      <w:r w:rsidRPr="00F51763">
        <w:rPr>
          <w:rFonts w:eastAsia="Arial" w:cs="Calibri"/>
          <w:bCs/>
        </w:rPr>
        <w:t xml:space="preserve">: </w:t>
      </w:r>
      <w:r>
        <w:rPr>
          <w:rFonts w:eastAsia="Arial" w:cs="Calibri"/>
          <w:bCs/>
        </w:rPr>
        <w:t>taller o ambiente convencional</w:t>
      </w:r>
    </w:p>
    <w:p w14:paraId="37D66260" w14:textId="7BF6DDD7" w:rsidR="003D104E" w:rsidRPr="00F51763" w:rsidRDefault="003D104E" w:rsidP="00404C02">
      <w:pPr>
        <w:tabs>
          <w:tab w:val="left" w:pos="4320"/>
          <w:tab w:val="left" w:pos="4485"/>
          <w:tab w:val="left" w:pos="5445"/>
        </w:tabs>
        <w:spacing w:after="0" w:line="360" w:lineRule="auto"/>
        <w:rPr>
          <w:rFonts w:eastAsia="Arial" w:cs="Calibri"/>
          <w:bCs/>
        </w:rPr>
      </w:pPr>
      <w:r w:rsidRPr="00464B2A">
        <w:rPr>
          <w:rFonts w:eastAsia="Arial" w:cs="Calibri"/>
          <w:b/>
        </w:rPr>
        <w:t>Estrategias o técnicas didácticas activas</w:t>
      </w:r>
      <w:r w:rsidRPr="00F51763">
        <w:rPr>
          <w:rFonts w:eastAsia="Arial" w:cs="Calibri"/>
          <w:bCs/>
        </w:rPr>
        <w:t xml:space="preserve">: </w:t>
      </w:r>
      <w:r w:rsidR="00A54DA2">
        <w:rPr>
          <w:rFonts w:eastAsia="Arial" w:cs="Calibri"/>
          <w:bCs/>
        </w:rPr>
        <w:t>Organizador grafico</w:t>
      </w:r>
      <w:r w:rsidR="00130969" w:rsidRPr="00130969">
        <w:rPr>
          <w:rFonts w:eastAsia="Arial" w:cs="Calibri"/>
          <w:bCs/>
        </w:rPr>
        <w:t xml:space="preserve"> </w:t>
      </w:r>
      <w:r w:rsidR="00C52A81">
        <w:rPr>
          <w:rFonts w:eastAsia="Arial" w:cs="Calibri"/>
          <w:bCs/>
        </w:rPr>
        <w:t>c</w:t>
      </w:r>
      <w:r w:rsidR="00130969" w:rsidRPr="00130969">
        <w:rPr>
          <w:rFonts w:eastAsia="Arial" w:cs="Calibri"/>
          <w:bCs/>
        </w:rPr>
        <w:t>olaborativo</w:t>
      </w:r>
      <w:r w:rsidRPr="00F51763">
        <w:rPr>
          <w:rFonts w:eastAsia="Arial" w:cs="Calibri"/>
          <w:bCs/>
        </w:rPr>
        <w:t xml:space="preserve"> </w:t>
      </w:r>
    </w:p>
    <w:p w14:paraId="3688BE83" w14:textId="4B3E5364" w:rsidR="003D104E" w:rsidRPr="00464B2A" w:rsidRDefault="003D104E" w:rsidP="00404C02">
      <w:pPr>
        <w:tabs>
          <w:tab w:val="left" w:pos="4320"/>
          <w:tab w:val="left" w:pos="4485"/>
          <w:tab w:val="left" w:pos="5445"/>
        </w:tabs>
        <w:spacing w:after="0" w:line="360" w:lineRule="auto"/>
        <w:rPr>
          <w:rFonts w:eastAsia="Arial" w:cs="Calibri"/>
          <w:b/>
        </w:rPr>
      </w:pPr>
      <w:r w:rsidRPr="00464B2A">
        <w:rPr>
          <w:rFonts w:eastAsia="Arial" w:cs="Calibri"/>
          <w:b/>
        </w:rPr>
        <w:t>Materiales de formación</w:t>
      </w:r>
      <w:r w:rsidR="00130969">
        <w:rPr>
          <w:rFonts w:eastAsia="Arial" w:cs="Calibri"/>
          <w:b/>
        </w:rPr>
        <w:t xml:space="preserve">: </w:t>
      </w:r>
      <w:r w:rsidR="00130969" w:rsidRPr="00130969">
        <w:rPr>
          <w:rFonts w:eastAsia="Arial" w:cs="Calibri"/>
          <w:bCs/>
        </w:rPr>
        <w:t>papel, marcadores.</w:t>
      </w:r>
    </w:p>
    <w:p w14:paraId="370185ED" w14:textId="4CBB29BB" w:rsidR="003D104E" w:rsidRPr="00130969" w:rsidRDefault="003D104E" w:rsidP="00404C02">
      <w:pPr>
        <w:tabs>
          <w:tab w:val="left" w:pos="4320"/>
          <w:tab w:val="left" w:pos="4485"/>
          <w:tab w:val="left" w:pos="5445"/>
        </w:tabs>
        <w:spacing w:after="0" w:line="360" w:lineRule="auto"/>
        <w:rPr>
          <w:rFonts w:eastAsia="Arial" w:cs="Calibri"/>
          <w:bCs/>
        </w:rPr>
      </w:pPr>
      <w:r w:rsidRPr="00464B2A">
        <w:rPr>
          <w:rFonts w:eastAsia="Arial" w:cs="Calibri"/>
          <w:b/>
        </w:rPr>
        <w:t>Material de apoyo:</w:t>
      </w:r>
      <w:r w:rsidR="00130969">
        <w:rPr>
          <w:rFonts w:eastAsia="Arial" w:cs="Calibri"/>
          <w:b/>
        </w:rPr>
        <w:t xml:space="preserve"> </w:t>
      </w:r>
      <w:r w:rsidR="00130969" w:rsidRPr="00130969">
        <w:rPr>
          <w:rFonts w:eastAsia="Arial" w:cs="Calibri"/>
          <w:bCs/>
        </w:rPr>
        <w:t>Presentación PowerPoint.</w:t>
      </w:r>
    </w:p>
    <w:p w14:paraId="6D2CE386" w14:textId="1D357732" w:rsidR="00282903" w:rsidRDefault="003D104E" w:rsidP="00404C02">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xml:space="preserve">:  </w:t>
      </w:r>
      <w:r w:rsidR="00D052E6" w:rsidRPr="01188B97">
        <w:rPr>
          <w:rFonts w:eastAsia="Arial" w:cs="Calibri"/>
        </w:rPr>
        <w:t>4</w:t>
      </w:r>
      <w:r w:rsidR="00130969" w:rsidRPr="01188B97">
        <w:rPr>
          <w:rFonts w:eastAsia="Arial" w:cs="Calibri"/>
        </w:rPr>
        <w:t>0 minutos</w:t>
      </w:r>
      <w:r w:rsidRPr="01188B97">
        <w:rPr>
          <w:rFonts w:eastAsia="Arial" w:cs="Calibri"/>
        </w:rPr>
        <w:t>.</w:t>
      </w:r>
    </w:p>
    <w:p w14:paraId="254C6E49" w14:textId="1FDCA151" w:rsidR="01188B97" w:rsidRDefault="01188B97" w:rsidP="01188B97">
      <w:pPr>
        <w:tabs>
          <w:tab w:val="left" w:pos="4320"/>
          <w:tab w:val="left" w:pos="4485"/>
          <w:tab w:val="left" w:pos="5445"/>
        </w:tabs>
        <w:spacing w:after="0" w:line="360" w:lineRule="auto"/>
        <w:rPr>
          <w:rFonts w:cs="Calibri"/>
          <w:b/>
          <w:bCs/>
          <w:color w:val="000000" w:themeColor="text1"/>
        </w:rPr>
      </w:pPr>
    </w:p>
    <w:p w14:paraId="1269BFF7" w14:textId="6F55A0F8" w:rsidR="00573CD3" w:rsidRPr="00BB109A" w:rsidRDefault="00573CD3" w:rsidP="00FD0273">
      <w:pPr>
        <w:tabs>
          <w:tab w:val="left" w:pos="4320"/>
          <w:tab w:val="left" w:pos="4485"/>
          <w:tab w:val="left" w:pos="5445"/>
        </w:tabs>
        <w:spacing w:after="0" w:line="360" w:lineRule="auto"/>
        <w:rPr>
          <w:rFonts w:cs="Calibri"/>
          <w:b/>
          <w:color w:val="000000" w:themeColor="text1"/>
        </w:rPr>
      </w:pPr>
      <w:r w:rsidRPr="00BB109A">
        <w:rPr>
          <w:rFonts w:cs="Calibri"/>
          <w:b/>
          <w:color w:val="000000" w:themeColor="text1"/>
        </w:rPr>
        <w:t>3.3.</w:t>
      </w:r>
      <w:r w:rsidR="00EE4A4B" w:rsidRPr="00BB109A">
        <w:rPr>
          <w:rFonts w:cs="Calibri"/>
          <w:b/>
          <w:color w:val="000000" w:themeColor="text1"/>
        </w:rPr>
        <w:t xml:space="preserve">2 </w:t>
      </w:r>
      <w:r w:rsidR="009D0E93">
        <w:rPr>
          <w:rFonts w:cs="Calibri"/>
          <w:b/>
          <w:color w:val="000000" w:themeColor="text1"/>
        </w:rPr>
        <w:t>Conocer l</w:t>
      </w:r>
      <w:r w:rsidR="00A03061">
        <w:rPr>
          <w:rFonts w:cs="Calibri"/>
          <w:b/>
          <w:color w:val="000000" w:themeColor="text1"/>
        </w:rPr>
        <w:t>as formas y maneras</w:t>
      </w:r>
      <w:r w:rsidR="009E30B5" w:rsidRPr="00BB109A">
        <w:rPr>
          <w:rFonts w:cs="Calibri"/>
          <w:b/>
          <w:color w:val="000000" w:themeColor="text1"/>
        </w:rPr>
        <w:t xml:space="preserve"> </w:t>
      </w:r>
      <w:r w:rsidR="006243E5" w:rsidRPr="00BB109A">
        <w:rPr>
          <w:rFonts w:cs="Calibri"/>
          <w:b/>
          <w:color w:val="000000" w:themeColor="text1"/>
        </w:rPr>
        <w:t>de</w:t>
      </w:r>
      <w:r w:rsidR="001B5A25" w:rsidRPr="00BB109A">
        <w:rPr>
          <w:rFonts w:cs="Calibri"/>
          <w:b/>
          <w:color w:val="000000" w:themeColor="text1"/>
        </w:rPr>
        <w:t xml:space="preserve"> nuestra </w:t>
      </w:r>
      <w:r w:rsidR="000E6CC2" w:rsidRPr="00BB109A">
        <w:rPr>
          <w:rFonts w:cs="Calibri"/>
          <w:b/>
          <w:color w:val="000000" w:themeColor="text1"/>
        </w:rPr>
        <w:t>institución</w:t>
      </w:r>
    </w:p>
    <w:p w14:paraId="48CC37B2" w14:textId="60F36403" w:rsidR="00B2020F" w:rsidRDefault="00B2020F" w:rsidP="00A03061">
      <w:pPr>
        <w:tabs>
          <w:tab w:val="left" w:pos="4320"/>
          <w:tab w:val="left" w:pos="4485"/>
          <w:tab w:val="left" w:pos="5445"/>
        </w:tabs>
        <w:spacing w:after="0" w:line="360" w:lineRule="auto"/>
        <w:rPr>
          <w:rFonts w:eastAsia="Arial" w:cs="Calibri"/>
        </w:rPr>
      </w:pPr>
      <w:r w:rsidRPr="005271F2">
        <w:rPr>
          <w:rFonts w:eastAsia="Arial" w:cs="Calibri"/>
          <w:b/>
          <w:bCs/>
        </w:rPr>
        <w:t>3.3.</w:t>
      </w:r>
      <w:r w:rsidR="000E6CC2" w:rsidRPr="005271F2">
        <w:rPr>
          <w:rFonts w:eastAsia="Arial" w:cs="Calibri"/>
          <w:b/>
          <w:bCs/>
        </w:rPr>
        <w:t>2</w:t>
      </w:r>
      <w:r w:rsidRPr="005271F2">
        <w:rPr>
          <w:rFonts w:eastAsia="Arial" w:cs="Calibri"/>
          <w:b/>
          <w:bCs/>
        </w:rPr>
        <w:t>.</w:t>
      </w:r>
      <w:r w:rsidR="000E6CC2" w:rsidRPr="005271F2">
        <w:rPr>
          <w:rFonts w:eastAsia="Arial" w:cs="Calibri"/>
          <w:b/>
          <w:bCs/>
        </w:rPr>
        <w:t>1</w:t>
      </w:r>
      <w:r w:rsidRPr="005271F2">
        <w:rPr>
          <w:rFonts w:eastAsia="Arial" w:cs="Calibri"/>
          <w:b/>
          <w:bCs/>
        </w:rPr>
        <w:t xml:space="preserve"> Actividad </w:t>
      </w:r>
      <w:r w:rsidRPr="2B4D62A6">
        <w:rPr>
          <w:rFonts w:eastAsia="Arial" w:cs="Calibri"/>
          <w:b/>
          <w:bCs/>
        </w:rPr>
        <w:t xml:space="preserve">Reglamento del </w:t>
      </w:r>
      <w:r w:rsidRPr="25346577">
        <w:rPr>
          <w:rFonts w:eastAsia="Arial" w:cs="Calibri"/>
          <w:b/>
          <w:bCs/>
        </w:rPr>
        <w:t>Aprendiz</w:t>
      </w:r>
      <w:r w:rsidRPr="2B4D62A6">
        <w:rPr>
          <w:rFonts w:eastAsia="Arial" w:cs="Calibri"/>
          <w:b/>
          <w:bCs/>
        </w:rPr>
        <w:t xml:space="preserve"> (Acuerdo 09/2024) </w:t>
      </w:r>
    </w:p>
    <w:p w14:paraId="00C9336D" w14:textId="6F7323DB" w:rsidR="004E5EE1" w:rsidRPr="00D36935" w:rsidRDefault="00B2020F" w:rsidP="00A03061">
      <w:pPr>
        <w:tabs>
          <w:tab w:val="left" w:pos="4320"/>
          <w:tab w:val="left" w:pos="4485"/>
          <w:tab w:val="left" w:pos="5445"/>
        </w:tabs>
        <w:spacing w:after="0" w:line="360" w:lineRule="auto"/>
        <w:rPr>
          <w:rFonts w:cs="Calibri"/>
        </w:rPr>
      </w:pPr>
      <w:r w:rsidRPr="578E8D6E">
        <w:rPr>
          <w:rFonts w:eastAsia="Arial" w:cs="Calibri"/>
          <w:b/>
        </w:rPr>
        <w:lastRenderedPageBreak/>
        <w:t>D</w:t>
      </w:r>
      <w:r w:rsidRPr="00BB109A">
        <w:rPr>
          <w:rStyle w:val="SinEspaciosChar"/>
          <w:rFonts w:cs="Calibri"/>
          <w:b/>
        </w:rPr>
        <w:t>escripción de la actividad</w:t>
      </w:r>
      <w:r w:rsidRPr="00BB109A">
        <w:rPr>
          <w:rStyle w:val="SinEspaciosChar"/>
          <w:rFonts w:cs="Calibri"/>
        </w:rPr>
        <w:t xml:space="preserve">: </w:t>
      </w:r>
      <w:r w:rsidR="007076F8" w:rsidRPr="00BB109A">
        <w:rPr>
          <w:rStyle w:val="SinEspaciosChar"/>
          <w:rFonts w:cs="Calibri"/>
        </w:rPr>
        <w:t xml:space="preserve">El aprendiz </w:t>
      </w:r>
      <w:r w:rsidR="005F77BB">
        <w:rPr>
          <w:rStyle w:val="SinEspaciosChar"/>
          <w:rFonts w:cs="Calibri"/>
        </w:rPr>
        <w:t>junto con el equipo de trabajo asignado,</w:t>
      </w:r>
      <w:r w:rsidR="004E5EE1">
        <w:rPr>
          <w:rStyle w:val="SinEspaciosChar"/>
          <w:rFonts w:cs="Calibri"/>
        </w:rPr>
        <w:t xml:space="preserve"> realizará</w:t>
      </w:r>
      <w:r w:rsidRPr="00BB109A">
        <w:rPr>
          <w:rStyle w:val="SinEspaciosChar"/>
          <w:rFonts w:cs="Calibri"/>
        </w:rPr>
        <w:t xml:space="preserve"> lectura y preparar</w:t>
      </w:r>
      <w:r w:rsidR="008A6132">
        <w:rPr>
          <w:rStyle w:val="SinEspaciosChar"/>
          <w:rFonts w:cs="Calibri"/>
        </w:rPr>
        <w:t>á</w:t>
      </w:r>
      <w:r w:rsidRPr="00BB109A">
        <w:rPr>
          <w:rStyle w:val="SinEspaciosChar"/>
          <w:rFonts w:cs="Calibri"/>
        </w:rPr>
        <w:t xml:space="preserve"> socialización del capítulo asignado en el Taller denominado Ruta Normativa Sena:  Reglamento del Aprendiz (Acuerdo 09/2024). </w:t>
      </w:r>
    </w:p>
    <w:p w14:paraId="0F88805C" w14:textId="77777777" w:rsidR="00B2020F" w:rsidRDefault="00B2020F" w:rsidP="00A03061">
      <w:pPr>
        <w:tabs>
          <w:tab w:val="left" w:pos="4320"/>
          <w:tab w:val="left" w:pos="4485"/>
          <w:tab w:val="left" w:pos="5445"/>
        </w:tabs>
        <w:spacing w:after="0" w:line="360" w:lineRule="auto"/>
        <w:rPr>
          <w:rFonts w:eastAsia="Arial" w:cs="Calibri"/>
        </w:rPr>
      </w:pPr>
      <w:r w:rsidRPr="4E0D4C89">
        <w:rPr>
          <w:rFonts w:eastAsia="Arial" w:cs="Calibri"/>
          <w:b/>
        </w:rPr>
        <w:t>Ambiente requerido</w:t>
      </w:r>
      <w:r w:rsidRPr="040B46D6">
        <w:rPr>
          <w:rFonts w:eastAsia="Arial" w:cs="Calibri"/>
        </w:rPr>
        <w:t>:</w:t>
      </w:r>
      <w:r w:rsidRPr="66FFF73B">
        <w:rPr>
          <w:rFonts w:eastAsia="Arial" w:cs="Calibri"/>
        </w:rPr>
        <w:t xml:space="preserve"> </w:t>
      </w:r>
      <w:r w:rsidRPr="02F5C021">
        <w:rPr>
          <w:rFonts w:eastAsia="Arial" w:cs="Calibri"/>
        </w:rPr>
        <w:t>Ambiente</w:t>
      </w:r>
      <w:r w:rsidRPr="66FFF73B">
        <w:rPr>
          <w:rFonts w:eastAsia="Arial" w:cs="Calibri"/>
        </w:rPr>
        <w:t xml:space="preserve"> convencional</w:t>
      </w:r>
    </w:p>
    <w:p w14:paraId="02B0F1F6" w14:textId="65046A2D" w:rsidR="00B2020F" w:rsidRDefault="00B2020F" w:rsidP="00A03061">
      <w:pPr>
        <w:tabs>
          <w:tab w:val="left" w:pos="4320"/>
          <w:tab w:val="left" w:pos="4485"/>
          <w:tab w:val="left" w:pos="5445"/>
        </w:tabs>
        <w:spacing w:after="0" w:line="360" w:lineRule="auto"/>
        <w:rPr>
          <w:rFonts w:eastAsia="Arial" w:cs="Calibri"/>
        </w:rPr>
      </w:pPr>
      <w:r w:rsidRPr="64C7D7B9">
        <w:rPr>
          <w:rFonts w:eastAsia="Arial" w:cs="Calibri"/>
          <w:b/>
        </w:rPr>
        <w:t>Estrategias o técnicas didácticas activas</w:t>
      </w:r>
      <w:r w:rsidRPr="66FFF73B">
        <w:rPr>
          <w:rFonts w:eastAsia="Arial" w:cs="Calibri"/>
        </w:rPr>
        <w:t xml:space="preserve">: </w:t>
      </w:r>
      <w:r w:rsidRPr="5C6462EA">
        <w:rPr>
          <w:rFonts w:eastAsia="Arial" w:cs="Calibri"/>
        </w:rPr>
        <w:t xml:space="preserve">Trabajo </w:t>
      </w:r>
      <w:r w:rsidRPr="50F4326B">
        <w:rPr>
          <w:rFonts w:eastAsia="Arial" w:cs="Calibri"/>
        </w:rPr>
        <w:t xml:space="preserve">Colaborativo y </w:t>
      </w:r>
      <w:r w:rsidR="00D36935">
        <w:rPr>
          <w:rFonts w:eastAsia="Arial" w:cs="Calibri"/>
        </w:rPr>
        <w:t>e</w:t>
      </w:r>
      <w:r w:rsidRPr="50F4326B">
        <w:rPr>
          <w:rFonts w:eastAsia="Arial" w:cs="Calibri"/>
        </w:rPr>
        <w:t>xposición</w:t>
      </w:r>
      <w:r w:rsidRPr="62648784">
        <w:rPr>
          <w:rFonts w:eastAsia="Arial" w:cs="Calibri"/>
        </w:rPr>
        <w:t xml:space="preserve"> </w:t>
      </w:r>
      <w:r w:rsidRPr="43384C62">
        <w:rPr>
          <w:rFonts w:eastAsia="Arial" w:cs="Calibri"/>
        </w:rPr>
        <w:t>Didáctica</w:t>
      </w:r>
    </w:p>
    <w:p w14:paraId="593F281B" w14:textId="77777777" w:rsidR="00B2020F" w:rsidRDefault="00B2020F" w:rsidP="00A03061">
      <w:pPr>
        <w:tabs>
          <w:tab w:val="left" w:pos="4320"/>
          <w:tab w:val="left" w:pos="4485"/>
          <w:tab w:val="left" w:pos="5445"/>
        </w:tabs>
        <w:spacing w:after="0" w:line="360" w:lineRule="auto"/>
        <w:rPr>
          <w:rFonts w:eastAsia="Arial" w:cs="Calibri"/>
        </w:rPr>
      </w:pPr>
      <w:r w:rsidRPr="53174C42">
        <w:rPr>
          <w:rFonts w:eastAsia="Arial" w:cs="Calibri"/>
          <w:b/>
        </w:rPr>
        <w:t>Materiales de formación</w:t>
      </w:r>
      <w:r w:rsidRPr="145FF66D">
        <w:rPr>
          <w:rFonts w:eastAsia="Arial" w:cs="Calibri"/>
        </w:rPr>
        <w:t>:</w:t>
      </w:r>
      <w:r w:rsidRPr="2321AF29">
        <w:rPr>
          <w:rFonts w:eastAsia="Arial" w:cs="Calibri"/>
        </w:rPr>
        <w:t xml:space="preserve"> </w:t>
      </w:r>
      <w:r w:rsidRPr="7782D025">
        <w:rPr>
          <w:rFonts w:eastAsia="Arial" w:cs="Calibri"/>
        </w:rPr>
        <w:t xml:space="preserve">Hojas de </w:t>
      </w:r>
      <w:r w:rsidRPr="370C226A">
        <w:rPr>
          <w:rFonts w:eastAsia="Arial" w:cs="Calibri"/>
        </w:rPr>
        <w:t xml:space="preserve">trabajo, </w:t>
      </w:r>
      <w:r w:rsidRPr="469A6A75">
        <w:rPr>
          <w:rFonts w:eastAsia="Arial" w:cs="Calibri"/>
        </w:rPr>
        <w:t xml:space="preserve">lapiceros, </w:t>
      </w:r>
      <w:r w:rsidRPr="791618E4">
        <w:rPr>
          <w:rFonts w:eastAsia="Arial" w:cs="Calibri"/>
        </w:rPr>
        <w:t xml:space="preserve">papel </w:t>
      </w:r>
      <w:r w:rsidRPr="4C5851CC">
        <w:rPr>
          <w:rFonts w:eastAsia="Arial" w:cs="Calibri"/>
        </w:rPr>
        <w:t>periódico</w:t>
      </w:r>
      <w:r w:rsidRPr="791618E4">
        <w:rPr>
          <w:rFonts w:eastAsia="Arial" w:cs="Calibri"/>
        </w:rPr>
        <w:t xml:space="preserve">, </w:t>
      </w:r>
      <w:r w:rsidRPr="7D881554">
        <w:rPr>
          <w:rFonts w:eastAsia="Arial" w:cs="Calibri"/>
        </w:rPr>
        <w:t>marcadores</w:t>
      </w:r>
    </w:p>
    <w:p w14:paraId="66F2876C" w14:textId="77777777" w:rsidR="00B2020F" w:rsidRPr="00BB109A" w:rsidRDefault="00B2020F" w:rsidP="00A03061">
      <w:pPr>
        <w:tabs>
          <w:tab w:val="left" w:pos="4320"/>
          <w:tab w:val="left" w:pos="4485"/>
          <w:tab w:val="left" w:pos="5445"/>
        </w:tabs>
        <w:spacing w:after="0" w:line="360" w:lineRule="auto"/>
        <w:rPr>
          <w:rStyle w:val="SinEspaciosChar"/>
          <w:rFonts w:cs="Calibri"/>
        </w:rPr>
      </w:pPr>
      <w:r w:rsidRPr="4D64D656">
        <w:rPr>
          <w:rFonts w:eastAsia="Arial" w:cs="Calibri"/>
          <w:b/>
        </w:rPr>
        <w:t>Material de apoyo</w:t>
      </w:r>
      <w:r w:rsidRPr="323B9AAC">
        <w:rPr>
          <w:rFonts w:eastAsia="Arial" w:cs="Calibri"/>
        </w:rPr>
        <w:t xml:space="preserve">: </w:t>
      </w:r>
      <w:r w:rsidRPr="00BB109A">
        <w:rPr>
          <w:rStyle w:val="SinEspaciosChar"/>
          <w:rFonts w:cs="Calibri"/>
        </w:rPr>
        <w:t>Reglamento del Aprendiz (Acuerdo 09/2024).</w:t>
      </w:r>
    </w:p>
    <w:p w14:paraId="0142357F" w14:textId="74A12914" w:rsidR="00B2020F" w:rsidRDefault="00B2020F" w:rsidP="00A03061">
      <w:pPr>
        <w:tabs>
          <w:tab w:val="left" w:pos="4320"/>
          <w:tab w:val="left" w:pos="4485"/>
          <w:tab w:val="left" w:pos="5445"/>
        </w:tabs>
        <w:spacing w:after="0" w:line="360" w:lineRule="auto"/>
        <w:rPr>
          <w:rFonts w:eastAsia="Arial" w:cs="Calibri"/>
        </w:rPr>
      </w:pPr>
      <w:r w:rsidRPr="210A1B8B">
        <w:rPr>
          <w:rFonts w:eastAsia="Arial" w:cs="Calibri"/>
          <w:b/>
        </w:rPr>
        <w:t>Duración de la actividad</w:t>
      </w:r>
      <w:r w:rsidRPr="66FFF73B">
        <w:rPr>
          <w:rFonts w:eastAsia="Arial" w:cs="Calibri"/>
        </w:rPr>
        <w:t xml:space="preserve">:  </w:t>
      </w:r>
      <w:r w:rsidR="008A6132">
        <w:rPr>
          <w:rFonts w:eastAsia="Arial" w:cs="Calibri"/>
        </w:rPr>
        <w:t>1</w:t>
      </w:r>
      <w:r w:rsidRPr="7886BB8F">
        <w:rPr>
          <w:rFonts w:eastAsia="Arial" w:cs="Calibri"/>
        </w:rPr>
        <w:t xml:space="preserve"> hora</w:t>
      </w:r>
    </w:p>
    <w:p w14:paraId="2ECC5AB0" w14:textId="77777777" w:rsidR="000A2258" w:rsidRPr="00BB109A" w:rsidRDefault="000A2258" w:rsidP="01188B97">
      <w:pPr>
        <w:tabs>
          <w:tab w:val="left" w:pos="4320"/>
          <w:tab w:val="left" w:pos="4485"/>
          <w:tab w:val="left" w:pos="5445"/>
        </w:tabs>
        <w:spacing w:after="0" w:line="360" w:lineRule="auto"/>
        <w:rPr>
          <w:rFonts w:cs="Calibri"/>
          <w:color w:val="000000" w:themeColor="text1"/>
          <w:lang w:eastAsia="es-ES"/>
        </w:rPr>
      </w:pPr>
    </w:p>
    <w:p w14:paraId="59A5F4EA" w14:textId="14B50838" w:rsidR="008A6137" w:rsidRDefault="008A6137" w:rsidP="00081D69">
      <w:pPr>
        <w:tabs>
          <w:tab w:val="left" w:pos="4320"/>
          <w:tab w:val="left" w:pos="4485"/>
          <w:tab w:val="left" w:pos="5445"/>
        </w:tabs>
        <w:spacing w:after="0" w:line="360" w:lineRule="auto"/>
        <w:rPr>
          <w:rFonts w:eastAsia="Arial" w:cs="Calibri"/>
          <w:bCs/>
        </w:rPr>
      </w:pPr>
      <w:r w:rsidRPr="3B01B7B0">
        <w:rPr>
          <w:rFonts w:eastAsia="Arial" w:cs="Calibri"/>
          <w:b/>
        </w:rPr>
        <w:t>3.3.</w:t>
      </w:r>
      <w:r>
        <w:rPr>
          <w:rFonts w:eastAsia="Arial" w:cs="Calibri"/>
          <w:b/>
        </w:rPr>
        <w:t>2</w:t>
      </w:r>
      <w:r w:rsidRPr="3B01B7B0">
        <w:rPr>
          <w:rFonts w:eastAsia="Arial" w:cs="Calibri"/>
          <w:b/>
        </w:rPr>
        <w:t>.</w:t>
      </w:r>
      <w:r>
        <w:rPr>
          <w:rFonts w:eastAsia="Arial" w:cs="Calibri"/>
          <w:b/>
        </w:rPr>
        <w:t>2</w:t>
      </w:r>
      <w:r w:rsidRPr="3B01B7B0">
        <w:rPr>
          <w:rFonts w:eastAsia="Arial" w:cs="Calibri"/>
          <w:b/>
        </w:rPr>
        <w:t xml:space="preserve"> Actividad </w:t>
      </w:r>
      <w:r>
        <w:rPr>
          <w:rFonts w:eastAsia="Arial" w:cs="Calibri"/>
          <w:b/>
        </w:rPr>
        <w:t xml:space="preserve">Programa de </w:t>
      </w:r>
      <w:r w:rsidR="1DF6B218" w:rsidRPr="41973BFE">
        <w:rPr>
          <w:rFonts w:eastAsia="Arial" w:cs="Calibri"/>
          <w:b/>
          <w:bCs/>
        </w:rPr>
        <w:t>F</w:t>
      </w:r>
      <w:r w:rsidR="5F485297" w:rsidRPr="41973BFE">
        <w:rPr>
          <w:rFonts w:eastAsia="Arial" w:cs="Calibri"/>
          <w:b/>
          <w:bCs/>
        </w:rPr>
        <w:t>ormación</w:t>
      </w:r>
    </w:p>
    <w:p w14:paraId="18BEA879" w14:textId="4CBBAB4B" w:rsidR="00535B99" w:rsidRPr="00081D69" w:rsidRDefault="008A6137" w:rsidP="01188B97">
      <w:pPr>
        <w:pStyle w:val="SinEspacio"/>
        <w:rPr>
          <w:rFonts w:eastAsia="Arial"/>
        </w:rPr>
      </w:pPr>
      <w:r w:rsidRPr="01188B97">
        <w:rPr>
          <w:rFonts w:eastAsia="Arial"/>
          <w:b/>
          <w:bCs/>
        </w:rPr>
        <w:t xml:space="preserve">Descripción de la actividad: </w:t>
      </w:r>
      <w:r w:rsidR="006108AA" w:rsidRPr="01188B97">
        <w:rPr>
          <w:rFonts w:eastAsia="Arial"/>
        </w:rPr>
        <w:t>Los aprendices comprende</w:t>
      </w:r>
      <w:r w:rsidR="001F2094" w:rsidRPr="01188B97">
        <w:rPr>
          <w:rFonts w:eastAsia="Arial"/>
        </w:rPr>
        <w:t>n</w:t>
      </w:r>
      <w:r w:rsidR="006108AA" w:rsidRPr="01188B97">
        <w:rPr>
          <w:rFonts w:eastAsia="Arial"/>
        </w:rPr>
        <w:t xml:space="preserve"> la estructura y propósito de su programa de formación en el SENA de manera práctica</w:t>
      </w:r>
      <w:r w:rsidR="0064704E" w:rsidRPr="01188B97">
        <w:rPr>
          <w:rFonts w:eastAsia="Arial"/>
        </w:rPr>
        <w:t>,</w:t>
      </w:r>
      <w:r w:rsidR="006108AA" w:rsidRPr="01188B97">
        <w:rPr>
          <w:rFonts w:eastAsia="Arial"/>
        </w:rPr>
        <w:t xml:space="preserve"> </w:t>
      </w:r>
      <w:r w:rsidR="0064704E" w:rsidRPr="01188B97">
        <w:rPr>
          <w:rFonts w:eastAsia="Arial"/>
        </w:rPr>
        <w:t>a</w:t>
      </w:r>
      <w:r w:rsidR="006108AA" w:rsidRPr="01188B97">
        <w:rPr>
          <w:rFonts w:eastAsia="Arial"/>
        </w:rPr>
        <w:t xml:space="preserve"> través de una exploración guiada</w:t>
      </w:r>
      <w:r w:rsidR="007230AE" w:rsidRPr="01188B97">
        <w:rPr>
          <w:rFonts w:eastAsia="Arial"/>
        </w:rPr>
        <w:t>.</w:t>
      </w:r>
    </w:p>
    <w:p w14:paraId="1005B278" w14:textId="3C40C484" w:rsidR="00535B99" w:rsidRPr="00081D69" w:rsidRDefault="007E08A3" w:rsidP="01188B97">
      <w:pPr>
        <w:pStyle w:val="SinEspacio"/>
        <w:rPr>
          <w:rFonts w:eastAsia="Arial"/>
          <w:sz w:val="20"/>
          <w:szCs w:val="20"/>
        </w:rPr>
      </w:pPr>
      <w:r>
        <w:t xml:space="preserve">El instructor los organiza en equipos y realiza una pregunta </w:t>
      </w:r>
      <w:r w:rsidR="007230AE">
        <w:t>inicial</w:t>
      </w:r>
      <w:r w:rsidRPr="01188B97">
        <w:rPr>
          <w:rFonts w:eastAsia="Arial"/>
        </w:rPr>
        <w:t xml:space="preserve"> “¿Qué saben sobre su programa de formación?”</w:t>
      </w:r>
      <w:r w:rsidR="008A6137" w:rsidRPr="01188B97">
        <w:t>:</w:t>
      </w:r>
    </w:p>
    <w:p w14:paraId="4FD02DDD" w14:textId="4D4FF8B9" w:rsidR="000A2258" w:rsidRPr="00535B99" w:rsidRDefault="00931AA1" w:rsidP="004D039A">
      <w:pPr>
        <w:pStyle w:val="SinEspacio"/>
      </w:pPr>
      <w:r w:rsidRPr="00535B99">
        <w:t xml:space="preserve">Se recogen diversas </w:t>
      </w:r>
      <w:r w:rsidR="00543C6F" w:rsidRPr="00535B99">
        <w:t>respuestas y se organizan en el tablero.</w:t>
      </w:r>
    </w:p>
    <w:p w14:paraId="77E6280F" w14:textId="10F776CA" w:rsidR="00543C6F" w:rsidRPr="00535B99" w:rsidRDefault="00ED2A5C" w:rsidP="004D039A">
      <w:pPr>
        <w:pStyle w:val="SinEspacio"/>
      </w:pPr>
      <w:r w:rsidRPr="00535B99">
        <w:t>Posteriormente e</w:t>
      </w:r>
      <w:r w:rsidR="00543C6F" w:rsidRPr="00535B99">
        <w:t>n equipo</w:t>
      </w:r>
      <w:r w:rsidR="002F2C21" w:rsidRPr="00535B99">
        <w:t xml:space="preserve"> se</w:t>
      </w:r>
      <w:r w:rsidR="00912FEC" w:rsidRPr="00535B99">
        <w:t xml:space="preserve"> pide que consulten los siguientes términos:</w:t>
      </w:r>
    </w:p>
    <w:p w14:paraId="617D8DDB" w14:textId="77777777" w:rsidR="00ED2A5C" w:rsidRPr="00D31179" w:rsidRDefault="00A442F2" w:rsidP="00480AE0">
      <w:pPr>
        <w:pStyle w:val="Prrafodelista"/>
        <w:numPr>
          <w:ilvl w:val="0"/>
          <w:numId w:val="6"/>
        </w:numPr>
        <w:spacing w:after="0" w:line="360" w:lineRule="auto"/>
        <w:rPr>
          <w:rFonts w:ascii="Calibri" w:hAnsi="Calibri" w:cs="Calibri"/>
          <w:color w:val="000000"/>
        </w:rPr>
      </w:pPr>
      <w:r w:rsidRPr="00D31179">
        <w:rPr>
          <w:rFonts w:ascii="Calibri" w:hAnsi="Calibri" w:cs="Calibri"/>
          <w:color w:val="000000"/>
        </w:rPr>
        <w:t>Norma de competencia</w:t>
      </w:r>
    </w:p>
    <w:p w14:paraId="1BDE2A43" w14:textId="77777777" w:rsidR="00ED2A5C" w:rsidRPr="00D31179" w:rsidRDefault="00A442F2" w:rsidP="00480AE0">
      <w:pPr>
        <w:pStyle w:val="Prrafodelista"/>
        <w:numPr>
          <w:ilvl w:val="0"/>
          <w:numId w:val="6"/>
        </w:numPr>
        <w:spacing w:after="0" w:line="360" w:lineRule="auto"/>
        <w:rPr>
          <w:rFonts w:ascii="Calibri" w:hAnsi="Calibri" w:cs="Calibri"/>
          <w:color w:val="000000"/>
        </w:rPr>
      </w:pPr>
      <w:r w:rsidRPr="00D31179">
        <w:rPr>
          <w:rFonts w:ascii="Calibri" w:hAnsi="Calibri" w:cs="Calibri"/>
          <w:color w:val="000000"/>
        </w:rPr>
        <w:t>Resultado de aprendizaje</w:t>
      </w:r>
    </w:p>
    <w:p w14:paraId="5175D0CB" w14:textId="77777777" w:rsidR="00ED2A5C" w:rsidRPr="00D31179" w:rsidRDefault="00143813" w:rsidP="00480AE0">
      <w:pPr>
        <w:pStyle w:val="Prrafodelista"/>
        <w:numPr>
          <w:ilvl w:val="0"/>
          <w:numId w:val="6"/>
        </w:numPr>
        <w:spacing w:after="0" w:line="360" w:lineRule="auto"/>
        <w:rPr>
          <w:rFonts w:ascii="Calibri" w:hAnsi="Calibri" w:cs="Calibri"/>
          <w:color w:val="000000"/>
        </w:rPr>
      </w:pPr>
      <w:r w:rsidRPr="00D31179">
        <w:rPr>
          <w:rFonts w:ascii="Calibri" w:hAnsi="Calibri" w:cs="Calibri"/>
          <w:color w:val="000000"/>
        </w:rPr>
        <w:t>C</w:t>
      </w:r>
      <w:r w:rsidR="000230EE" w:rsidRPr="00D31179">
        <w:rPr>
          <w:rFonts w:ascii="Calibri" w:hAnsi="Calibri" w:cs="Calibri"/>
          <w:color w:val="000000"/>
        </w:rPr>
        <w:t>onocimientos de proceso</w:t>
      </w:r>
    </w:p>
    <w:p w14:paraId="4955DA09" w14:textId="77777777" w:rsidR="00ED2A5C" w:rsidRPr="00D31179" w:rsidRDefault="00143813" w:rsidP="00480AE0">
      <w:pPr>
        <w:pStyle w:val="Prrafodelista"/>
        <w:numPr>
          <w:ilvl w:val="0"/>
          <w:numId w:val="6"/>
        </w:numPr>
        <w:spacing w:after="0" w:line="360" w:lineRule="auto"/>
        <w:rPr>
          <w:rFonts w:ascii="Calibri" w:hAnsi="Calibri" w:cs="Calibri"/>
          <w:color w:val="000000"/>
        </w:rPr>
      </w:pPr>
      <w:r w:rsidRPr="00D31179">
        <w:rPr>
          <w:rFonts w:ascii="Calibri" w:hAnsi="Calibri" w:cs="Calibri"/>
          <w:color w:val="000000"/>
        </w:rPr>
        <w:t>C</w:t>
      </w:r>
      <w:r w:rsidR="000230EE" w:rsidRPr="00D31179">
        <w:rPr>
          <w:rFonts w:ascii="Calibri" w:hAnsi="Calibri" w:cs="Calibri"/>
          <w:color w:val="000000"/>
        </w:rPr>
        <w:t>onocimientos de saber</w:t>
      </w:r>
    </w:p>
    <w:p w14:paraId="1649C7DD" w14:textId="08C359BA" w:rsidR="007E2DFE" w:rsidRPr="00D31179" w:rsidRDefault="007E2DFE" w:rsidP="00480AE0">
      <w:pPr>
        <w:pStyle w:val="Prrafodelista"/>
        <w:numPr>
          <w:ilvl w:val="0"/>
          <w:numId w:val="6"/>
        </w:numPr>
        <w:spacing w:after="0" w:line="360" w:lineRule="auto"/>
        <w:rPr>
          <w:rFonts w:ascii="Calibri" w:hAnsi="Calibri" w:cs="Calibri"/>
          <w:color w:val="000000"/>
        </w:rPr>
      </w:pPr>
      <w:r w:rsidRPr="00D31179">
        <w:rPr>
          <w:rFonts w:ascii="Calibri" w:hAnsi="Calibri" w:cs="Calibri"/>
          <w:color w:val="000000"/>
        </w:rPr>
        <w:t>Criterios de evaluación</w:t>
      </w:r>
    </w:p>
    <w:p w14:paraId="43E8E49E" w14:textId="77777777" w:rsidR="000C7D03" w:rsidRPr="000C7D03" w:rsidRDefault="000C7D03" w:rsidP="00081D69">
      <w:pPr>
        <w:pStyle w:val="Prrafodelista"/>
        <w:spacing w:after="0" w:line="360" w:lineRule="auto"/>
        <w:ind w:left="360"/>
        <w:rPr>
          <w:rFonts w:ascii="Calibri" w:hAnsi="Calibri" w:cs="Calibri"/>
          <w:color w:val="000000"/>
          <w:sz w:val="14"/>
          <w:szCs w:val="14"/>
        </w:rPr>
      </w:pPr>
    </w:p>
    <w:p w14:paraId="364EEC12" w14:textId="3681345D" w:rsidR="000C7D03" w:rsidRPr="00081D69" w:rsidRDefault="001033C1" w:rsidP="00081D69">
      <w:pPr>
        <w:spacing w:after="0" w:line="360" w:lineRule="auto"/>
        <w:rPr>
          <w:rFonts w:cs="Calibri"/>
          <w:color w:val="000000"/>
        </w:rPr>
      </w:pPr>
      <w:r w:rsidRPr="01188B97">
        <w:rPr>
          <w:rFonts w:cs="Calibri"/>
          <w:color w:val="000000" w:themeColor="text1"/>
        </w:rPr>
        <w:t xml:space="preserve">El instructor presentara un esquema de su programa de </w:t>
      </w:r>
      <w:r w:rsidR="007C7688" w:rsidRPr="01188B97">
        <w:rPr>
          <w:rFonts w:cs="Calibri"/>
          <w:color w:val="000000" w:themeColor="text1"/>
        </w:rPr>
        <w:t>formación</w:t>
      </w:r>
      <w:r w:rsidR="00804C24" w:rsidRPr="01188B97">
        <w:rPr>
          <w:rFonts w:cs="Calibri"/>
          <w:color w:val="000000" w:themeColor="text1"/>
        </w:rPr>
        <w:t xml:space="preserve"> </w:t>
      </w:r>
      <w:r w:rsidR="00E634DA" w:rsidRPr="01188B97">
        <w:rPr>
          <w:rFonts w:cs="Calibri"/>
          <w:color w:val="000000" w:themeColor="text1"/>
        </w:rPr>
        <w:t xml:space="preserve">explicando </w:t>
      </w:r>
      <w:r w:rsidR="00FD3D53" w:rsidRPr="01188B97">
        <w:rPr>
          <w:rFonts w:cs="Calibri"/>
          <w:color w:val="000000" w:themeColor="text1"/>
        </w:rPr>
        <w:t xml:space="preserve">las normas de competencia, </w:t>
      </w:r>
      <w:r w:rsidR="00C204E8" w:rsidRPr="01188B97">
        <w:rPr>
          <w:rFonts w:cs="Calibri"/>
          <w:color w:val="000000" w:themeColor="text1"/>
        </w:rPr>
        <w:t>cuantas,</w:t>
      </w:r>
      <w:r w:rsidR="00E634DA" w:rsidRPr="01188B97">
        <w:rPr>
          <w:rFonts w:cs="Calibri"/>
          <w:color w:val="000000" w:themeColor="text1"/>
        </w:rPr>
        <w:t xml:space="preserve"> </w:t>
      </w:r>
      <w:r w:rsidR="008A4C9B" w:rsidRPr="01188B97">
        <w:rPr>
          <w:rFonts w:cs="Calibri"/>
          <w:color w:val="000000" w:themeColor="text1"/>
        </w:rPr>
        <w:t xml:space="preserve">y cuales </w:t>
      </w:r>
      <w:r w:rsidR="00E634DA" w:rsidRPr="01188B97">
        <w:rPr>
          <w:rFonts w:cs="Calibri"/>
          <w:color w:val="000000" w:themeColor="text1"/>
        </w:rPr>
        <w:t xml:space="preserve">competencias tiene, las </w:t>
      </w:r>
      <w:r w:rsidR="001015EE" w:rsidRPr="01188B97">
        <w:rPr>
          <w:rFonts w:cs="Calibri"/>
          <w:color w:val="000000" w:themeColor="text1"/>
        </w:rPr>
        <w:t>técnicas</w:t>
      </w:r>
      <w:r w:rsidR="00E634DA" w:rsidRPr="01188B97">
        <w:rPr>
          <w:rFonts w:cs="Calibri"/>
          <w:color w:val="000000" w:themeColor="text1"/>
        </w:rPr>
        <w:t>, claves y transversales</w:t>
      </w:r>
      <w:r w:rsidR="008A4C9B" w:rsidRPr="01188B97">
        <w:rPr>
          <w:rFonts w:cs="Calibri"/>
          <w:color w:val="000000" w:themeColor="text1"/>
        </w:rPr>
        <w:t xml:space="preserve">, </w:t>
      </w:r>
      <w:r w:rsidR="00753C3B" w:rsidRPr="01188B97">
        <w:rPr>
          <w:rFonts w:cs="Calibri"/>
          <w:color w:val="000000" w:themeColor="text1"/>
        </w:rPr>
        <w:t>los resultados</w:t>
      </w:r>
      <w:r w:rsidR="008A4C9B" w:rsidRPr="01188B97">
        <w:rPr>
          <w:rFonts w:cs="Calibri"/>
          <w:color w:val="000000" w:themeColor="text1"/>
        </w:rPr>
        <w:t xml:space="preserve"> de aprendizaje</w:t>
      </w:r>
      <w:r w:rsidR="00E80B1E" w:rsidRPr="01188B97">
        <w:rPr>
          <w:rFonts w:cs="Calibri"/>
          <w:color w:val="000000" w:themeColor="text1"/>
        </w:rPr>
        <w:t xml:space="preserve"> de cada un</w:t>
      </w:r>
      <w:r w:rsidR="000C2480" w:rsidRPr="01188B97">
        <w:rPr>
          <w:rFonts w:cs="Calibri"/>
          <w:color w:val="000000" w:themeColor="text1"/>
        </w:rPr>
        <w:t>a</w:t>
      </w:r>
      <w:r w:rsidR="001A6EA2" w:rsidRPr="01188B97">
        <w:rPr>
          <w:rFonts w:cs="Calibri"/>
          <w:color w:val="000000" w:themeColor="text1"/>
        </w:rPr>
        <w:t xml:space="preserve"> y su composición</w:t>
      </w:r>
      <w:r w:rsidR="000C2480" w:rsidRPr="01188B97">
        <w:rPr>
          <w:rFonts w:cs="Calibri"/>
          <w:color w:val="000000" w:themeColor="text1"/>
        </w:rPr>
        <w:t>.</w:t>
      </w:r>
    </w:p>
    <w:p w14:paraId="28CF42F4" w14:textId="77777777" w:rsidR="008A6137" w:rsidRPr="00F51763" w:rsidRDefault="008A6137" w:rsidP="00081D69">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32485532" w14:textId="72611948" w:rsidR="008A6137" w:rsidRPr="00F51763" w:rsidRDefault="008A6137" w:rsidP="00081D69">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 xml:space="preserve">trabajo colaborativo, </w:t>
      </w:r>
      <w:r w:rsidR="001A6EA2">
        <w:rPr>
          <w:rFonts w:eastAsia="Arial" w:cs="Calibri"/>
          <w:bCs/>
        </w:rPr>
        <w:t>búsqueda de información.</w:t>
      </w:r>
    </w:p>
    <w:p w14:paraId="1BF92EBE" w14:textId="77777777" w:rsidR="008A6137" w:rsidRPr="00F51763" w:rsidRDefault="008A6137" w:rsidP="00081D69">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27152B47" w14:textId="7534A245" w:rsidR="000A2258" w:rsidRPr="00532FD2" w:rsidRDefault="008A6137" w:rsidP="00081D69">
      <w:pPr>
        <w:spacing w:after="0" w:line="360" w:lineRule="auto"/>
        <w:rPr>
          <w:rFonts w:cs="Calibri"/>
        </w:rPr>
      </w:pPr>
      <w:r w:rsidRPr="00652844">
        <w:rPr>
          <w:rFonts w:eastAsia="Arial" w:cs="Calibri"/>
          <w:b/>
        </w:rPr>
        <w:t>Material de apoyo</w:t>
      </w:r>
      <w:r w:rsidRPr="00F51763">
        <w:rPr>
          <w:rFonts w:eastAsia="Arial" w:cs="Calibri"/>
          <w:bCs/>
        </w:rPr>
        <w:t>:</w:t>
      </w:r>
      <w:r>
        <w:rPr>
          <w:rFonts w:eastAsia="Arial" w:cs="Calibri"/>
          <w:bCs/>
        </w:rPr>
        <w:t xml:space="preserve"> presentación PowerPoint</w:t>
      </w:r>
      <w:r w:rsidR="00A4476C">
        <w:rPr>
          <w:rFonts w:eastAsia="Arial" w:cs="Calibri"/>
          <w:bCs/>
        </w:rPr>
        <w:t>.</w:t>
      </w:r>
      <w:r w:rsidR="00A4476C" w:rsidRPr="00BB109A">
        <w:rPr>
          <w:rFonts w:cs="Calibri"/>
        </w:rPr>
        <w:t xml:space="preserve"> </w:t>
      </w:r>
    </w:p>
    <w:p w14:paraId="70E4942E" w14:textId="7BDBF30E" w:rsidR="008A6137" w:rsidRDefault="008A6137" w:rsidP="00081D69">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xml:space="preserve">:  </w:t>
      </w:r>
      <w:r w:rsidR="00A4476C" w:rsidRPr="01188B97">
        <w:rPr>
          <w:rFonts w:eastAsia="Arial" w:cs="Calibri"/>
        </w:rPr>
        <w:t>3</w:t>
      </w:r>
      <w:r w:rsidRPr="01188B97">
        <w:rPr>
          <w:rFonts w:eastAsia="Arial" w:cs="Calibri"/>
        </w:rPr>
        <w:t>0 minutos.</w:t>
      </w:r>
    </w:p>
    <w:p w14:paraId="102C3975" w14:textId="6BC3A7C8" w:rsidR="01188B97" w:rsidRDefault="01188B97" w:rsidP="01188B97">
      <w:pPr>
        <w:tabs>
          <w:tab w:val="left" w:pos="4320"/>
          <w:tab w:val="left" w:pos="4485"/>
          <w:tab w:val="left" w:pos="5445"/>
        </w:tabs>
        <w:spacing w:after="0" w:line="360" w:lineRule="auto"/>
        <w:rPr>
          <w:rFonts w:eastAsia="Arial" w:cs="Calibri"/>
          <w:b/>
          <w:bCs/>
        </w:rPr>
      </w:pPr>
    </w:p>
    <w:p w14:paraId="752AD7E9" w14:textId="0EAB2993" w:rsidR="001F498F" w:rsidRDefault="001F498F" w:rsidP="001F498F">
      <w:pPr>
        <w:tabs>
          <w:tab w:val="left" w:pos="4320"/>
          <w:tab w:val="left" w:pos="4485"/>
          <w:tab w:val="left" w:pos="5445"/>
        </w:tabs>
        <w:spacing w:after="0" w:line="360" w:lineRule="auto"/>
        <w:rPr>
          <w:rFonts w:eastAsia="Arial" w:cs="Calibri"/>
          <w:bCs/>
        </w:rPr>
      </w:pPr>
      <w:r w:rsidRPr="3B01B7B0">
        <w:rPr>
          <w:rFonts w:eastAsia="Arial" w:cs="Calibri"/>
          <w:b/>
        </w:rPr>
        <w:t>3.3.</w:t>
      </w:r>
      <w:r>
        <w:rPr>
          <w:rFonts w:eastAsia="Arial" w:cs="Calibri"/>
          <w:b/>
        </w:rPr>
        <w:t>2</w:t>
      </w:r>
      <w:r w:rsidRPr="3B01B7B0">
        <w:rPr>
          <w:rFonts w:eastAsia="Arial" w:cs="Calibri"/>
          <w:b/>
        </w:rPr>
        <w:t>.</w:t>
      </w:r>
      <w:r>
        <w:rPr>
          <w:rFonts w:eastAsia="Arial" w:cs="Calibri"/>
          <w:b/>
        </w:rPr>
        <w:t>3</w:t>
      </w:r>
      <w:r w:rsidRPr="3B01B7B0">
        <w:rPr>
          <w:rFonts w:eastAsia="Arial" w:cs="Calibri"/>
          <w:b/>
        </w:rPr>
        <w:t xml:space="preserve"> Actividad </w:t>
      </w:r>
      <w:r>
        <w:rPr>
          <w:rFonts w:eastAsia="Arial" w:cs="Calibri"/>
          <w:b/>
        </w:rPr>
        <w:t>Proyecto formativo</w:t>
      </w:r>
    </w:p>
    <w:p w14:paraId="07AA06AD" w14:textId="77777777" w:rsidR="001F498F" w:rsidRPr="00BB109A" w:rsidRDefault="001F498F" w:rsidP="001F498F">
      <w:pPr>
        <w:tabs>
          <w:tab w:val="left" w:pos="4320"/>
          <w:tab w:val="left" w:pos="4485"/>
          <w:tab w:val="left" w:pos="5445"/>
        </w:tabs>
        <w:spacing w:after="0" w:line="360" w:lineRule="auto"/>
        <w:rPr>
          <w:rFonts w:eastAsia="Arial" w:cs="Calibri"/>
        </w:rPr>
      </w:pPr>
      <w:r w:rsidRPr="00E6613E">
        <w:rPr>
          <w:rFonts w:eastAsia="Arial" w:cs="Calibri"/>
          <w:b/>
        </w:rPr>
        <w:lastRenderedPageBreak/>
        <w:t xml:space="preserve">Descripción de la actividad: </w:t>
      </w:r>
      <w:r w:rsidRPr="00E6613E">
        <w:rPr>
          <w:rFonts w:eastAsia="Arial" w:cs="Calibri"/>
        </w:rPr>
        <w:t xml:space="preserve">Por equipos de trabajo </w:t>
      </w:r>
      <w:r w:rsidRPr="002D6061">
        <w:rPr>
          <w:rFonts w:eastAsia="Arial" w:cs="Calibri"/>
        </w:rPr>
        <w:t>los aprendices comprender</w:t>
      </w:r>
      <w:r>
        <w:rPr>
          <w:rFonts w:eastAsia="Arial" w:cs="Calibri"/>
        </w:rPr>
        <w:t>án</w:t>
      </w:r>
      <w:r w:rsidRPr="002D6061">
        <w:rPr>
          <w:rFonts w:eastAsia="Arial" w:cs="Calibri"/>
        </w:rPr>
        <w:t xml:space="preserve"> la importancia del proyecto formativo en su proceso de aprendizaje.</w:t>
      </w:r>
    </w:p>
    <w:p w14:paraId="20CEC63C" w14:textId="6445A777" w:rsidR="001F498F" w:rsidRDefault="001F498F" w:rsidP="001F498F">
      <w:pPr>
        <w:tabs>
          <w:tab w:val="left" w:pos="4320"/>
          <w:tab w:val="left" w:pos="4485"/>
          <w:tab w:val="left" w:pos="5445"/>
        </w:tabs>
        <w:spacing w:after="0" w:line="360" w:lineRule="auto"/>
        <w:rPr>
          <w:rFonts w:cs="Calibri"/>
          <w:color w:val="000000"/>
        </w:rPr>
      </w:pPr>
      <w:r>
        <w:rPr>
          <w:rFonts w:cs="Calibri"/>
        </w:rPr>
        <w:t xml:space="preserve">El instructor los organiza en </w:t>
      </w:r>
      <w:r w:rsidR="00E26605">
        <w:rPr>
          <w:rFonts w:cs="Calibri"/>
        </w:rPr>
        <w:t>tríos</w:t>
      </w:r>
      <w:r>
        <w:rPr>
          <w:rFonts w:cs="Calibri"/>
        </w:rPr>
        <w:t xml:space="preserve"> y realiza una pregunta inicial</w:t>
      </w:r>
      <w:r w:rsidRPr="00790B24">
        <w:rPr>
          <w:rFonts w:eastAsia="Arial" w:cs="Calibri"/>
          <w:bCs/>
        </w:rPr>
        <w:t xml:space="preserve"> </w:t>
      </w:r>
      <w:r w:rsidRPr="007E08A3">
        <w:rPr>
          <w:rFonts w:eastAsia="Arial" w:cs="Calibri"/>
          <w:bCs/>
        </w:rPr>
        <w:t>“</w:t>
      </w:r>
      <w:r w:rsidRPr="00ED6C8A">
        <w:rPr>
          <w:rFonts w:cs="Calibri"/>
          <w:color w:val="000000"/>
        </w:rPr>
        <w:t>¿</w:t>
      </w:r>
      <w:r>
        <w:rPr>
          <w:rFonts w:cs="Calibri"/>
          <w:color w:val="000000"/>
        </w:rPr>
        <w:t>Cual</w:t>
      </w:r>
      <w:r w:rsidRPr="00ED6C8A">
        <w:rPr>
          <w:rFonts w:cs="Calibri"/>
          <w:color w:val="000000"/>
        </w:rPr>
        <w:t xml:space="preserve"> creen que es </w:t>
      </w:r>
      <w:r>
        <w:rPr>
          <w:rFonts w:cs="Calibri"/>
          <w:color w:val="000000"/>
        </w:rPr>
        <w:t>el</w:t>
      </w:r>
      <w:r w:rsidRPr="00ED6C8A">
        <w:rPr>
          <w:rFonts w:cs="Calibri"/>
          <w:color w:val="000000"/>
        </w:rPr>
        <w:t xml:space="preserve"> proyecto formativo </w:t>
      </w:r>
      <w:r>
        <w:rPr>
          <w:rFonts w:cs="Calibri"/>
          <w:color w:val="000000"/>
        </w:rPr>
        <w:t xml:space="preserve">de su titulación </w:t>
      </w:r>
      <w:r w:rsidRPr="00ED6C8A">
        <w:rPr>
          <w:rFonts w:cs="Calibri"/>
          <w:color w:val="000000"/>
        </w:rPr>
        <w:t>y cómo se relaciona con su aprendizaje?</w:t>
      </w:r>
      <w:r>
        <w:rPr>
          <w:rFonts w:cs="Calibri"/>
          <w:color w:val="000000"/>
        </w:rPr>
        <w:t>”</w:t>
      </w:r>
    </w:p>
    <w:p w14:paraId="3797A5CB" w14:textId="77777777" w:rsidR="001F498F" w:rsidRPr="003A41CC" w:rsidRDefault="001F498F" w:rsidP="001F498F">
      <w:pPr>
        <w:tabs>
          <w:tab w:val="left" w:pos="4320"/>
          <w:tab w:val="left" w:pos="4485"/>
          <w:tab w:val="left" w:pos="5445"/>
        </w:tabs>
        <w:spacing w:after="0" w:line="360" w:lineRule="auto"/>
        <w:rPr>
          <w:rFonts w:cs="Calibri"/>
          <w:color w:val="000000"/>
        </w:rPr>
      </w:pPr>
      <w:r>
        <w:rPr>
          <w:rFonts w:cs="Calibri"/>
          <w:color w:val="000000"/>
        </w:rPr>
        <w:t>Después se realizará la plenaria y el instructor resaltará la importancia de la formación por proyectos como estrategia metodológica del Sena.</w:t>
      </w:r>
    </w:p>
    <w:p w14:paraId="4FC026D9" w14:textId="77777777" w:rsidR="001F498F" w:rsidRPr="00F51763" w:rsidRDefault="001F498F" w:rsidP="001F498F">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199F4553" w14:textId="77777777" w:rsidR="001F498F" w:rsidRPr="00F51763" w:rsidRDefault="001F498F" w:rsidP="001F498F">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 debate.</w:t>
      </w:r>
    </w:p>
    <w:p w14:paraId="0E33499D" w14:textId="77777777" w:rsidR="001F498F" w:rsidRPr="00F51763" w:rsidRDefault="001F498F" w:rsidP="001F498F">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609BB1F2" w14:textId="77777777" w:rsidR="001F498F" w:rsidRDefault="001F498F" w:rsidP="001F498F">
      <w:pPr>
        <w:spacing w:after="0" w:line="360" w:lineRule="auto"/>
        <w:rPr>
          <w:rFonts w:eastAsia="Arial" w:cs="Calibri"/>
          <w:bCs/>
        </w:rPr>
      </w:pPr>
      <w:r w:rsidRPr="00652844">
        <w:rPr>
          <w:rFonts w:eastAsia="Arial" w:cs="Calibri"/>
          <w:b/>
        </w:rPr>
        <w:t>Material de apoyo</w:t>
      </w:r>
      <w:r w:rsidRPr="00F51763">
        <w:rPr>
          <w:rFonts w:eastAsia="Arial" w:cs="Calibri"/>
          <w:bCs/>
        </w:rPr>
        <w:t>:</w:t>
      </w:r>
      <w:r>
        <w:rPr>
          <w:rFonts w:eastAsia="Arial" w:cs="Calibri"/>
          <w:bCs/>
        </w:rPr>
        <w:t xml:space="preserve"> presentación PowerPoint, video y página institucionales. </w:t>
      </w:r>
    </w:p>
    <w:p w14:paraId="50068DAB" w14:textId="77777777" w:rsidR="001F498F" w:rsidRDefault="001F498F" w:rsidP="001F498F">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Pr>
          <w:rFonts w:eastAsia="Arial" w:cs="Calibri"/>
          <w:bCs/>
        </w:rPr>
        <w:t>20 minutos</w:t>
      </w:r>
      <w:r w:rsidRPr="00F51763">
        <w:rPr>
          <w:rFonts w:eastAsia="Arial" w:cs="Calibri"/>
          <w:bCs/>
        </w:rPr>
        <w:t>.</w:t>
      </w:r>
    </w:p>
    <w:p w14:paraId="2675C385" w14:textId="77777777" w:rsidR="001F498F" w:rsidRDefault="001F498F" w:rsidP="01188B97">
      <w:pPr>
        <w:tabs>
          <w:tab w:val="left" w:pos="4320"/>
          <w:tab w:val="left" w:pos="4485"/>
          <w:tab w:val="left" w:pos="5445"/>
        </w:tabs>
        <w:spacing w:after="0" w:line="360" w:lineRule="auto"/>
        <w:jc w:val="both"/>
        <w:rPr>
          <w:rFonts w:eastAsia="Arial" w:cs="Calibri"/>
          <w:b/>
          <w:bCs/>
        </w:rPr>
      </w:pPr>
    </w:p>
    <w:p w14:paraId="34ED7BE9" w14:textId="5B1BECE0" w:rsidR="00207C9A" w:rsidRPr="00BB109A" w:rsidRDefault="00207C9A" w:rsidP="00E5294E">
      <w:pPr>
        <w:tabs>
          <w:tab w:val="left" w:pos="4320"/>
          <w:tab w:val="left" w:pos="4485"/>
          <w:tab w:val="left" w:pos="5445"/>
        </w:tabs>
        <w:spacing w:after="0" w:line="360" w:lineRule="auto"/>
        <w:rPr>
          <w:rFonts w:eastAsia="Arial" w:cs="Calibri"/>
          <w:bCs/>
        </w:rPr>
      </w:pPr>
      <w:r w:rsidRPr="00207C9A">
        <w:rPr>
          <w:rFonts w:eastAsia="Arial" w:cs="Calibri"/>
          <w:b/>
        </w:rPr>
        <w:t>3.3.</w:t>
      </w:r>
      <w:r>
        <w:rPr>
          <w:rFonts w:eastAsia="Arial" w:cs="Calibri"/>
          <w:b/>
        </w:rPr>
        <w:t>2</w:t>
      </w:r>
      <w:r w:rsidRPr="00207C9A">
        <w:rPr>
          <w:rFonts w:eastAsia="Arial" w:cs="Calibri"/>
          <w:b/>
        </w:rPr>
        <w:t>.</w:t>
      </w:r>
      <w:r>
        <w:rPr>
          <w:rFonts w:eastAsia="Arial" w:cs="Calibri"/>
          <w:b/>
          <w:bCs/>
        </w:rPr>
        <w:t>4</w:t>
      </w:r>
      <w:r w:rsidRPr="00207C9A">
        <w:rPr>
          <w:rFonts w:eastAsia="Arial" w:cs="Calibri"/>
          <w:b/>
        </w:rPr>
        <w:t xml:space="preserve"> Actividad Reconocimiento de Aprendizajes Previos</w:t>
      </w:r>
    </w:p>
    <w:p w14:paraId="49112168" w14:textId="4C31CC58" w:rsidR="00FC3DD7" w:rsidRPr="00E5294E" w:rsidRDefault="00FC3DD7" w:rsidP="01188B97">
      <w:pPr>
        <w:pStyle w:val="Sinespaciado"/>
        <w:spacing w:line="360" w:lineRule="auto"/>
      </w:pPr>
      <w:r w:rsidRPr="01188B97">
        <w:rPr>
          <w:b/>
          <w:bCs/>
        </w:rPr>
        <w:t xml:space="preserve">Descripción de la actividad: </w:t>
      </w:r>
      <w:r>
        <w:t xml:space="preserve">El instructor realizará una breve explicación de la importancia que en el Sena se le brinda al </w:t>
      </w:r>
      <w:r w:rsidRPr="01188B97">
        <w:rPr>
          <w:i/>
          <w:iCs/>
        </w:rPr>
        <w:t xml:space="preserve">Reconocimiento de Aprendizajes Previos (RAP). </w:t>
      </w:r>
      <w:r>
        <w:t xml:space="preserve">Seguidamente y de acuerdo con las orientaciones brindadas por el instructor (a), Ud. procederá a diligenciar de manera sincera y responsable el formato para la identificación de aprendizajes previos relacionados con su programa de formación. </w:t>
      </w:r>
    </w:p>
    <w:p w14:paraId="313B64FB" w14:textId="77777777" w:rsidR="00FC3DD7" w:rsidRPr="00BB109A" w:rsidRDefault="00FC3DD7" w:rsidP="00E5294E">
      <w:pPr>
        <w:tabs>
          <w:tab w:val="left" w:pos="4320"/>
          <w:tab w:val="left" w:pos="4485"/>
          <w:tab w:val="left" w:pos="5445"/>
        </w:tabs>
        <w:spacing w:after="0" w:line="360" w:lineRule="auto"/>
        <w:jc w:val="both"/>
        <w:rPr>
          <w:rFonts w:eastAsia="Arial" w:cs="Calibri"/>
          <w:bCs/>
        </w:rPr>
      </w:pPr>
      <w:r w:rsidRPr="00BB109A">
        <w:rPr>
          <w:rFonts w:eastAsia="Arial" w:cs="Calibri"/>
          <w:b/>
        </w:rPr>
        <w:t>Ambiente requerido</w:t>
      </w:r>
      <w:r w:rsidRPr="00BB109A">
        <w:rPr>
          <w:rFonts w:eastAsia="Arial" w:cs="Calibri"/>
          <w:bCs/>
        </w:rPr>
        <w:t>:  taller o ambiente convencional</w:t>
      </w:r>
    </w:p>
    <w:p w14:paraId="4E9DAEA0" w14:textId="77777777" w:rsidR="00FC3DD7" w:rsidRPr="00BB109A" w:rsidRDefault="00FC3DD7" w:rsidP="00E5294E">
      <w:pPr>
        <w:tabs>
          <w:tab w:val="left" w:pos="4320"/>
          <w:tab w:val="left" w:pos="4485"/>
          <w:tab w:val="left" w:pos="5445"/>
        </w:tabs>
        <w:spacing w:after="0" w:line="360" w:lineRule="auto"/>
        <w:jc w:val="both"/>
        <w:rPr>
          <w:rFonts w:eastAsia="Arial" w:cs="Calibri"/>
          <w:bCs/>
        </w:rPr>
      </w:pPr>
      <w:r w:rsidRPr="00BB109A">
        <w:rPr>
          <w:rFonts w:eastAsia="Arial" w:cs="Calibri"/>
          <w:b/>
        </w:rPr>
        <w:t>Estrategias o técnicas didácticas activas</w:t>
      </w:r>
      <w:r w:rsidRPr="00BB109A">
        <w:rPr>
          <w:rFonts w:eastAsia="Arial" w:cs="Calibri"/>
          <w:bCs/>
        </w:rPr>
        <w:t>: observación guiada.</w:t>
      </w:r>
    </w:p>
    <w:p w14:paraId="124107DF" w14:textId="77777777" w:rsidR="00FC3DD7" w:rsidRPr="00BB109A" w:rsidRDefault="00FC3DD7" w:rsidP="00E5294E">
      <w:pPr>
        <w:tabs>
          <w:tab w:val="left" w:pos="4320"/>
          <w:tab w:val="left" w:pos="4485"/>
          <w:tab w:val="left" w:pos="5445"/>
        </w:tabs>
        <w:spacing w:after="0" w:line="360" w:lineRule="auto"/>
        <w:jc w:val="both"/>
        <w:rPr>
          <w:rFonts w:eastAsia="Arial" w:cs="Calibri"/>
          <w:bCs/>
        </w:rPr>
      </w:pPr>
      <w:r w:rsidRPr="00BB109A">
        <w:rPr>
          <w:rFonts w:eastAsia="Arial" w:cs="Calibri"/>
          <w:b/>
        </w:rPr>
        <w:t>Materiales de formación</w:t>
      </w:r>
      <w:r w:rsidRPr="00BB109A">
        <w:rPr>
          <w:rFonts w:eastAsia="Arial" w:cs="Calibri"/>
          <w:bCs/>
        </w:rPr>
        <w:t>: televisor, tablero.</w:t>
      </w:r>
    </w:p>
    <w:p w14:paraId="63D79E06" w14:textId="77777777" w:rsidR="00FC3DD7" w:rsidRPr="00BB109A" w:rsidRDefault="00FC3DD7" w:rsidP="00E5294E">
      <w:pPr>
        <w:spacing w:after="0" w:line="360" w:lineRule="auto"/>
        <w:jc w:val="both"/>
        <w:rPr>
          <w:rFonts w:eastAsia="Arial" w:cs="Calibri"/>
          <w:bCs/>
        </w:rPr>
      </w:pPr>
      <w:r w:rsidRPr="00BB109A">
        <w:rPr>
          <w:rFonts w:eastAsia="Arial" w:cs="Calibri"/>
          <w:b/>
        </w:rPr>
        <w:t>Material de apoyo</w:t>
      </w:r>
      <w:r w:rsidRPr="00BB109A">
        <w:rPr>
          <w:rFonts w:eastAsia="Arial" w:cs="Calibri"/>
          <w:bCs/>
        </w:rPr>
        <w:t xml:space="preserve">: presentación PowerPoint. </w:t>
      </w:r>
    </w:p>
    <w:p w14:paraId="61D625DE" w14:textId="77777777" w:rsidR="00FC3DD7" w:rsidRPr="00822EFB" w:rsidRDefault="00FC3DD7" w:rsidP="00E5294E">
      <w:pPr>
        <w:tabs>
          <w:tab w:val="left" w:pos="4320"/>
          <w:tab w:val="left" w:pos="4485"/>
          <w:tab w:val="left" w:pos="5445"/>
        </w:tabs>
        <w:spacing w:after="0" w:line="360" w:lineRule="auto"/>
        <w:jc w:val="both"/>
        <w:rPr>
          <w:rFonts w:eastAsia="Arial" w:cs="Calibri"/>
        </w:rPr>
      </w:pPr>
      <w:r w:rsidRPr="00822EFB">
        <w:rPr>
          <w:rFonts w:eastAsia="Arial" w:cs="Calibri"/>
          <w:b/>
        </w:rPr>
        <w:t>Evidencias de aprendizaje</w:t>
      </w:r>
      <w:r w:rsidRPr="00822EFB">
        <w:rPr>
          <w:rFonts w:eastAsia="Arial" w:cs="Calibri"/>
        </w:rPr>
        <w:t xml:space="preserve">: </w:t>
      </w:r>
      <w:r>
        <w:rPr>
          <w:rFonts w:eastAsia="Arial" w:cs="Calibri"/>
        </w:rPr>
        <w:t>diligenciamiento de Formato reconocimiento de Aprendizajes Previos.</w:t>
      </w:r>
    </w:p>
    <w:p w14:paraId="6F779FBF" w14:textId="77777777" w:rsidR="00FC3DD7" w:rsidRPr="00822EFB" w:rsidRDefault="00FC3DD7" w:rsidP="00E5294E">
      <w:pPr>
        <w:tabs>
          <w:tab w:val="left" w:pos="4320"/>
          <w:tab w:val="left" w:pos="4485"/>
          <w:tab w:val="left" w:pos="5445"/>
        </w:tabs>
        <w:spacing w:after="0" w:line="360" w:lineRule="auto"/>
        <w:jc w:val="both"/>
        <w:rPr>
          <w:rFonts w:eastAsia="Arial" w:cs="Calibri"/>
        </w:rPr>
      </w:pPr>
      <w:r w:rsidRPr="00822EFB">
        <w:rPr>
          <w:rFonts w:eastAsia="Arial" w:cs="Calibri"/>
          <w:b/>
        </w:rPr>
        <w:t>Instrumentos de evaluación</w:t>
      </w:r>
      <w:r w:rsidRPr="00822EFB">
        <w:rPr>
          <w:rFonts w:eastAsia="Arial" w:cs="Calibri"/>
        </w:rPr>
        <w:t>:</w:t>
      </w:r>
      <w:r w:rsidRPr="00822EFB">
        <w:rPr>
          <w:rFonts w:eastAsia="Arial" w:cs="Calibri"/>
          <w:bCs/>
        </w:rPr>
        <w:t xml:space="preserve"> N/A</w:t>
      </w:r>
    </w:p>
    <w:p w14:paraId="5B384404" w14:textId="77777777" w:rsidR="00FC3DD7" w:rsidRPr="00BB109A" w:rsidRDefault="00FC3DD7" w:rsidP="00E5294E">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60 minutos.</w:t>
      </w:r>
    </w:p>
    <w:p w14:paraId="638AE891" w14:textId="3755774C" w:rsidR="01188B97" w:rsidRDefault="01188B97" w:rsidP="01188B97">
      <w:pPr>
        <w:tabs>
          <w:tab w:val="left" w:pos="4320"/>
          <w:tab w:val="left" w:pos="4485"/>
          <w:tab w:val="left" w:pos="5445"/>
        </w:tabs>
        <w:spacing w:after="0" w:line="360" w:lineRule="auto"/>
        <w:rPr>
          <w:rFonts w:eastAsia="Arial" w:cs="Calibri"/>
        </w:rPr>
      </w:pPr>
    </w:p>
    <w:p w14:paraId="058FD034" w14:textId="0D7F2649" w:rsidR="01188B97" w:rsidRDefault="01188B97" w:rsidP="01188B97">
      <w:pPr>
        <w:tabs>
          <w:tab w:val="left" w:pos="4320"/>
          <w:tab w:val="left" w:pos="4485"/>
          <w:tab w:val="left" w:pos="5445"/>
        </w:tabs>
        <w:spacing w:after="0" w:line="360" w:lineRule="auto"/>
        <w:rPr>
          <w:rFonts w:eastAsia="Arial" w:cs="Calibri"/>
        </w:rPr>
      </w:pPr>
    </w:p>
    <w:p w14:paraId="0EDA9C76" w14:textId="29D6714F" w:rsidR="001F498F" w:rsidRPr="00DF6A94" w:rsidRDefault="001F498F" w:rsidP="00DF6A94">
      <w:pPr>
        <w:tabs>
          <w:tab w:val="left" w:pos="4320"/>
          <w:tab w:val="left" w:pos="4485"/>
          <w:tab w:val="left" w:pos="5445"/>
        </w:tabs>
        <w:spacing w:after="0" w:line="360" w:lineRule="auto"/>
        <w:jc w:val="both"/>
        <w:rPr>
          <w:rFonts w:eastAsia="Arial" w:cs="Calibri"/>
          <w:bCs/>
        </w:rPr>
      </w:pPr>
      <w:r w:rsidRPr="00DF6A94">
        <w:rPr>
          <w:rFonts w:eastAsia="Arial" w:cs="Calibri"/>
          <w:b/>
        </w:rPr>
        <w:t>3.3.</w:t>
      </w:r>
      <w:r w:rsidR="000C60F7" w:rsidRPr="00DF6A94">
        <w:rPr>
          <w:rFonts w:eastAsia="Arial" w:cs="Calibri"/>
          <w:b/>
        </w:rPr>
        <w:t>2</w:t>
      </w:r>
      <w:r w:rsidRPr="00DF6A94">
        <w:rPr>
          <w:rFonts w:eastAsia="Arial" w:cs="Calibri"/>
          <w:b/>
        </w:rPr>
        <w:t>.</w:t>
      </w:r>
      <w:r w:rsidR="00DF6A94" w:rsidRPr="00DF6A94">
        <w:rPr>
          <w:rFonts w:eastAsia="Arial" w:cs="Calibri"/>
          <w:b/>
        </w:rPr>
        <w:t>5</w:t>
      </w:r>
      <w:r w:rsidRPr="00DF6A94">
        <w:rPr>
          <w:rFonts w:eastAsia="Arial" w:cs="Calibri"/>
          <w:b/>
        </w:rPr>
        <w:t xml:space="preserve"> Actividad Ruta formativa</w:t>
      </w:r>
    </w:p>
    <w:p w14:paraId="1E2A4375" w14:textId="1AEE9470" w:rsidR="001F498F" w:rsidRDefault="001F498F" w:rsidP="01188B97">
      <w:pPr>
        <w:tabs>
          <w:tab w:val="left" w:pos="4320"/>
          <w:tab w:val="left" w:pos="4485"/>
          <w:tab w:val="left" w:pos="5445"/>
        </w:tabs>
        <w:spacing w:after="0" w:line="360" w:lineRule="auto"/>
        <w:rPr>
          <w:color w:val="000000"/>
        </w:rPr>
      </w:pPr>
      <w:r w:rsidRPr="01188B97">
        <w:rPr>
          <w:rFonts w:eastAsia="Arial" w:cs="Calibri"/>
          <w:b/>
          <w:bCs/>
        </w:rPr>
        <w:t xml:space="preserve">Descripción de la actividad: </w:t>
      </w:r>
      <w:r w:rsidR="004F04CA" w:rsidRPr="01188B97">
        <w:rPr>
          <w:color w:val="000000" w:themeColor="text1"/>
        </w:rPr>
        <w:t>E</w:t>
      </w:r>
      <w:r w:rsidR="00224417" w:rsidRPr="01188B97">
        <w:rPr>
          <w:color w:val="000000" w:themeColor="text1"/>
        </w:rPr>
        <w:t>l instructor socializará la ruta de aprendizaje proyectada para la ejecución del proyecto y programa de formación en su etapa lectiva.</w:t>
      </w:r>
    </w:p>
    <w:p w14:paraId="73821948" w14:textId="1015305B" w:rsidR="00547693" w:rsidRDefault="00547693" w:rsidP="00DF6A94">
      <w:pPr>
        <w:tabs>
          <w:tab w:val="left" w:pos="4320"/>
          <w:tab w:val="left" w:pos="4485"/>
          <w:tab w:val="left" w:pos="5445"/>
        </w:tabs>
        <w:spacing w:after="0" w:line="360" w:lineRule="auto"/>
        <w:jc w:val="both"/>
        <w:rPr>
          <w:color w:val="000000"/>
        </w:rPr>
      </w:pPr>
      <w:r>
        <w:rPr>
          <w:color w:val="000000"/>
        </w:rPr>
        <w:t xml:space="preserve">El instructor realizara las siguientes preguntas </w:t>
      </w:r>
      <w:r w:rsidR="00BB3F68">
        <w:rPr>
          <w:color w:val="000000"/>
        </w:rPr>
        <w:t>en plenaria</w:t>
      </w:r>
      <w:r w:rsidR="002A1762">
        <w:rPr>
          <w:color w:val="000000"/>
        </w:rPr>
        <w:t>:</w:t>
      </w:r>
    </w:p>
    <w:p w14:paraId="71136CBE" w14:textId="5ECFB5BF" w:rsidR="002A1762" w:rsidRPr="00643C24" w:rsidRDefault="00643C24" w:rsidP="00480AE0">
      <w:pPr>
        <w:pStyle w:val="Prrafodelista"/>
        <w:numPr>
          <w:ilvl w:val="0"/>
          <w:numId w:val="14"/>
        </w:numPr>
        <w:tabs>
          <w:tab w:val="left" w:pos="4320"/>
          <w:tab w:val="left" w:pos="4485"/>
          <w:tab w:val="left" w:pos="5445"/>
        </w:tabs>
        <w:spacing w:after="0" w:line="360" w:lineRule="auto"/>
        <w:rPr>
          <w:rFonts w:ascii="Calibri" w:hAnsi="Calibri" w:cs="Calibri"/>
          <w:color w:val="000000"/>
        </w:rPr>
      </w:pPr>
      <w:r w:rsidRPr="00643C24">
        <w:rPr>
          <w:rFonts w:ascii="Calibri" w:hAnsi="Calibri" w:cs="Calibri"/>
          <w:color w:val="000000"/>
        </w:rPr>
        <w:t>¿Cuándo hablamos de una ruta a que nos referimos?</w:t>
      </w:r>
    </w:p>
    <w:p w14:paraId="08B76D93" w14:textId="12DE98C8" w:rsidR="002A1762" w:rsidRPr="00643C24" w:rsidRDefault="00643C24" w:rsidP="00480AE0">
      <w:pPr>
        <w:pStyle w:val="Prrafodelista"/>
        <w:numPr>
          <w:ilvl w:val="0"/>
          <w:numId w:val="14"/>
        </w:numPr>
        <w:tabs>
          <w:tab w:val="left" w:pos="4320"/>
          <w:tab w:val="left" w:pos="4485"/>
          <w:tab w:val="left" w:pos="5445"/>
        </w:tabs>
        <w:spacing w:after="0" w:line="360" w:lineRule="auto"/>
        <w:rPr>
          <w:rFonts w:ascii="Calibri" w:hAnsi="Calibri" w:cs="Calibri"/>
          <w:color w:val="000000"/>
        </w:rPr>
      </w:pPr>
      <w:r w:rsidRPr="00643C24">
        <w:rPr>
          <w:rFonts w:ascii="Calibri" w:hAnsi="Calibri" w:cs="Calibri"/>
          <w:color w:val="000000"/>
        </w:rPr>
        <w:lastRenderedPageBreak/>
        <w:t>¿Si es una ruta de aprendizaje a que hará referencia?</w:t>
      </w:r>
    </w:p>
    <w:p w14:paraId="0DDDF020" w14:textId="40375DA1" w:rsidR="00683EE9" w:rsidRPr="00643C24" w:rsidRDefault="00643C24" w:rsidP="00480AE0">
      <w:pPr>
        <w:pStyle w:val="Prrafodelista"/>
        <w:numPr>
          <w:ilvl w:val="0"/>
          <w:numId w:val="14"/>
        </w:numPr>
        <w:tabs>
          <w:tab w:val="left" w:pos="4320"/>
          <w:tab w:val="left" w:pos="4485"/>
          <w:tab w:val="left" w:pos="5445"/>
        </w:tabs>
        <w:spacing w:after="0" w:line="360" w:lineRule="auto"/>
        <w:rPr>
          <w:rFonts w:ascii="Calibri" w:hAnsi="Calibri" w:cs="Calibri"/>
          <w:color w:val="000000"/>
        </w:rPr>
      </w:pPr>
      <w:r w:rsidRPr="00643C24">
        <w:rPr>
          <w:rFonts w:ascii="Calibri" w:hAnsi="Calibri" w:cs="Calibri"/>
          <w:color w:val="000000"/>
        </w:rPr>
        <w:t>¿Podríamos tener varias rutas al interior del proceso formativo?</w:t>
      </w:r>
    </w:p>
    <w:p w14:paraId="1BB2079D" w14:textId="4E30C75F" w:rsidR="00E5294E" w:rsidRPr="00DF6A94" w:rsidRDefault="00E21C52" w:rsidP="00DF6A94">
      <w:pPr>
        <w:tabs>
          <w:tab w:val="left" w:pos="4320"/>
          <w:tab w:val="left" w:pos="4485"/>
          <w:tab w:val="left" w:pos="5445"/>
        </w:tabs>
        <w:spacing w:after="0" w:line="360" w:lineRule="auto"/>
        <w:jc w:val="both"/>
        <w:rPr>
          <w:rFonts w:eastAsia="Arial" w:cs="Calibri"/>
          <w:b/>
        </w:rPr>
      </w:pPr>
      <w:r>
        <w:rPr>
          <w:color w:val="000000"/>
        </w:rPr>
        <w:t>Posteriormente e</w:t>
      </w:r>
      <w:r w:rsidR="00E5294E">
        <w:rPr>
          <w:color w:val="000000"/>
        </w:rPr>
        <w:t xml:space="preserve">l instructor </w:t>
      </w:r>
      <w:r w:rsidR="008B7335">
        <w:rPr>
          <w:color w:val="000000"/>
        </w:rPr>
        <w:t xml:space="preserve">demostrara desde el aplicativo </w:t>
      </w:r>
      <w:proofErr w:type="spellStart"/>
      <w:r w:rsidR="008B7335">
        <w:rPr>
          <w:color w:val="000000"/>
        </w:rPr>
        <w:t>Senasofiaplus</w:t>
      </w:r>
      <w:proofErr w:type="spellEnd"/>
      <w:r w:rsidR="008B7335">
        <w:rPr>
          <w:color w:val="000000"/>
        </w:rPr>
        <w:t xml:space="preserve"> la ruta formativa </w:t>
      </w:r>
      <w:r w:rsidR="000E068D">
        <w:rPr>
          <w:color w:val="000000"/>
        </w:rPr>
        <w:t>y lo apalanca con el reconocimiento de aprendizajes previos.</w:t>
      </w:r>
    </w:p>
    <w:p w14:paraId="566A94B4" w14:textId="77777777" w:rsidR="001F498F" w:rsidRPr="00DF6A94" w:rsidRDefault="001F498F" w:rsidP="00DF6A94">
      <w:pPr>
        <w:tabs>
          <w:tab w:val="left" w:pos="4320"/>
          <w:tab w:val="left" w:pos="4485"/>
          <w:tab w:val="left" w:pos="5445"/>
        </w:tabs>
        <w:spacing w:after="0" w:line="360" w:lineRule="auto"/>
        <w:jc w:val="both"/>
        <w:rPr>
          <w:rFonts w:eastAsia="Arial" w:cs="Calibri"/>
          <w:bCs/>
        </w:rPr>
      </w:pPr>
      <w:r w:rsidRPr="00DF6A94">
        <w:rPr>
          <w:rFonts w:eastAsia="Arial" w:cs="Calibri"/>
          <w:b/>
        </w:rPr>
        <w:t>Ambiente requerido</w:t>
      </w:r>
      <w:r w:rsidRPr="00DF6A94">
        <w:rPr>
          <w:rFonts w:eastAsia="Arial" w:cs="Calibri"/>
          <w:bCs/>
        </w:rPr>
        <w:t>:  taller o ambiente convencional</w:t>
      </w:r>
    </w:p>
    <w:p w14:paraId="51D795E1" w14:textId="06949DC1" w:rsidR="001F498F" w:rsidRPr="00DF6A94" w:rsidRDefault="001F498F" w:rsidP="00DF6A94">
      <w:pPr>
        <w:tabs>
          <w:tab w:val="left" w:pos="4320"/>
          <w:tab w:val="left" w:pos="4485"/>
          <w:tab w:val="left" w:pos="5445"/>
        </w:tabs>
        <w:spacing w:after="0" w:line="360" w:lineRule="auto"/>
        <w:jc w:val="both"/>
        <w:rPr>
          <w:rFonts w:eastAsia="Arial" w:cs="Calibri"/>
          <w:bCs/>
        </w:rPr>
      </w:pPr>
      <w:r w:rsidRPr="00DF6A94">
        <w:rPr>
          <w:rFonts w:eastAsia="Arial" w:cs="Calibri"/>
          <w:b/>
        </w:rPr>
        <w:t>Estrategias o técnicas didácticas activas</w:t>
      </w:r>
      <w:r w:rsidRPr="00DF6A94">
        <w:rPr>
          <w:rFonts w:eastAsia="Arial" w:cs="Calibri"/>
          <w:bCs/>
        </w:rPr>
        <w:t>: debate</w:t>
      </w:r>
      <w:r w:rsidR="00097A12">
        <w:rPr>
          <w:rFonts w:eastAsia="Arial" w:cs="Calibri"/>
          <w:bCs/>
        </w:rPr>
        <w:t xml:space="preserve"> y demostración.</w:t>
      </w:r>
    </w:p>
    <w:p w14:paraId="569DC66F" w14:textId="77777777" w:rsidR="001F498F" w:rsidRPr="00DF6A94" w:rsidRDefault="001F498F" w:rsidP="00DF6A94">
      <w:pPr>
        <w:tabs>
          <w:tab w:val="left" w:pos="4320"/>
          <w:tab w:val="left" w:pos="4485"/>
          <w:tab w:val="left" w:pos="5445"/>
        </w:tabs>
        <w:spacing w:after="0" w:line="360" w:lineRule="auto"/>
        <w:jc w:val="both"/>
        <w:rPr>
          <w:rFonts w:eastAsia="Arial" w:cs="Calibri"/>
          <w:bCs/>
        </w:rPr>
      </w:pPr>
      <w:r w:rsidRPr="00DF6A94">
        <w:rPr>
          <w:rFonts w:eastAsia="Arial" w:cs="Calibri"/>
          <w:b/>
        </w:rPr>
        <w:t>Materiales de formación</w:t>
      </w:r>
      <w:r w:rsidRPr="00DF6A94">
        <w:rPr>
          <w:rFonts w:eastAsia="Arial" w:cs="Calibri"/>
          <w:bCs/>
        </w:rPr>
        <w:t>: televisor, tablero, marcador.</w:t>
      </w:r>
    </w:p>
    <w:p w14:paraId="7DD2672A" w14:textId="2525FB7F" w:rsidR="001F498F" w:rsidRPr="00DF6A94" w:rsidRDefault="001F498F" w:rsidP="00DF6A94">
      <w:pPr>
        <w:spacing w:after="0" w:line="360" w:lineRule="auto"/>
        <w:jc w:val="both"/>
        <w:rPr>
          <w:rFonts w:eastAsia="Arial" w:cs="Calibri"/>
          <w:bCs/>
        </w:rPr>
      </w:pPr>
      <w:r w:rsidRPr="00DF6A94">
        <w:rPr>
          <w:rFonts w:eastAsia="Arial" w:cs="Calibri"/>
          <w:b/>
        </w:rPr>
        <w:t>Material de apoyo</w:t>
      </w:r>
      <w:r w:rsidRPr="00DF6A94">
        <w:rPr>
          <w:rFonts w:eastAsia="Arial" w:cs="Calibri"/>
          <w:bCs/>
        </w:rPr>
        <w:t xml:space="preserve">: presentación PowerPoint, </w:t>
      </w:r>
      <w:r w:rsidR="00097A12" w:rsidRPr="00DF6A94">
        <w:rPr>
          <w:rFonts w:eastAsia="Arial" w:cs="Calibri"/>
          <w:bCs/>
        </w:rPr>
        <w:t>páginas institucionales</w:t>
      </w:r>
      <w:r w:rsidRPr="00DF6A94">
        <w:rPr>
          <w:rFonts w:eastAsia="Arial" w:cs="Calibri"/>
          <w:bCs/>
        </w:rPr>
        <w:t xml:space="preserve">. </w:t>
      </w:r>
    </w:p>
    <w:p w14:paraId="68494209" w14:textId="77777777" w:rsidR="001F498F" w:rsidRPr="00DF6A94" w:rsidRDefault="001F498F" w:rsidP="00DF6A94">
      <w:pPr>
        <w:tabs>
          <w:tab w:val="left" w:pos="4320"/>
          <w:tab w:val="left" w:pos="4485"/>
          <w:tab w:val="left" w:pos="5445"/>
        </w:tabs>
        <w:spacing w:after="0" w:line="360" w:lineRule="auto"/>
        <w:rPr>
          <w:rFonts w:eastAsia="Arial" w:cs="Calibri"/>
          <w:bCs/>
        </w:rPr>
      </w:pPr>
      <w:r w:rsidRPr="00DF6A94">
        <w:rPr>
          <w:rFonts w:eastAsia="Arial" w:cs="Calibri"/>
          <w:b/>
        </w:rPr>
        <w:t>Duración de la actividad</w:t>
      </w:r>
      <w:r w:rsidRPr="00DF6A94">
        <w:rPr>
          <w:rFonts w:eastAsia="Arial" w:cs="Calibri"/>
          <w:bCs/>
        </w:rPr>
        <w:t>:  60 minutos.</w:t>
      </w:r>
    </w:p>
    <w:p w14:paraId="5D772EE8" w14:textId="77777777" w:rsidR="001F498F" w:rsidRPr="00BB109A" w:rsidRDefault="001F498F" w:rsidP="00174876">
      <w:pPr>
        <w:pStyle w:val="SinEspacios"/>
        <w:spacing w:line="360" w:lineRule="auto"/>
      </w:pPr>
    </w:p>
    <w:p w14:paraId="404F59BD" w14:textId="454CDD13" w:rsidR="001F498F" w:rsidRDefault="001F498F" w:rsidP="00174876">
      <w:pPr>
        <w:tabs>
          <w:tab w:val="left" w:pos="4320"/>
          <w:tab w:val="left" w:pos="4485"/>
          <w:tab w:val="left" w:pos="5445"/>
        </w:tabs>
        <w:spacing w:after="0" w:line="360" w:lineRule="auto"/>
        <w:jc w:val="both"/>
        <w:rPr>
          <w:rFonts w:eastAsia="Arial" w:cs="Calibri"/>
          <w:bCs/>
        </w:rPr>
      </w:pPr>
      <w:r w:rsidRPr="3B01B7B0">
        <w:rPr>
          <w:rFonts w:eastAsia="Arial" w:cs="Calibri"/>
          <w:b/>
        </w:rPr>
        <w:t>3.3.</w:t>
      </w:r>
      <w:r w:rsidR="00097A12">
        <w:rPr>
          <w:rFonts w:eastAsia="Arial" w:cs="Calibri"/>
          <w:b/>
        </w:rPr>
        <w:t>2</w:t>
      </w:r>
      <w:r w:rsidRPr="3B01B7B0">
        <w:rPr>
          <w:rFonts w:eastAsia="Arial" w:cs="Calibri"/>
          <w:b/>
        </w:rPr>
        <w:t>.</w:t>
      </w:r>
      <w:r w:rsidR="00097A12">
        <w:rPr>
          <w:rFonts w:eastAsia="Arial" w:cs="Calibri"/>
          <w:b/>
        </w:rPr>
        <w:t>6</w:t>
      </w:r>
      <w:r w:rsidRPr="3B01B7B0">
        <w:rPr>
          <w:rFonts w:eastAsia="Arial" w:cs="Calibri"/>
          <w:b/>
        </w:rPr>
        <w:t xml:space="preserve"> Actividad </w:t>
      </w:r>
      <w:r>
        <w:rPr>
          <w:rFonts w:eastAsia="Arial" w:cs="Calibri"/>
          <w:b/>
        </w:rPr>
        <w:t>Perfil de egreso</w:t>
      </w:r>
    </w:p>
    <w:p w14:paraId="2C896A0F" w14:textId="494271F2" w:rsidR="006C78FF" w:rsidRPr="00174876" w:rsidRDefault="001F498F" w:rsidP="00F44DC7">
      <w:pPr>
        <w:spacing w:after="0" w:line="360" w:lineRule="auto"/>
        <w:rPr>
          <w:color w:val="000000"/>
        </w:rPr>
      </w:pPr>
      <w:r w:rsidRPr="00174876">
        <w:rPr>
          <w:rFonts w:eastAsia="Arial" w:cs="Calibri"/>
          <w:b/>
        </w:rPr>
        <w:t xml:space="preserve">Descripción de la actividad: </w:t>
      </w:r>
      <w:r w:rsidR="00174876" w:rsidRPr="00174876">
        <w:rPr>
          <w:color w:val="000000"/>
        </w:rPr>
        <w:t>C</w:t>
      </w:r>
      <w:r w:rsidR="006C78FF" w:rsidRPr="00174876">
        <w:rPr>
          <w:color w:val="000000"/>
        </w:rPr>
        <w:t>ono</w:t>
      </w:r>
      <w:r w:rsidR="00174876" w:rsidRPr="00174876">
        <w:rPr>
          <w:color w:val="000000"/>
        </w:rPr>
        <w:t>cer</w:t>
      </w:r>
      <w:r w:rsidR="006C78FF" w:rsidRPr="00174876">
        <w:rPr>
          <w:color w:val="000000"/>
        </w:rPr>
        <w:t xml:space="preserve"> el perfil de egreso de acuerdo con el programa de formación en el que se matriculó, con el fin de identificar las áreas en las cuales se puede desempeñar una vez culmine su proceso de formación. </w:t>
      </w:r>
    </w:p>
    <w:p w14:paraId="0D086CDB" w14:textId="77777777" w:rsidR="00227EC0" w:rsidRDefault="00227EC0" w:rsidP="00F44DC7">
      <w:pPr>
        <w:spacing w:after="0" w:line="360" w:lineRule="auto"/>
        <w:jc w:val="both"/>
        <w:rPr>
          <w:rFonts w:cs="Calibri"/>
          <w:color w:val="000000"/>
        </w:rPr>
      </w:pPr>
      <w:r>
        <w:rPr>
          <w:rFonts w:cs="Calibri"/>
          <w:color w:val="000000"/>
        </w:rPr>
        <w:t>El instructor realizara equipos de trabajo y realizara las siguientes preguntas:</w:t>
      </w:r>
    </w:p>
    <w:p w14:paraId="6279D597" w14:textId="1CF3A1F4" w:rsidR="005C264C" w:rsidRPr="00F44DC7" w:rsidRDefault="00280629" w:rsidP="00480AE0">
      <w:pPr>
        <w:pStyle w:val="Prrafodelista"/>
        <w:numPr>
          <w:ilvl w:val="0"/>
          <w:numId w:val="15"/>
        </w:numPr>
        <w:spacing w:after="0" w:line="360" w:lineRule="auto"/>
        <w:rPr>
          <w:rFonts w:ascii="Calibri" w:hAnsi="Calibri" w:cs="Calibri"/>
          <w:color w:val="000000"/>
        </w:rPr>
      </w:pPr>
      <w:r w:rsidRPr="00F44DC7">
        <w:rPr>
          <w:rFonts w:ascii="Calibri" w:hAnsi="Calibri" w:cs="Calibri"/>
          <w:color w:val="000000"/>
        </w:rPr>
        <w:t xml:space="preserve">En su programa de </w:t>
      </w:r>
      <w:r w:rsidR="00F44DC7" w:rsidRPr="00F44DC7">
        <w:rPr>
          <w:rFonts w:ascii="Calibri" w:hAnsi="Calibri" w:cs="Calibri"/>
          <w:color w:val="000000"/>
        </w:rPr>
        <w:t>formación</w:t>
      </w:r>
      <w:r w:rsidRPr="00F44DC7">
        <w:rPr>
          <w:rFonts w:ascii="Calibri" w:hAnsi="Calibri" w:cs="Calibri"/>
          <w:color w:val="000000"/>
        </w:rPr>
        <w:t xml:space="preserve"> ¿Cuál cree que serán las principales labores o </w:t>
      </w:r>
      <w:r w:rsidR="00F44DC7" w:rsidRPr="00F44DC7">
        <w:rPr>
          <w:rFonts w:ascii="Calibri" w:hAnsi="Calibri" w:cs="Calibri"/>
          <w:color w:val="000000"/>
        </w:rPr>
        <w:t>trabajos</w:t>
      </w:r>
      <w:r w:rsidRPr="00F44DC7">
        <w:rPr>
          <w:rFonts w:ascii="Calibri" w:hAnsi="Calibri" w:cs="Calibri"/>
          <w:color w:val="000000"/>
        </w:rPr>
        <w:t xml:space="preserve"> </w:t>
      </w:r>
      <w:r w:rsidR="00C000EB" w:rsidRPr="00F44DC7">
        <w:rPr>
          <w:rFonts w:ascii="Calibri" w:hAnsi="Calibri" w:cs="Calibri"/>
          <w:color w:val="000000"/>
        </w:rPr>
        <w:t>que podría desempeñar en el mundo laboral?</w:t>
      </w:r>
    </w:p>
    <w:p w14:paraId="121B5E4D" w14:textId="4B3F721E" w:rsidR="00C000EB" w:rsidRPr="00F44DC7" w:rsidRDefault="005C264C" w:rsidP="00480AE0">
      <w:pPr>
        <w:pStyle w:val="Prrafodelista"/>
        <w:numPr>
          <w:ilvl w:val="0"/>
          <w:numId w:val="15"/>
        </w:numPr>
        <w:spacing w:after="0" w:line="360" w:lineRule="auto"/>
        <w:rPr>
          <w:rFonts w:ascii="Calibri" w:hAnsi="Calibri" w:cs="Calibri"/>
          <w:color w:val="000000"/>
        </w:rPr>
      </w:pPr>
      <w:r w:rsidRPr="00F44DC7">
        <w:rPr>
          <w:rFonts w:ascii="Calibri" w:hAnsi="Calibri" w:cs="Calibri"/>
          <w:color w:val="000000"/>
        </w:rPr>
        <w:t>¿</w:t>
      </w:r>
      <w:r w:rsidR="00F44DC7" w:rsidRPr="00F44DC7">
        <w:rPr>
          <w:rFonts w:ascii="Calibri" w:hAnsi="Calibri" w:cs="Calibri"/>
          <w:color w:val="000000"/>
        </w:rPr>
        <w:t>Cuáles</w:t>
      </w:r>
      <w:r w:rsidR="00C000EB" w:rsidRPr="00F44DC7">
        <w:rPr>
          <w:rFonts w:ascii="Calibri" w:hAnsi="Calibri" w:cs="Calibri"/>
          <w:color w:val="000000"/>
        </w:rPr>
        <w:t xml:space="preserve"> funciones principales podría </w:t>
      </w:r>
      <w:r w:rsidR="00227EC0" w:rsidRPr="00F44DC7">
        <w:rPr>
          <w:rFonts w:ascii="Calibri" w:hAnsi="Calibri" w:cs="Calibri"/>
          <w:color w:val="000000"/>
        </w:rPr>
        <w:t>efectuar?</w:t>
      </w:r>
    </w:p>
    <w:p w14:paraId="64C9BF8D" w14:textId="4F54BF55" w:rsidR="005C264C" w:rsidRDefault="00F44DC7" w:rsidP="00480AE0">
      <w:pPr>
        <w:pStyle w:val="Prrafodelista"/>
        <w:numPr>
          <w:ilvl w:val="0"/>
          <w:numId w:val="15"/>
        </w:numPr>
        <w:spacing w:after="0" w:line="360" w:lineRule="auto"/>
        <w:rPr>
          <w:rFonts w:ascii="Calibri" w:hAnsi="Calibri" w:cs="Calibri"/>
          <w:color w:val="000000"/>
        </w:rPr>
      </w:pPr>
      <w:r w:rsidRPr="00F44DC7">
        <w:rPr>
          <w:rFonts w:ascii="Calibri" w:hAnsi="Calibri" w:cs="Calibri"/>
          <w:color w:val="000000"/>
        </w:rPr>
        <w:t>¿Qué es la clasificación nacional de ocupaciones?</w:t>
      </w:r>
    </w:p>
    <w:p w14:paraId="48F31A61" w14:textId="05406FD7" w:rsidR="004D4644" w:rsidRPr="00F44DC7" w:rsidRDefault="004D4644" w:rsidP="00480AE0">
      <w:pPr>
        <w:pStyle w:val="Prrafodelista"/>
        <w:numPr>
          <w:ilvl w:val="0"/>
          <w:numId w:val="15"/>
        </w:numPr>
        <w:spacing w:after="0" w:line="360" w:lineRule="auto"/>
        <w:rPr>
          <w:rFonts w:ascii="Calibri" w:hAnsi="Calibri" w:cs="Calibri"/>
          <w:color w:val="000000"/>
        </w:rPr>
      </w:pPr>
      <w:r>
        <w:rPr>
          <w:rFonts w:ascii="Calibri" w:hAnsi="Calibri" w:cs="Calibri"/>
          <w:color w:val="000000"/>
        </w:rPr>
        <w:t xml:space="preserve">¿Qué proyecciones tiene </w:t>
      </w:r>
      <w:r w:rsidR="00712969">
        <w:rPr>
          <w:rFonts w:ascii="Calibri" w:hAnsi="Calibri" w:cs="Calibri"/>
          <w:color w:val="000000"/>
        </w:rPr>
        <w:t>el egresado?</w:t>
      </w:r>
    </w:p>
    <w:p w14:paraId="0DCC2E89" w14:textId="135DD35C" w:rsidR="001F498F" w:rsidRPr="00F44DC7" w:rsidRDefault="001F498F" w:rsidP="00F44DC7">
      <w:pPr>
        <w:spacing w:after="0" w:line="360" w:lineRule="auto"/>
        <w:jc w:val="both"/>
        <w:rPr>
          <w:rFonts w:cs="Calibri"/>
          <w:color w:val="000000"/>
        </w:rPr>
      </w:pPr>
      <w:r w:rsidRPr="00BB109A">
        <w:rPr>
          <w:rFonts w:cs="Calibri"/>
          <w:color w:val="000000"/>
        </w:rPr>
        <w:t>Socialice sus respuestas con sus compañeros e instructor.</w:t>
      </w:r>
    </w:p>
    <w:p w14:paraId="6D21FFA1" w14:textId="77777777" w:rsidR="001F498F" w:rsidRPr="00F51763" w:rsidRDefault="001F498F" w:rsidP="00F44DC7">
      <w:pPr>
        <w:tabs>
          <w:tab w:val="left" w:pos="4320"/>
          <w:tab w:val="left" w:pos="4485"/>
          <w:tab w:val="left" w:pos="5445"/>
        </w:tabs>
        <w:spacing w:after="0" w:line="360" w:lineRule="auto"/>
        <w:jc w:val="both"/>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4C58B6BA" w14:textId="39EBB52D" w:rsidR="001F498F" w:rsidRPr="00F51763" w:rsidRDefault="001F498F" w:rsidP="00F44DC7">
      <w:pPr>
        <w:tabs>
          <w:tab w:val="left" w:pos="4320"/>
          <w:tab w:val="left" w:pos="4485"/>
          <w:tab w:val="left" w:pos="5445"/>
        </w:tabs>
        <w:spacing w:after="0" w:line="360" w:lineRule="auto"/>
        <w:jc w:val="both"/>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 debate</w:t>
      </w:r>
      <w:r w:rsidR="007F636A">
        <w:rPr>
          <w:rFonts w:eastAsia="Arial" w:cs="Calibri"/>
          <w:bCs/>
        </w:rPr>
        <w:t>, búsqueda de información.</w:t>
      </w:r>
    </w:p>
    <w:p w14:paraId="0266E580" w14:textId="77777777" w:rsidR="001F498F" w:rsidRPr="00F51763" w:rsidRDefault="001F498F" w:rsidP="00F44DC7">
      <w:pPr>
        <w:tabs>
          <w:tab w:val="left" w:pos="4320"/>
          <w:tab w:val="left" w:pos="4485"/>
          <w:tab w:val="left" w:pos="5445"/>
        </w:tabs>
        <w:spacing w:after="0" w:line="360" w:lineRule="auto"/>
        <w:jc w:val="both"/>
        <w:rPr>
          <w:rFonts w:eastAsia="Arial" w:cs="Calibri"/>
          <w:bCs/>
        </w:rPr>
      </w:pPr>
      <w:r w:rsidRPr="00652844">
        <w:rPr>
          <w:rFonts w:eastAsia="Arial" w:cs="Calibri"/>
          <w:b/>
        </w:rPr>
        <w:t>Materiales de formación</w:t>
      </w:r>
      <w:r>
        <w:rPr>
          <w:rFonts w:eastAsia="Arial" w:cs="Calibri"/>
          <w:bCs/>
        </w:rPr>
        <w:t>: televisor, tablero, marcador.</w:t>
      </w:r>
    </w:p>
    <w:p w14:paraId="407F1081" w14:textId="77B0A82D" w:rsidR="001F498F" w:rsidRDefault="001F498F" w:rsidP="00F44DC7">
      <w:pPr>
        <w:spacing w:after="0" w:line="360" w:lineRule="auto"/>
        <w:jc w:val="both"/>
        <w:rPr>
          <w:rFonts w:eastAsia="Arial" w:cs="Calibri"/>
          <w:bCs/>
        </w:rPr>
      </w:pPr>
      <w:r w:rsidRPr="00652844">
        <w:rPr>
          <w:rFonts w:eastAsia="Arial" w:cs="Calibri"/>
          <w:b/>
        </w:rPr>
        <w:t>Material de apoyo</w:t>
      </w:r>
      <w:r w:rsidRPr="00F51763">
        <w:rPr>
          <w:rFonts w:eastAsia="Arial" w:cs="Calibri"/>
          <w:bCs/>
        </w:rPr>
        <w:t>:</w:t>
      </w:r>
      <w:r>
        <w:rPr>
          <w:rFonts w:eastAsia="Arial" w:cs="Calibri"/>
          <w:bCs/>
        </w:rPr>
        <w:t xml:space="preserve"> presentación PowerPoint. </w:t>
      </w:r>
    </w:p>
    <w:p w14:paraId="60BE83D8" w14:textId="392901C9" w:rsidR="001F498F" w:rsidRPr="00F44DC7" w:rsidRDefault="001F498F" w:rsidP="00F44DC7">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Pr>
          <w:rFonts w:eastAsia="Arial" w:cs="Calibri"/>
          <w:bCs/>
        </w:rPr>
        <w:t>60 minutos</w:t>
      </w:r>
      <w:r w:rsidRPr="00F51763">
        <w:rPr>
          <w:rFonts w:eastAsia="Arial" w:cs="Calibri"/>
          <w:bCs/>
        </w:rPr>
        <w:t>.</w:t>
      </w:r>
    </w:p>
    <w:p w14:paraId="07D4D3BB" w14:textId="77777777" w:rsidR="001F498F" w:rsidRPr="00BB109A" w:rsidRDefault="001F498F" w:rsidP="001F498F">
      <w:pPr>
        <w:tabs>
          <w:tab w:val="left" w:pos="4320"/>
          <w:tab w:val="left" w:pos="4485"/>
          <w:tab w:val="left" w:pos="5445"/>
        </w:tabs>
        <w:spacing w:after="0" w:line="240" w:lineRule="auto"/>
        <w:rPr>
          <w:rFonts w:eastAsia="Arial" w:cs="Calibri"/>
          <w:b/>
        </w:rPr>
      </w:pPr>
    </w:p>
    <w:p w14:paraId="0ACB73BF" w14:textId="60C550CC" w:rsidR="001F498F" w:rsidRDefault="001F498F" w:rsidP="00712969">
      <w:pPr>
        <w:tabs>
          <w:tab w:val="left" w:pos="4320"/>
          <w:tab w:val="left" w:pos="4485"/>
          <w:tab w:val="left" w:pos="5445"/>
        </w:tabs>
        <w:spacing w:after="0" w:line="360" w:lineRule="auto"/>
        <w:rPr>
          <w:rFonts w:eastAsia="Arial" w:cs="Calibri"/>
          <w:bCs/>
        </w:rPr>
      </w:pPr>
      <w:r w:rsidRPr="00587D02">
        <w:rPr>
          <w:rFonts w:eastAsia="Arial" w:cs="Calibri"/>
          <w:b/>
        </w:rPr>
        <w:t>3.3.</w:t>
      </w:r>
      <w:r w:rsidR="00587D02" w:rsidRPr="00587D02">
        <w:rPr>
          <w:rFonts w:eastAsia="Arial" w:cs="Calibri"/>
          <w:b/>
        </w:rPr>
        <w:t>2.7</w:t>
      </w:r>
      <w:r w:rsidRPr="00587D02">
        <w:rPr>
          <w:rFonts w:eastAsia="Arial" w:cs="Calibri"/>
          <w:b/>
        </w:rPr>
        <w:t xml:space="preserve"> Actividad Estilos de Aprendizaje</w:t>
      </w:r>
    </w:p>
    <w:p w14:paraId="3A240C73" w14:textId="77777777" w:rsidR="001F498F" w:rsidRPr="009A2A3B" w:rsidRDefault="001F498F" w:rsidP="00712969">
      <w:pPr>
        <w:pStyle w:val="Sinespaciado"/>
        <w:spacing w:line="360" w:lineRule="auto"/>
      </w:pPr>
      <w:r w:rsidRPr="00BB109A">
        <w:rPr>
          <w:b/>
        </w:rPr>
        <w:t>Descripción de la actividad:</w:t>
      </w:r>
      <w:r>
        <w:rPr>
          <w:b/>
        </w:rPr>
        <w:t xml:space="preserve"> </w:t>
      </w:r>
      <w:r w:rsidRPr="4237858C">
        <w:t xml:space="preserve">Existen varios modelos de estilos de aprendizaje, en el Sena se toma como referente el Modelo Experimental de Kolb, quien determina dos dimensiones principales del aprendizaje: la percepción y el procesamiento y 4 tipos de estilos: Acomodador, Divergente, Convergente y Asimilador. </w:t>
      </w:r>
    </w:p>
    <w:p w14:paraId="13FE7C1C" w14:textId="77777777" w:rsidR="001F498F" w:rsidRDefault="001F498F" w:rsidP="00712969">
      <w:pPr>
        <w:tabs>
          <w:tab w:val="left" w:pos="4320"/>
          <w:tab w:val="left" w:pos="4485"/>
          <w:tab w:val="left" w:pos="5445"/>
        </w:tabs>
        <w:spacing w:after="0" w:line="360" w:lineRule="auto"/>
        <w:rPr>
          <w:rFonts w:eastAsia="Arial" w:cs="Calibri"/>
          <w:b/>
        </w:rPr>
      </w:pPr>
    </w:p>
    <w:p w14:paraId="0BE150A0" w14:textId="39271FD1" w:rsidR="001F498F" w:rsidRPr="00A0288F" w:rsidRDefault="00204FC1" w:rsidP="00712969">
      <w:pPr>
        <w:tabs>
          <w:tab w:val="left" w:pos="4320"/>
          <w:tab w:val="left" w:pos="4485"/>
          <w:tab w:val="left" w:pos="5445"/>
        </w:tabs>
        <w:spacing w:after="0" w:line="360" w:lineRule="auto"/>
        <w:rPr>
          <w:rFonts w:eastAsia="Arial" w:cs="Calibri"/>
        </w:rPr>
      </w:pPr>
      <w:r>
        <w:rPr>
          <w:rFonts w:cs="Calibri"/>
        </w:rPr>
        <w:t>Estimado a</w:t>
      </w:r>
      <w:r w:rsidR="001F498F" w:rsidRPr="4237858C">
        <w:rPr>
          <w:rFonts w:cs="Calibri"/>
        </w:rPr>
        <w:t>prendiz</w:t>
      </w:r>
      <w:r w:rsidR="001F498F">
        <w:rPr>
          <w:rFonts w:cs="Calibri"/>
        </w:rPr>
        <w:t>, después</w:t>
      </w:r>
      <w:r w:rsidR="001F498F" w:rsidRPr="4237858C">
        <w:rPr>
          <w:rFonts w:cs="Calibri"/>
        </w:rPr>
        <w:t xml:space="preserve"> de </w:t>
      </w:r>
      <w:r w:rsidR="001F498F">
        <w:rPr>
          <w:rFonts w:cs="Calibri"/>
        </w:rPr>
        <w:t xml:space="preserve">la contextualización y orientaciones que realice el instructor, </w:t>
      </w:r>
      <w:r w:rsidR="001F498F" w:rsidRPr="4237858C">
        <w:rPr>
          <w:rFonts w:cs="Calibri"/>
        </w:rPr>
        <w:t xml:space="preserve">Ud. procederá a diligenciar </w:t>
      </w:r>
      <w:r w:rsidR="001F498F">
        <w:rPr>
          <w:rFonts w:cs="Calibri"/>
        </w:rPr>
        <w:t xml:space="preserve">en línea, </w:t>
      </w:r>
      <w:r w:rsidR="001F498F" w:rsidRPr="4237858C">
        <w:rPr>
          <w:rFonts w:cs="Calibri"/>
        </w:rPr>
        <w:t>de manera honesta y responsable el formato para la identificación de Estilos de Aprendizaje</w:t>
      </w:r>
      <w:r w:rsidR="001F498F">
        <w:rPr>
          <w:rFonts w:cs="Calibri"/>
        </w:rPr>
        <w:t xml:space="preserve"> y a hacer entrega de este formato debidamente diligenciado.</w:t>
      </w:r>
    </w:p>
    <w:p w14:paraId="5DDEC012" w14:textId="77777777" w:rsidR="001F498F" w:rsidRPr="00F51763" w:rsidRDefault="001F498F" w:rsidP="00712969">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457B6A59" w14:textId="77777777" w:rsidR="001F498F" w:rsidRPr="00F51763" w:rsidRDefault="001F498F" w:rsidP="00712969">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observación guiada.</w:t>
      </w:r>
    </w:p>
    <w:p w14:paraId="2AABC32E" w14:textId="77777777" w:rsidR="001F498F" w:rsidRPr="00F51763" w:rsidRDefault="001F498F" w:rsidP="00712969">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w:t>
      </w:r>
    </w:p>
    <w:p w14:paraId="1A6B964D" w14:textId="77777777" w:rsidR="001F498F" w:rsidRDefault="001F498F" w:rsidP="00712969">
      <w:pPr>
        <w:spacing w:after="0" w:line="360" w:lineRule="auto"/>
        <w:rPr>
          <w:rFonts w:eastAsia="Arial" w:cs="Calibri"/>
          <w:bCs/>
        </w:rPr>
      </w:pPr>
      <w:r w:rsidRPr="00652844">
        <w:rPr>
          <w:rFonts w:eastAsia="Arial" w:cs="Calibri"/>
          <w:b/>
        </w:rPr>
        <w:t>Material de apoyo</w:t>
      </w:r>
      <w:r w:rsidRPr="00F51763">
        <w:rPr>
          <w:rFonts w:eastAsia="Arial" w:cs="Calibri"/>
          <w:bCs/>
        </w:rPr>
        <w:t>:</w:t>
      </w:r>
      <w:r>
        <w:rPr>
          <w:rFonts w:eastAsia="Arial" w:cs="Calibri"/>
          <w:bCs/>
        </w:rPr>
        <w:t xml:space="preserve"> presentación PowerPoint. </w:t>
      </w:r>
    </w:p>
    <w:p w14:paraId="2C71D29A" w14:textId="77777777" w:rsidR="001F498F" w:rsidRPr="00822EFB" w:rsidRDefault="001F498F" w:rsidP="00712969">
      <w:pPr>
        <w:tabs>
          <w:tab w:val="left" w:pos="4320"/>
          <w:tab w:val="left" w:pos="4485"/>
          <w:tab w:val="left" w:pos="5445"/>
        </w:tabs>
        <w:spacing w:after="0" w:line="360" w:lineRule="auto"/>
        <w:rPr>
          <w:rFonts w:eastAsia="Arial" w:cs="Calibri"/>
        </w:rPr>
      </w:pPr>
      <w:r w:rsidRPr="00822EFB">
        <w:rPr>
          <w:rFonts w:eastAsia="Arial" w:cs="Calibri"/>
          <w:b/>
        </w:rPr>
        <w:t>Evidencias de aprendizaje</w:t>
      </w:r>
      <w:r w:rsidRPr="00822EFB">
        <w:rPr>
          <w:rFonts w:eastAsia="Arial" w:cs="Calibri"/>
        </w:rPr>
        <w:t xml:space="preserve">: </w:t>
      </w:r>
      <w:r>
        <w:rPr>
          <w:rFonts w:eastAsia="Arial" w:cs="Calibri"/>
        </w:rPr>
        <w:t>diligenciamiento de Formato de estilos de aprendizaje</w:t>
      </w:r>
    </w:p>
    <w:p w14:paraId="25A9347D" w14:textId="77777777" w:rsidR="001F498F" w:rsidRPr="00822EFB" w:rsidRDefault="001F498F" w:rsidP="00712969">
      <w:pPr>
        <w:tabs>
          <w:tab w:val="left" w:pos="4320"/>
          <w:tab w:val="left" w:pos="4485"/>
          <w:tab w:val="left" w:pos="5445"/>
        </w:tabs>
        <w:spacing w:after="0" w:line="360" w:lineRule="auto"/>
        <w:rPr>
          <w:rFonts w:eastAsia="Arial" w:cs="Calibri"/>
        </w:rPr>
      </w:pPr>
      <w:r w:rsidRPr="00822EFB">
        <w:rPr>
          <w:rFonts w:eastAsia="Arial" w:cs="Calibri"/>
          <w:b/>
        </w:rPr>
        <w:t>Instrumentos de evaluación</w:t>
      </w:r>
      <w:r w:rsidRPr="00822EFB">
        <w:rPr>
          <w:rFonts w:eastAsia="Arial" w:cs="Calibri"/>
        </w:rPr>
        <w:t>:</w:t>
      </w:r>
      <w:r w:rsidRPr="00822EFB">
        <w:rPr>
          <w:rFonts w:eastAsia="Arial" w:cs="Calibri"/>
          <w:bCs/>
        </w:rPr>
        <w:t xml:space="preserve"> N/A</w:t>
      </w:r>
    </w:p>
    <w:p w14:paraId="674F7161" w14:textId="77777777" w:rsidR="001F498F" w:rsidRDefault="001F498F" w:rsidP="00712969">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60 minutos.</w:t>
      </w:r>
    </w:p>
    <w:p w14:paraId="33997ED8" w14:textId="5146FE0B" w:rsidR="01188B97" w:rsidRDefault="01188B97" w:rsidP="01188B97">
      <w:pPr>
        <w:tabs>
          <w:tab w:val="left" w:pos="4320"/>
          <w:tab w:val="left" w:pos="4485"/>
          <w:tab w:val="left" w:pos="5445"/>
        </w:tabs>
        <w:spacing w:after="0" w:line="360" w:lineRule="auto"/>
        <w:rPr>
          <w:rFonts w:eastAsia="Arial" w:cs="Calibri"/>
          <w:b/>
          <w:bCs/>
        </w:rPr>
      </w:pPr>
    </w:p>
    <w:p w14:paraId="0AFBDE60" w14:textId="5B0963A3" w:rsidR="009A2A45" w:rsidRPr="00246CBA" w:rsidRDefault="009A2A45" w:rsidP="00464E5A">
      <w:pPr>
        <w:tabs>
          <w:tab w:val="left" w:pos="4320"/>
          <w:tab w:val="left" w:pos="4485"/>
          <w:tab w:val="left" w:pos="5445"/>
        </w:tabs>
        <w:spacing w:after="0" w:line="360" w:lineRule="auto"/>
        <w:rPr>
          <w:rFonts w:cs="Calibri"/>
          <w:b/>
          <w:color w:val="000000" w:themeColor="text1"/>
        </w:rPr>
      </w:pPr>
      <w:r w:rsidRPr="00246CBA">
        <w:rPr>
          <w:rFonts w:eastAsia="Arial" w:cs="Calibri"/>
          <w:b/>
        </w:rPr>
        <w:t>3.3.3</w:t>
      </w:r>
      <w:r w:rsidR="00D07149" w:rsidRPr="00246CBA">
        <w:rPr>
          <w:rFonts w:eastAsia="Arial" w:cs="Calibri"/>
          <w:b/>
        </w:rPr>
        <w:t xml:space="preserve"> </w:t>
      </w:r>
      <w:r w:rsidR="00246CBA" w:rsidRPr="00246CBA">
        <w:rPr>
          <w:rFonts w:cs="Calibri"/>
          <w:b/>
          <w:color w:val="000000" w:themeColor="text1"/>
        </w:rPr>
        <w:t>Identificar</w:t>
      </w:r>
      <w:r w:rsidR="00246CBA">
        <w:rPr>
          <w:rFonts w:cs="Calibri"/>
          <w:b/>
          <w:color w:val="000000" w:themeColor="text1"/>
        </w:rPr>
        <w:t xml:space="preserve"> los servicios y apoyos de nuestra </w:t>
      </w:r>
      <w:r w:rsidR="008558EA" w:rsidRPr="00BB109A">
        <w:rPr>
          <w:rFonts w:cs="Calibri"/>
          <w:b/>
          <w:color w:val="000000" w:themeColor="text1"/>
        </w:rPr>
        <w:t>institución</w:t>
      </w:r>
    </w:p>
    <w:p w14:paraId="47D9B00A" w14:textId="472401CF" w:rsidR="00464E5A" w:rsidRPr="00BB109A" w:rsidRDefault="00464E5A" w:rsidP="00464E5A">
      <w:pPr>
        <w:tabs>
          <w:tab w:val="left" w:pos="4320"/>
          <w:tab w:val="left" w:pos="4485"/>
          <w:tab w:val="left" w:pos="5445"/>
        </w:tabs>
        <w:spacing w:after="0" w:line="360" w:lineRule="auto"/>
        <w:rPr>
          <w:rFonts w:eastAsia="Arial" w:cs="Calibri"/>
          <w:bCs/>
        </w:rPr>
      </w:pPr>
      <w:r w:rsidRPr="00246CBA">
        <w:rPr>
          <w:rFonts w:eastAsia="Arial" w:cs="Calibri"/>
          <w:b/>
        </w:rPr>
        <w:t>3.3.</w:t>
      </w:r>
      <w:r w:rsidR="00246CBA">
        <w:rPr>
          <w:rFonts w:eastAsia="Arial" w:cs="Calibri"/>
          <w:b/>
        </w:rPr>
        <w:t>3</w:t>
      </w:r>
      <w:r w:rsidRPr="00246CBA">
        <w:rPr>
          <w:rFonts w:eastAsia="Arial" w:cs="Calibri"/>
          <w:b/>
        </w:rPr>
        <w:t>.</w:t>
      </w:r>
      <w:r w:rsidR="00246CBA">
        <w:rPr>
          <w:rFonts w:eastAsia="Arial" w:cs="Calibri"/>
          <w:b/>
        </w:rPr>
        <w:t>1</w:t>
      </w:r>
      <w:r w:rsidRPr="00246CBA">
        <w:rPr>
          <w:rFonts w:eastAsia="Arial" w:cs="Calibri"/>
          <w:b/>
        </w:rPr>
        <w:t xml:space="preserve"> Actividad Servicios Sena</w:t>
      </w:r>
    </w:p>
    <w:p w14:paraId="3DB55B92" w14:textId="05001453" w:rsidR="00446DD9" w:rsidRDefault="00464E5A" w:rsidP="01188B97">
      <w:pPr>
        <w:tabs>
          <w:tab w:val="left" w:pos="4320"/>
          <w:tab w:val="left" w:pos="4485"/>
          <w:tab w:val="left" w:pos="5445"/>
        </w:tabs>
        <w:spacing w:after="0" w:line="360" w:lineRule="auto"/>
        <w:rPr>
          <w:rFonts w:eastAsia="Arial" w:cs="Calibri"/>
        </w:rPr>
      </w:pPr>
      <w:r w:rsidRPr="01188B97">
        <w:rPr>
          <w:rFonts w:eastAsia="Arial" w:cs="Calibri"/>
          <w:b/>
          <w:bCs/>
        </w:rPr>
        <w:t xml:space="preserve">Descripción de la actividad: </w:t>
      </w:r>
      <w:r w:rsidR="00246CBA" w:rsidRPr="01188B97">
        <w:rPr>
          <w:rFonts w:eastAsia="Arial" w:cs="Calibri"/>
        </w:rPr>
        <w:t>Estimado a</w:t>
      </w:r>
      <w:r w:rsidR="005B6AD2" w:rsidRPr="01188B97">
        <w:rPr>
          <w:rFonts w:eastAsia="Arial" w:cs="Calibri"/>
        </w:rPr>
        <w:t>prendiz</w:t>
      </w:r>
      <w:r w:rsidR="005B6AD2" w:rsidRPr="01188B97">
        <w:rPr>
          <w:rFonts w:eastAsia="Arial" w:cs="Calibri"/>
          <w:b/>
          <w:bCs/>
        </w:rPr>
        <w:t xml:space="preserve">, </w:t>
      </w:r>
      <w:r w:rsidR="005B6AD2" w:rsidRPr="01188B97">
        <w:rPr>
          <w:rFonts w:eastAsia="Arial" w:cs="Calibri"/>
        </w:rPr>
        <w:t xml:space="preserve">resulta esencial que como nuevo integrante de esta gran familia SENA conozca los diversos servicios que la institución ofrece, tales como la Agencia Pública de Empleo, Emprendimiento, Tecno parque y Servicios Tecnológicos, entre otros. Esta comprensión le permitirá aprovechar al máximo los recursos disponibles para su desarrollo profesional y personal. </w:t>
      </w:r>
    </w:p>
    <w:p w14:paraId="1A9C7165" w14:textId="3E5A41CF" w:rsidR="0093314E" w:rsidRDefault="0093314E" w:rsidP="01188B97">
      <w:pPr>
        <w:tabs>
          <w:tab w:val="left" w:pos="4320"/>
          <w:tab w:val="left" w:pos="4485"/>
          <w:tab w:val="left" w:pos="5445"/>
        </w:tabs>
        <w:spacing w:after="0" w:line="360" w:lineRule="auto"/>
        <w:rPr>
          <w:rFonts w:eastAsia="Arial" w:cs="Calibri"/>
        </w:rPr>
      </w:pPr>
      <w:r w:rsidRPr="01188B97">
        <w:rPr>
          <w:rFonts w:eastAsia="Arial" w:cs="Calibri"/>
        </w:rPr>
        <w:t xml:space="preserve">El instructor preguntara sobre los servicios relacionados anteriormente y que conocen sobre estos (para que sirven, donde se encuentran, quienes </w:t>
      </w:r>
      <w:r w:rsidR="009D1C02" w:rsidRPr="01188B97">
        <w:rPr>
          <w:rFonts w:eastAsia="Arial" w:cs="Calibri"/>
        </w:rPr>
        <w:t>los pueden utilizar).</w:t>
      </w:r>
    </w:p>
    <w:p w14:paraId="4FD3CE78" w14:textId="1587ED04" w:rsidR="00464E5A" w:rsidRPr="00BB109A" w:rsidRDefault="005B6AD2" w:rsidP="01188B97">
      <w:pPr>
        <w:tabs>
          <w:tab w:val="left" w:pos="4320"/>
          <w:tab w:val="left" w:pos="4485"/>
          <w:tab w:val="left" w:pos="5445"/>
        </w:tabs>
        <w:spacing w:after="0" w:line="360" w:lineRule="auto"/>
        <w:rPr>
          <w:rFonts w:cs="Calibri"/>
          <w:color w:val="000000"/>
        </w:rPr>
      </w:pPr>
      <w:r w:rsidRPr="01188B97">
        <w:rPr>
          <w:rFonts w:eastAsia="Arial" w:cs="Calibri"/>
        </w:rPr>
        <w:t xml:space="preserve">A continuación, </w:t>
      </w:r>
      <w:r w:rsidR="00167105" w:rsidRPr="01188B97">
        <w:rPr>
          <w:rFonts w:eastAsia="Arial" w:cs="Calibri"/>
        </w:rPr>
        <w:t xml:space="preserve">le invitamos a </w:t>
      </w:r>
      <w:r w:rsidR="004C7DAF" w:rsidRPr="01188B97">
        <w:rPr>
          <w:rFonts w:eastAsia="Arial" w:cs="Calibri"/>
        </w:rPr>
        <w:t xml:space="preserve">observar y prestar atención a los videos que proyectará el instructor sobre cada uno de estos servicios.  </w:t>
      </w:r>
      <w:r w:rsidR="00442BF6" w:rsidRPr="01188B97">
        <w:rPr>
          <w:rFonts w:eastAsia="Arial" w:cs="Calibri"/>
        </w:rPr>
        <w:t>U</w:t>
      </w:r>
      <w:r w:rsidR="004C7DAF" w:rsidRPr="01188B97">
        <w:rPr>
          <w:rFonts w:eastAsia="Arial" w:cs="Calibri"/>
        </w:rPr>
        <w:t xml:space="preserve">na vez finalizada </w:t>
      </w:r>
      <w:r w:rsidR="007342D9" w:rsidRPr="01188B97">
        <w:rPr>
          <w:rFonts w:eastAsia="Arial" w:cs="Calibri"/>
        </w:rPr>
        <w:t>la</w:t>
      </w:r>
      <w:r w:rsidR="004C7DAF" w:rsidRPr="01188B97">
        <w:rPr>
          <w:rFonts w:eastAsia="Arial" w:cs="Calibri"/>
        </w:rPr>
        <w:t xml:space="preserve"> proyección, </w:t>
      </w:r>
      <w:r w:rsidR="007342D9" w:rsidRPr="01188B97">
        <w:rPr>
          <w:rFonts w:eastAsia="Arial" w:cs="Calibri"/>
        </w:rPr>
        <w:t>en su agenda</w:t>
      </w:r>
      <w:r w:rsidR="004C7DAF" w:rsidRPr="01188B97">
        <w:rPr>
          <w:rFonts w:eastAsia="Arial" w:cs="Calibri"/>
        </w:rPr>
        <w:t xml:space="preserve"> deberá </w:t>
      </w:r>
      <w:r w:rsidR="007342D9" w:rsidRPr="01188B97">
        <w:rPr>
          <w:rFonts w:eastAsia="Arial" w:cs="Calibri"/>
        </w:rPr>
        <w:t xml:space="preserve">realizar un resumen </w:t>
      </w:r>
      <w:r w:rsidR="001B2D9A" w:rsidRPr="01188B97">
        <w:rPr>
          <w:rFonts w:eastAsia="Arial" w:cs="Calibri"/>
        </w:rPr>
        <w:t xml:space="preserve">de </w:t>
      </w:r>
      <w:r w:rsidR="00444CA2" w:rsidRPr="01188B97">
        <w:rPr>
          <w:rFonts w:eastAsia="Arial" w:cs="Calibri"/>
        </w:rPr>
        <w:t xml:space="preserve">la información recibida. </w:t>
      </w:r>
    </w:p>
    <w:p w14:paraId="0BA4A55E" w14:textId="77777777" w:rsidR="00464E5A" w:rsidRPr="00BB109A" w:rsidRDefault="00464E5A" w:rsidP="00BF2EC7">
      <w:pPr>
        <w:tabs>
          <w:tab w:val="left" w:pos="4320"/>
          <w:tab w:val="left" w:pos="4485"/>
          <w:tab w:val="left" w:pos="5445"/>
        </w:tabs>
        <w:spacing w:after="0" w:line="360" w:lineRule="auto"/>
        <w:jc w:val="both"/>
        <w:rPr>
          <w:rFonts w:eastAsia="Arial" w:cs="Calibri"/>
          <w:bCs/>
        </w:rPr>
      </w:pPr>
      <w:r w:rsidRPr="00BB109A">
        <w:rPr>
          <w:rFonts w:eastAsia="Arial" w:cs="Calibri"/>
          <w:b/>
        </w:rPr>
        <w:t>Ambiente requerido</w:t>
      </w:r>
      <w:r w:rsidRPr="00BB109A">
        <w:rPr>
          <w:rFonts w:eastAsia="Arial" w:cs="Calibri"/>
          <w:bCs/>
        </w:rPr>
        <w:t>:  taller o ambiente convencional</w:t>
      </w:r>
    </w:p>
    <w:p w14:paraId="4668BD79" w14:textId="77777777" w:rsidR="00464E5A" w:rsidRPr="00BB109A" w:rsidRDefault="00464E5A" w:rsidP="00BF2EC7">
      <w:pPr>
        <w:tabs>
          <w:tab w:val="left" w:pos="4320"/>
          <w:tab w:val="left" w:pos="4485"/>
          <w:tab w:val="left" w:pos="5445"/>
        </w:tabs>
        <w:spacing w:after="0" w:line="360" w:lineRule="auto"/>
        <w:jc w:val="both"/>
        <w:rPr>
          <w:rFonts w:eastAsia="Arial" w:cs="Calibri"/>
          <w:bCs/>
        </w:rPr>
      </w:pPr>
      <w:r w:rsidRPr="00BB109A">
        <w:rPr>
          <w:rFonts w:eastAsia="Arial" w:cs="Calibri"/>
          <w:b/>
        </w:rPr>
        <w:t>Estrategias o técnicas didácticas activas</w:t>
      </w:r>
      <w:r w:rsidRPr="00BB109A">
        <w:rPr>
          <w:rFonts w:eastAsia="Arial" w:cs="Calibri"/>
          <w:bCs/>
        </w:rPr>
        <w:t>: trabajo colaborativo, observación guiada de video, debate.</w:t>
      </w:r>
    </w:p>
    <w:p w14:paraId="3B3998E2" w14:textId="77777777" w:rsidR="00464E5A" w:rsidRPr="00BB109A" w:rsidRDefault="00464E5A" w:rsidP="00BF2EC7">
      <w:pPr>
        <w:tabs>
          <w:tab w:val="left" w:pos="4320"/>
          <w:tab w:val="left" w:pos="4485"/>
          <w:tab w:val="left" w:pos="5445"/>
        </w:tabs>
        <w:spacing w:after="0" w:line="360" w:lineRule="auto"/>
        <w:jc w:val="both"/>
        <w:rPr>
          <w:rFonts w:eastAsia="Arial" w:cs="Calibri"/>
          <w:bCs/>
        </w:rPr>
      </w:pPr>
      <w:r w:rsidRPr="00BB109A">
        <w:rPr>
          <w:rFonts w:eastAsia="Arial" w:cs="Calibri"/>
          <w:b/>
        </w:rPr>
        <w:t>Materiales de formación</w:t>
      </w:r>
      <w:r w:rsidRPr="00BB109A">
        <w:rPr>
          <w:rFonts w:eastAsia="Arial" w:cs="Calibri"/>
          <w:bCs/>
        </w:rPr>
        <w:t>: televisor, tablero, marcador.</w:t>
      </w:r>
    </w:p>
    <w:p w14:paraId="2BAAEC58" w14:textId="1591E127" w:rsidR="00464E5A" w:rsidRPr="00BB109A" w:rsidRDefault="00464E5A" w:rsidP="00BF2EC7">
      <w:pPr>
        <w:spacing w:after="0" w:line="360" w:lineRule="auto"/>
        <w:jc w:val="both"/>
        <w:rPr>
          <w:rFonts w:eastAsia="Arial" w:cs="Calibri"/>
          <w:bCs/>
        </w:rPr>
      </w:pPr>
      <w:r w:rsidRPr="00BB109A">
        <w:rPr>
          <w:rFonts w:eastAsia="Arial" w:cs="Calibri"/>
          <w:b/>
        </w:rPr>
        <w:t>Material de apoyo</w:t>
      </w:r>
      <w:r w:rsidRPr="00BB109A">
        <w:rPr>
          <w:rFonts w:eastAsia="Arial" w:cs="Calibri"/>
          <w:bCs/>
        </w:rPr>
        <w:t>: video</w:t>
      </w:r>
      <w:r w:rsidR="008141DD">
        <w:rPr>
          <w:rFonts w:eastAsia="Arial" w:cs="Calibri"/>
          <w:bCs/>
        </w:rPr>
        <w:t>s</w:t>
      </w:r>
      <w:r w:rsidRPr="00BB109A">
        <w:rPr>
          <w:rFonts w:eastAsia="Arial" w:cs="Calibri"/>
          <w:bCs/>
        </w:rPr>
        <w:t xml:space="preserve"> y página institucionales. </w:t>
      </w:r>
    </w:p>
    <w:p w14:paraId="72C93F5D" w14:textId="11EEE9B1" w:rsidR="00464E5A" w:rsidRPr="00BB109A" w:rsidRDefault="00464E5A" w:rsidP="00BF2EC7">
      <w:pPr>
        <w:tabs>
          <w:tab w:val="left" w:pos="4320"/>
          <w:tab w:val="left" w:pos="4485"/>
          <w:tab w:val="left" w:pos="5445"/>
        </w:tabs>
        <w:spacing w:after="0" w:line="360" w:lineRule="auto"/>
        <w:rPr>
          <w:rFonts w:eastAsia="Arial" w:cs="Calibri"/>
          <w:bCs/>
        </w:rPr>
      </w:pPr>
      <w:r w:rsidRPr="00BB109A">
        <w:rPr>
          <w:rFonts w:eastAsia="Arial" w:cs="Calibri"/>
          <w:b/>
        </w:rPr>
        <w:t>Duración de la actividad</w:t>
      </w:r>
      <w:r w:rsidRPr="00BB109A">
        <w:rPr>
          <w:rFonts w:eastAsia="Arial" w:cs="Calibri"/>
          <w:bCs/>
        </w:rPr>
        <w:t xml:space="preserve">:  </w:t>
      </w:r>
      <w:r w:rsidR="0093314E">
        <w:rPr>
          <w:rFonts w:eastAsia="Arial" w:cs="Calibri"/>
          <w:bCs/>
        </w:rPr>
        <w:t>60</w:t>
      </w:r>
      <w:r w:rsidRPr="00BB109A">
        <w:rPr>
          <w:rFonts w:eastAsia="Arial" w:cs="Calibri"/>
          <w:bCs/>
        </w:rPr>
        <w:t xml:space="preserve"> minutos.</w:t>
      </w:r>
    </w:p>
    <w:p w14:paraId="55A29D14" w14:textId="77777777" w:rsidR="00DD2FFF" w:rsidRDefault="00DD2FFF" w:rsidP="00456510">
      <w:pPr>
        <w:tabs>
          <w:tab w:val="left" w:pos="4320"/>
          <w:tab w:val="left" w:pos="4485"/>
          <w:tab w:val="left" w:pos="5445"/>
        </w:tabs>
        <w:spacing w:after="0" w:line="360" w:lineRule="auto"/>
        <w:rPr>
          <w:rFonts w:eastAsia="Arial" w:cs="Calibri"/>
          <w:b/>
        </w:rPr>
      </w:pPr>
    </w:p>
    <w:p w14:paraId="79FFC54C" w14:textId="143F2607" w:rsidR="0074345F" w:rsidRDefault="0074345F" w:rsidP="00456510">
      <w:pPr>
        <w:tabs>
          <w:tab w:val="left" w:pos="4320"/>
          <w:tab w:val="left" w:pos="4485"/>
          <w:tab w:val="left" w:pos="5445"/>
        </w:tabs>
        <w:spacing w:after="0" w:line="360" w:lineRule="auto"/>
        <w:rPr>
          <w:rFonts w:eastAsia="Arial" w:cs="Calibri"/>
          <w:bCs/>
        </w:rPr>
      </w:pPr>
      <w:r w:rsidRPr="009D1C02">
        <w:rPr>
          <w:rFonts w:eastAsia="Arial" w:cs="Calibri"/>
          <w:b/>
        </w:rPr>
        <w:t>3.3.</w:t>
      </w:r>
      <w:r w:rsidR="009D1C02">
        <w:rPr>
          <w:rFonts w:eastAsia="Arial" w:cs="Calibri"/>
          <w:b/>
        </w:rPr>
        <w:t>3</w:t>
      </w:r>
      <w:r w:rsidRPr="009D1C02">
        <w:rPr>
          <w:rFonts w:eastAsia="Arial" w:cs="Calibri"/>
          <w:b/>
        </w:rPr>
        <w:t>.</w:t>
      </w:r>
      <w:r w:rsidR="009D1C02">
        <w:rPr>
          <w:rFonts w:eastAsia="Arial" w:cs="Calibri"/>
          <w:b/>
        </w:rPr>
        <w:t>2</w:t>
      </w:r>
      <w:r w:rsidRPr="009D1C02">
        <w:rPr>
          <w:rFonts w:eastAsia="Arial" w:cs="Calibri"/>
          <w:b/>
        </w:rPr>
        <w:t xml:space="preserve"> Actividad Plataformas de apoyo</w:t>
      </w:r>
    </w:p>
    <w:p w14:paraId="6440E141" w14:textId="183731EF" w:rsidR="0074345F" w:rsidRPr="007E52A2" w:rsidRDefault="0074345F" w:rsidP="00456510">
      <w:pPr>
        <w:tabs>
          <w:tab w:val="left" w:pos="4320"/>
          <w:tab w:val="left" w:pos="4485"/>
          <w:tab w:val="left" w:pos="5445"/>
        </w:tabs>
        <w:spacing w:after="0" w:line="360" w:lineRule="auto"/>
        <w:jc w:val="both"/>
        <w:rPr>
          <w:rFonts w:eastAsia="Arial" w:cs="Calibri"/>
        </w:rPr>
      </w:pPr>
      <w:r w:rsidRPr="00E6613E">
        <w:rPr>
          <w:rFonts w:eastAsia="Arial" w:cs="Calibri"/>
          <w:b/>
        </w:rPr>
        <w:t xml:space="preserve">Descripción de la actividad: </w:t>
      </w:r>
      <w:r w:rsidRPr="00E6613E">
        <w:rPr>
          <w:rFonts w:eastAsia="Arial" w:cs="Calibri"/>
        </w:rPr>
        <w:t xml:space="preserve">Por equipos de trabajo </w:t>
      </w:r>
      <w:r w:rsidR="00BF5F90">
        <w:rPr>
          <w:rFonts w:eastAsia="Arial" w:cs="Calibri"/>
        </w:rPr>
        <w:t>consultaremos</w:t>
      </w:r>
      <w:r w:rsidR="00F1685A">
        <w:rPr>
          <w:rFonts w:eastAsia="Arial" w:cs="Calibri"/>
        </w:rPr>
        <w:t>,</w:t>
      </w:r>
      <w:r w:rsidR="00FC1464">
        <w:rPr>
          <w:rFonts w:eastAsia="Arial" w:cs="Calibri"/>
        </w:rPr>
        <w:t xml:space="preserve"> </w:t>
      </w:r>
      <w:r w:rsidR="00A75BBC">
        <w:rPr>
          <w:rFonts w:eastAsia="Arial" w:cs="Calibri"/>
        </w:rPr>
        <w:t xml:space="preserve">que es, </w:t>
      </w:r>
      <w:r w:rsidR="00DA2A0F">
        <w:rPr>
          <w:rFonts w:eastAsia="Arial" w:cs="Calibri"/>
        </w:rPr>
        <w:t>el cómo</w:t>
      </w:r>
      <w:r w:rsidR="00F1685A">
        <w:rPr>
          <w:rFonts w:eastAsia="Arial" w:cs="Calibri"/>
        </w:rPr>
        <w:t xml:space="preserve"> se </w:t>
      </w:r>
      <w:r w:rsidR="00DA2A0F">
        <w:rPr>
          <w:rFonts w:eastAsia="Arial" w:cs="Calibri"/>
        </w:rPr>
        <w:t xml:space="preserve">tiene </w:t>
      </w:r>
      <w:r w:rsidR="00F1685A">
        <w:rPr>
          <w:rFonts w:eastAsia="Arial" w:cs="Calibri"/>
        </w:rPr>
        <w:t>acces</w:t>
      </w:r>
      <w:r w:rsidR="00DA2A0F">
        <w:rPr>
          <w:rFonts w:eastAsia="Arial" w:cs="Calibri"/>
        </w:rPr>
        <w:t>o</w:t>
      </w:r>
      <w:r w:rsidR="00F1685A">
        <w:rPr>
          <w:rFonts w:eastAsia="Arial" w:cs="Calibri"/>
        </w:rPr>
        <w:t xml:space="preserve"> y </w:t>
      </w:r>
      <w:r w:rsidR="00FC1464">
        <w:rPr>
          <w:rFonts w:eastAsia="Arial" w:cs="Calibri"/>
        </w:rPr>
        <w:t>que para que le sirve al aprendiz</w:t>
      </w:r>
      <w:r w:rsidRPr="00BB109A">
        <w:rPr>
          <w:rFonts w:cs="Calibri"/>
          <w:color w:val="000000"/>
        </w:rPr>
        <w:t>:</w:t>
      </w:r>
    </w:p>
    <w:p w14:paraId="280E6324" w14:textId="4406B96A" w:rsidR="0074345F" w:rsidRDefault="00DA2A0F" w:rsidP="00456510">
      <w:pPr>
        <w:pStyle w:val="Prrafodelista"/>
        <w:numPr>
          <w:ilvl w:val="0"/>
          <w:numId w:val="6"/>
        </w:numPr>
        <w:spacing w:after="0" w:line="360" w:lineRule="auto"/>
        <w:jc w:val="both"/>
        <w:rPr>
          <w:rFonts w:ascii="Calibri" w:hAnsi="Calibri" w:cs="Calibri"/>
          <w:color w:val="000000"/>
        </w:rPr>
      </w:pPr>
      <w:proofErr w:type="spellStart"/>
      <w:r>
        <w:rPr>
          <w:rFonts w:ascii="Calibri" w:hAnsi="Calibri" w:cs="Calibri"/>
          <w:color w:val="000000"/>
        </w:rPr>
        <w:lastRenderedPageBreak/>
        <w:t>Senasofiaplus</w:t>
      </w:r>
      <w:proofErr w:type="spellEnd"/>
    </w:p>
    <w:p w14:paraId="1E96BD48" w14:textId="4950A857" w:rsidR="00DA2A0F" w:rsidRDefault="00DA2A0F" w:rsidP="00456510">
      <w:pPr>
        <w:pStyle w:val="Prrafodelista"/>
        <w:numPr>
          <w:ilvl w:val="0"/>
          <w:numId w:val="6"/>
        </w:numPr>
        <w:spacing w:after="0" w:line="360" w:lineRule="auto"/>
        <w:jc w:val="both"/>
        <w:rPr>
          <w:rFonts w:ascii="Calibri" w:hAnsi="Calibri" w:cs="Calibri"/>
          <w:color w:val="000000"/>
        </w:rPr>
      </w:pPr>
      <w:r>
        <w:rPr>
          <w:rFonts w:ascii="Calibri" w:hAnsi="Calibri" w:cs="Calibri"/>
          <w:color w:val="000000"/>
        </w:rPr>
        <w:t xml:space="preserve">LMS </w:t>
      </w:r>
      <w:proofErr w:type="spellStart"/>
      <w:r>
        <w:rPr>
          <w:rFonts w:ascii="Calibri" w:hAnsi="Calibri" w:cs="Calibri"/>
          <w:color w:val="000000"/>
        </w:rPr>
        <w:t>Zajuna</w:t>
      </w:r>
      <w:proofErr w:type="spellEnd"/>
    </w:p>
    <w:p w14:paraId="4B6C3F8D" w14:textId="0C345F9E" w:rsidR="003B60B3" w:rsidRPr="00456510" w:rsidRDefault="00203554" w:rsidP="00456510">
      <w:pPr>
        <w:pStyle w:val="Prrafodelista"/>
        <w:numPr>
          <w:ilvl w:val="0"/>
          <w:numId w:val="6"/>
        </w:numPr>
        <w:spacing w:after="0" w:line="360" w:lineRule="auto"/>
        <w:jc w:val="both"/>
        <w:rPr>
          <w:rFonts w:ascii="Calibri" w:hAnsi="Calibri" w:cs="Calibri"/>
          <w:color w:val="000000"/>
          <w:sz w:val="16"/>
          <w:szCs w:val="16"/>
        </w:rPr>
      </w:pPr>
      <w:r>
        <w:rPr>
          <w:rFonts w:ascii="Calibri" w:hAnsi="Calibri" w:cs="Calibri"/>
          <w:color w:val="000000"/>
        </w:rPr>
        <w:t>Sistema nacional de bibliotecas</w:t>
      </w:r>
    </w:p>
    <w:p w14:paraId="6B2EF173" w14:textId="60975CF2" w:rsidR="000A2258" w:rsidRPr="00BB109A" w:rsidRDefault="003B60B3" w:rsidP="00456510">
      <w:pPr>
        <w:spacing w:after="0" w:line="360" w:lineRule="auto"/>
        <w:jc w:val="both"/>
        <w:rPr>
          <w:rFonts w:cs="Calibri"/>
          <w:color w:val="000000"/>
        </w:rPr>
      </w:pPr>
      <w:r>
        <w:rPr>
          <w:rFonts w:cs="Calibri"/>
          <w:color w:val="000000"/>
        </w:rPr>
        <w:t xml:space="preserve">Los aprendices construirán un folleto y </w:t>
      </w:r>
      <w:r w:rsidR="00DD2FFF">
        <w:rPr>
          <w:rFonts w:cs="Calibri"/>
          <w:color w:val="000000"/>
        </w:rPr>
        <w:t>s</w:t>
      </w:r>
      <w:r w:rsidR="00DD2FFF" w:rsidRPr="00BB109A">
        <w:rPr>
          <w:rFonts w:cs="Calibri"/>
          <w:color w:val="000000"/>
        </w:rPr>
        <w:t>ociali</w:t>
      </w:r>
      <w:r w:rsidR="00DD2FFF">
        <w:rPr>
          <w:rFonts w:cs="Calibri"/>
          <w:color w:val="000000"/>
        </w:rPr>
        <w:t>zarán</w:t>
      </w:r>
      <w:r w:rsidR="0074345F" w:rsidRPr="00BB109A">
        <w:rPr>
          <w:rFonts w:cs="Calibri"/>
          <w:color w:val="000000"/>
        </w:rPr>
        <w:t xml:space="preserve"> sus respuestas con sus compañeros e instructor.</w:t>
      </w:r>
    </w:p>
    <w:p w14:paraId="45C3B1C0" w14:textId="77777777" w:rsidR="0074345F" w:rsidRPr="00F51763" w:rsidRDefault="0074345F" w:rsidP="00456510">
      <w:pPr>
        <w:tabs>
          <w:tab w:val="left" w:pos="4320"/>
          <w:tab w:val="left" w:pos="4485"/>
          <w:tab w:val="left" w:pos="5445"/>
        </w:tabs>
        <w:spacing w:after="0" w:line="360" w:lineRule="auto"/>
        <w:jc w:val="both"/>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7F86FE7E" w14:textId="26AAF8FB" w:rsidR="0074345F" w:rsidRPr="00F51763" w:rsidRDefault="0074345F" w:rsidP="00456510">
      <w:pPr>
        <w:tabs>
          <w:tab w:val="left" w:pos="4320"/>
          <w:tab w:val="left" w:pos="4485"/>
          <w:tab w:val="left" w:pos="5445"/>
        </w:tabs>
        <w:spacing w:after="0" w:line="360" w:lineRule="auto"/>
        <w:jc w:val="both"/>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 xml:space="preserve">trabajo colaborativo, </w:t>
      </w:r>
      <w:r w:rsidR="00203554">
        <w:rPr>
          <w:rFonts w:eastAsia="Arial" w:cs="Calibri"/>
          <w:bCs/>
        </w:rPr>
        <w:t>consulta</w:t>
      </w:r>
      <w:r>
        <w:rPr>
          <w:rFonts w:eastAsia="Arial" w:cs="Calibri"/>
          <w:bCs/>
        </w:rPr>
        <w:t>.</w:t>
      </w:r>
    </w:p>
    <w:p w14:paraId="78DE2F9E" w14:textId="77777777" w:rsidR="0074345F" w:rsidRPr="00F51763" w:rsidRDefault="0074345F" w:rsidP="00456510">
      <w:pPr>
        <w:tabs>
          <w:tab w:val="left" w:pos="4320"/>
          <w:tab w:val="left" w:pos="4485"/>
          <w:tab w:val="left" w:pos="5445"/>
        </w:tabs>
        <w:spacing w:after="0" w:line="360" w:lineRule="auto"/>
        <w:jc w:val="both"/>
        <w:rPr>
          <w:rFonts w:eastAsia="Arial" w:cs="Calibri"/>
          <w:bCs/>
        </w:rPr>
      </w:pPr>
      <w:r w:rsidRPr="00652844">
        <w:rPr>
          <w:rFonts w:eastAsia="Arial" w:cs="Calibri"/>
          <w:b/>
        </w:rPr>
        <w:t>Materiales de formación</w:t>
      </w:r>
      <w:r>
        <w:rPr>
          <w:rFonts w:eastAsia="Arial" w:cs="Calibri"/>
          <w:bCs/>
        </w:rPr>
        <w:t>: televisor, tablero, marcador.</w:t>
      </w:r>
    </w:p>
    <w:p w14:paraId="149418FB" w14:textId="69ECDB0C" w:rsidR="000A2258" w:rsidRPr="00456510" w:rsidRDefault="0074345F" w:rsidP="00456510">
      <w:pPr>
        <w:spacing w:after="0" w:line="360" w:lineRule="auto"/>
        <w:jc w:val="both"/>
        <w:rPr>
          <w:rFonts w:eastAsia="Arial" w:cs="Calibri"/>
          <w:bCs/>
        </w:rPr>
      </w:pPr>
      <w:r w:rsidRPr="00652844">
        <w:rPr>
          <w:rFonts w:eastAsia="Arial" w:cs="Calibri"/>
          <w:b/>
        </w:rPr>
        <w:t>Material de apoyo</w:t>
      </w:r>
      <w:r w:rsidRPr="00F51763">
        <w:rPr>
          <w:rFonts w:eastAsia="Arial" w:cs="Calibri"/>
          <w:bCs/>
        </w:rPr>
        <w:t>:</w:t>
      </w:r>
      <w:r>
        <w:rPr>
          <w:rFonts w:eastAsia="Arial" w:cs="Calibri"/>
          <w:bCs/>
        </w:rPr>
        <w:t xml:space="preserve"> presentación PowerPoint, </w:t>
      </w:r>
      <w:r w:rsidR="00456510">
        <w:rPr>
          <w:rFonts w:eastAsia="Arial" w:cs="Calibri"/>
          <w:bCs/>
        </w:rPr>
        <w:t>páginas institucionales</w:t>
      </w:r>
      <w:r>
        <w:rPr>
          <w:rFonts w:eastAsia="Arial" w:cs="Calibri"/>
          <w:bCs/>
        </w:rPr>
        <w:t xml:space="preserve">. </w:t>
      </w:r>
    </w:p>
    <w:p w14:paraId="70C0D1C9" w14:textId="5317D35C" w:rsidR="00464E5A" w:rsidRPr="00BB109A" w:rsidRDefault="0074345F" w:rsidP="00456510">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Pr>
          <w:rFonts w:eastAsia="Arial" w:cs="Calibri"/>
          <w:bCs/>
        </w:rPr>
        <w:t>60 minutos</w:t>
      </w:r>
      <w:r w:rsidRPr="00F51763">
        <w:rPr>
          <w:rFonts w:eastAsia="Arial" w:cs="Calibri"/>
          <w:bCs/>
        </w:rPr>
        <w:t>.</w:t>
      </w:r>
    </w:p>
    <w:p w14:paraId="38E62AEF" w14:textId="77777777" w:rsidR="00361432" w:rsidRDefault="00361432" w:rsidP="01188B97">
      <w:pPr>
        <w:tabs>
          <w:tab w:val="left" w:pos="4320"/>
          <w:tab w:val="left" w:pos="4485"/>
          <w:tab w:val="left" w:pos="5445"/>
        </w:tabs>
        <w:spacing w:after="0" w:line="360" w:lineRule="auto"/>
        <w:rPr>
          <w:rFonts w:eastAsia="Arial" w:cs="Calibri"/>
          <w:b/>
          <w:bCs/>
        </w:rPr>
      </w:pPr>
    </w:p>
    <w:p w14:paraId="43DC365E" w14:textId="4AA36D33" w:rsidR="00F942BA" w:rsidRPr="00500E33" w:rsidRDefault="00F942BA" w:rsidP="00F942BA">
      <w:pPr>
        <w:tabs>
          <w:tab w:val="left" w:pos="4320"/>
          <w:tab w:val="left" w:pos="4485"/>
          <w:tab w:val="left" w:pos="5445"/>
        </w:tabs>
        <w:spacing w:after="0" w:line="360" w:lineRule="auto"/>
        <w:rPr>
          <w:rFonts w:eastAsia="Arial" w:cs="Calibri"/>
        </w:rPr>
      </w:pPr>
      <w:r w:rsidRPr="00FE2F48">
        <w:rPr>
          <w:rFonts w:eastAsia="Arial" w:cs="Calibri"/>
          <w:b/>
        </w:rPr>
        <w:t xml:space="preserve">3.3.3.3 Actividad </w:t>
      </w:r>
      <w:r w:rsidR="00604732">
        <w:rPr>
          <w:rFonts w:eastAsia="Arial" w:cs="Calibri"/>
          <w:b/>
        </w:rPr>
        <w:t>Bienestar de</w:t>
      </w:r>
      <w:r w:rsidRPr="00FE2F48">
        <w:rPr>
          <w:rFonts w:eastAsia="Arial" w:cs="Calibri"/>
          <w:b/>
        </w:rPr>
        <w:t xml:space="preserve"> Aprendi</w:t>
      </w:r>
      <w:r w:rsidR="00604732">
        <w:rPr>
          <w:rFonts w:eastAsia="Arial" w:cs="Calibri"/>
          <w:b/>
        </w:rPr>
        <w:t>ces</w:t>
      </w:r>
    </w:p>
    <w:p w14:paraId="66F914D6" w14:textId="7D2CDB18" w:rsidR="00550E00" w:rsidRPr="001F0CBA" w:rsidRDefault="00F942BA" w:rsidP="00F942BA">
      <w:pPr>
        <w:pStyle w:val="SinEspacio"/>
      </w:pPr>
      <w:r w:rsidRPr="0073331D">
        <w:rPr>
          <w:rFonts w:eastAsia="Arial" w:cs="Calibri"/>
          <w:b/>
        </w:rPr>
        <w:t xml:space="preserve">Descripción de la actividad: </w:t>
      </w:r>
      <w:r w:rsidRPr="00FE2F48">
        <w:t>En equipos de trabajo asignados por su instructor(a), debe</w:t>
      </w:r>
      <w:r w:rsidR="004A023E">
        <w:t xml:space="preserve"> observar los videos propuestos por el área de bienestar de aprendices</w:t>
      </w:r>
      <w:r w:rsidR="006139C6">
        <w:t xml:space="preserve"> y realizar un video de los servicios que nos entrega </w:t>
      </w:r>
      <w:r w:rsidR="00555FCE">
        <w:t xml:space="preserve">esta </w:t>
      </w:r>
      <w:r w:rsidR="002E0FD4">
        <w:t>área</w:t>
      </w:r>
      <w:r w:rsidR="00555FCE">
        <w:t xml:space="preserve"> y sobre </w:t>
      </w:r>
      <w:r w:rsidR="002E0FD4">
        <w:t>qué</w:t>
      </w:r>
      <w:r w:rsidR="00555FCE">
        <w:t xml:space="preserve"> objetivo del plan nacional de bienestar de aprendices </w:t>
      </w:r>
      <w:r w:rsidR="004B7A72">
        <w:t>aplica.</w:t>
      </w:r>
    </w:p>
    <w:p w14:paraId="19879118" w14:textId="77777777" w:rsidR="00F942BA" w:rsidRPr="00500E33" w:rsidRDefault="00F942BA" w:rsidP="00F942BA">
      <w:pPr>
        <w:tabs>
          <w:tab w:val="left" w:pos="4320"/>
          <w:tab w:val="left" w:pos="4485"/>
          <w:tab w:val="left" w:pos="5445"/>
        </w:tabs>
        <w:spacing w:after="0" w:line="360" w:lineRule="auto"/>
        <w:rPr>
          <w:rFonts w:eastAsia="Arial" w:cs="Calibri"/>
        </w:rPr>
      </w:pPr>
      <w:r w:rsidRPr="00500E33">
        <w:rPr>
          <w:rFonts w:eastAsia="Arial" w:cs="Calibri"/>
          <w:b/>
        </w:rPr>
        <w:t>Ambiente requerido</w:t>
      </w:r>
      <w:r w:rsidRPr="00500E33">
        <w:rPr>
          <w:rFonts w:eastAsia="Arial" w:cs="Calibri"/>
        </w:rPr>
        <w:t>:  taller o ambiente convencional</w:t>
      </w:r>
    </w:p>
    <w:p w14:paraId="00D5FCA5" w14:textId="77777777" w:rsidR="00F942BA" w:rsidRPr="00500E33" w:rsidRDefault="00F942BA" w:rsidP="00F942BA">
      <w:pPr>
        <w:tabs>
          <w:tab w:val="left" w:pos="4320"/>
          <w:tab w:val="left" w:pos="4485"/>
          <w:tab w:val="left" w:pos="5445"/>
        </w:tabs>
        <w:spacing w:after="0" w:line="360" w:lineRule="auto"/>
        <w:rPr>
          <w:rFonts w:eastAsia="Arial" w:cs="Calibri"/>
        </w:rPr>
      </w:pPr>
      <w:r w:rsidRPr="00500E33">
        <w:rPr>
          <w:rFonts w:eastAsia="Arial" w:cs="Calibri"/>
          <w:b/>
        </w:rPr>
        <w:t>Estrategias o técnicas didácticas activas</w:t>
      </w:r>
      <w:r w:rsidRPr="00500E33">
        <w:rPr>
          <w:rFonts w:eastAsia="Arial" w:cs="Calibri"/>
        </w:rPr>
        <w:t>: trabajo colaborativo.</w:t>
      </w:r>
    </w:p>
    <w:p w14:paraId="2C49FEE3" w14:textId="77777777" w:rsidR="00F942BA" w:rsidRPr="00500E33" w:rsidRDefault="00F942BA" w:rsidP="00F942BA">
      <w:pPr>
        <w:tabs>
          <w:tab w:val="left" w:pos="4320"/>
          <w:tab w:val="left" w:pos="4485"/>
          <w:tab w:val="left" w:pos="5445"/>
        </w:tabs>
        <w:spacing w:after="0" w:line="360" w:lineRule="auto"/>
        <w:rPr>
          <w:rFonts w:eastAsia="Arial" w:cs="Calibri"/>
        </w:rPr>
      </w:pPr>
      <w:r w:rsidRPr="00500E33">
        <w:rPr>
          <w:rFonts w:eastAsia="Arial" w:cs="Calibri"/>
          <w:b/>
        </w:rPr>
        <w:t>Materiales de formación</w:t>
      </w:r>
      <w:r w:rsidRPr="00500E33">
        <w:rPr>
          <w:rFonts w:eastAsia="Arial" w:cs="Calibri"/>
        </w:rPr>
        <w:t>: cuestionario, hojas de papel</w:t>
      </w:r>
      <w:r w:rsidRPr="00500E33">
        <w:rPr>
          <w:rFonts w:eastAsia="Arial" w:cs="Calibri"/>
          <w:bCs/>
        </w:rPr>
        <w:t>, lapiceros.</w:t>
      </w:r>
    </w:p>
    <w:p w14:paraId="2DC4261B" w14:textId="77777777" w:rsidR="00F942BA" w:rsidRPr="00D91993" w:rsidRDefault="00F942BA" w:rsidP="00F942BA">
      <w:pPr>
        <w:spacing w:after="0" w:line="360" w:lineRule="auto"/>
        <w:rPr>
          <w:rFonts w:eastAsia="Arial" w:cs="Calibri"/>
        </w:rPr>
      </w:pPr>
      <w:r w:rsidRPr="00D91993">
        <w:rPr>
          <w:rFonts w:eastAsia="Arial" w:cs="Calibri"/>
          <w:b/>
        </w:rPr>
        <w:t>Material de apoyo</w:t>
      </w:r>
      <w:r w:rsidRPr="00D91993">
        <w:rPr>
          <w:rFonts w:eastAsia="Arial" w:cs="Calibri"/>
        </w:rPr>
        <w:t xml:space="preserve">: presentación PowerPoint, video y página institucionales. </w:t>
      </w:r>
    </w:p>
    <w:p w14:paraId="58F69E67" w14:textId="77777777" w:rsidR="00F942BA" w:rsidRPr="0035778B" w:rsidRDefault="00F942BA" w:rsidP="00F942BA">
      <w:pPr>
        <w:pStyle w:val="SinEspacio"/>
      </w:pPr>
      <w:hyperlink r:id="rId20" w:history="1">
        <w:r w:rsidRPr="0035778B">
          <w:rPr>
            <w:rStyle w:val="Hipervnculo"/>
          </w:rPr>
          <w:t>https://caprendizaje.sena.edu.co/sgva/SGVA_Diseno/pag/login.aspx</w:t>
        </w:r>
      </w:hyperlink>
    </w:p>
    <w:p w14:paraId="0827CDA5" w14:textId="77777777" w:rsidR="00F942BA" w:rsidRPr="0035778B" w:rsidRDefault="00F942BA" w:rsidP="00F942BA">
      <w:pPr>
        <w:pStyle w:val="SinEspacio"/>
      </w:pPr>
      <w:hyperlink r:id="rId21" w:history="1">
        <w:r w:rsidRPr="0035778B">
          <w:rPr>
            <w:rStyle w:val="Hipervnculo"/>
            <w:lang w:val="es-ES_tradnl"/>
          </w:rPr>
          <w:t>Sistema de Gestión Virtual de Aprendices</w:t>
        </w:r>
      </w:hyperlink>
    </w:p>
    <w:p w14:paraId="7A08E43E" w14:textId="77777777" w:rsidR="00F942BA" w:rsidRPr="0035778B" w:rsidRDefault="00F942BA" w:rsidP="00F942BA">
      <w:pPr>
        <w:pStyle w:val="SinEspacio"/>
      </w:pPr>
      <w:hyperlink r:id="rId22" w:history="1">
        <w:proofErr w:type="spellStart"/>
        <w:r w:rsidRPr="0035778B">
          <w:rPr>
            <w:rStyle w:val="Hipervnculo"/>
            <w:lang w:val="es-ES_tradnl"/>
          </w:rPr>
          <w:t>Caprendizaje</w:t>
        </w:r>
        <w:proofErr w:type="spellEnd"/>
        <w:r w:rsidRPr="0035778B">
          <w:rPr>
            <w:rStyle w:val="Hipervnculo"/>
            <w:lang w:val="es-ES_tradnl"/>
          </w:rPr>
          <w:t xml:space="preserve"> Sena: Registro y funcionamiento 2025 – senaplus.co</w:t>
        </w:r>
      </w:hyperlink>
    </w:p>
    <w:p w14:paraId="42290C4B" w14:textId="77777777" w:rsidR="00F942BA" w:rsidRPr="0035778B" w:rsidRDefault="00F942BA" w:rsidP="00F942BA">
      <w:pPr>
        <w:pStyle w:val="SinEspacio"/>
      </w:pPr>
      <w:hyperlink r:id="rId23" w:history="1">
        <w:proofErr w:type="spellStart"/>
        <w:r w:rsidRPr="0035778B">
          <w:rPr>
            <w:rStyle w:val="Hipervnculo"/>
            <w:lang w:val="es-ES_tradnl"/>
          </w:rPr>
          <w:t>Caprendizaje</w:t>
        </w:r>
        <w:proofErr w:type="spellEnd"/>
        <w:r w:rsidRPr="0035778B">
          <w:rPr>
            <w:rStyle w:val="Hipervnculo"/>
            <w:lang w:val="es-ES_tradnl"/>
          </w:rPr>
          <w:t xml:space="preserve"> SENA: ¿Qué es y cómo funciona? | Sede Virtual</w:t>
        </w:r>
      </w:hyperlink>
    </w:p>
    <w:p w14:paraId="3BC97722" w14:textId="77777777" w:rsidR="00F942BA" w:rsidRPr="00BB109A" w:rsidRDefault="00F942BA" w:rsidP="00F942BA">
      <w:pPr>
        <w:tabs>
          <w:tab w:val="left" w:pos="4320"/>
          <w:tab w:val="left" w:pos="4485"/>
          <w:tab w:val="left" w:pos="5445"/>
        </w:tabs>
        <w:spacing w:after="0" w:line="360" w:lineRule="auto"/>
        <w:rPr>
          <w:rFonts w:eastAsia="Arial" w:cs="Calibri"/>
          <w:bCs/>
        </w:rPr>
      </w:pPr>
      <w:r w:rsidRPr="00500E33">
        <w:rPr>
          <w:rFonts w:eastAsia="Arial" w:cs="Calibri"/>
          <w:b/>
        </w:rPr>
        <w:t>Duración de la actividad</w:t>
      </w:r>
      <w:r w:rsidRPr="00500E33">
        <w:rPr>
          <w:rFonts w:eastAsia="Arial" w:cs="Calibri"/>
        </w:rPr>
        <w:t>:  60 minutos.</w:t>
      </w:r>
    </w:p>
    <w:p w14:paraId="11505786" w14:textId="77777777" w:rsidR="00F942BA" w:rsidRDefault="00F942BA" w:rsidP="00FE2F48">
      <w:pPr>
        <w:tabs>
          <w:tab w:val="left" w:pos="4320"/>
          <w:tab w:val="left" w:pos="4485"/>
          <w:tab w:val="left" w:pos="5445"/>
        </w:tabs>
        <w:spacing w:after="0" w:line="360" w:lineRule="auto"/>
        <w:rPr>
          <w:rFonts w:eastAsia="Arial" w:cs="Calibri"/>
          <w:b/>
        </w:rPr>
      </w:pPr>
    </w:p>
    <w:p w14:paraId="6A287989" w14:textId="257F0142" w:rsidR="00763B5D" w:rsidRPr="00500E33" w:rsidRDefault="00763B5D" w:rsidP="00FE2F48">
      <w:pPr>
        <w:tabs>
          <w:tab w:val="left" w:pos="4320"/>
          <w:tab w:val="left" w:pos="4485"/>
          <w:tab w:val="left" w:pos="5445"/>
        </w:tabs>
        <w:spacing w:after="0" w:line="360" w:lineRule="auto"/>
        <w:rPr>
          <w:rFonts w:eastAsia="Arial" w:cs="Calibri"/>
        </w:rPr>
      </w:pPr>
      <w:r w:rsidRPr="00FE2F48">
        <w:rPr>
          <w:rFonts w:eastAsia="Arial" w:cs="Calibri"/>
          <w:b/>
        </w:rPr>
        <w:t>3.3.</w:t>
      </w:r>
      <w:r w:rsidR="00FE2F48" w:rsidRPr="00FE2F48">
        <w:rPr>
          <w:rFonts w:eastAsia="Arial" w:cs="Calibri"/>
          <w:b/>
        </w:rPr>
        <w:t>3.</w:t>
      </w:r>
      <w:r w:rsidR="00F942BA">
        <w:rPr>
          <w:rFonts w:eastAsia="Arial" w:cs="Calibri"/>
          <w:b/>
        </w:rPr>
        <w:t>4</w:t>
      </w:r>
      <w:r w:rsidRPr="00FE2F48">
        <w:rPr>
          <w:rFonts w:eastAsia="Arial" w:cs="Calibri"/>
          <w:b/>
        </w:rPr>
        <w:t xml:space="preserve"> Actividad </w:t>
      </w:r>
      <w:r w:rsidR="00DE7BCE" w:rsidRPr="00FE2F48">
        <w:rPr>
          <w:rFonts w:eastAsia="Arial" w:cs="Calibri"/>
          <w:b/>
        </w:rPr>
        <w:t>Sistema de Ge</w:t>
      </w:r>
      <w:r w:rsidR="00C95A87" w:rsidRPr="00FE2F48">
        <w:rPr>
          <w:rFonts w:eastAsia="Arial" w:cs="Calibri"/>
          <w:b/>
        </w:rPr>
        <w:t xml:space="preserve">stión </w:t>
      </w:r>
      <w:r w:rsidR="00EC479B" w:rsidRPr="00FE2F48">
        <w:rPr>
          <w:rFonts w:eastAsia="Arial" w:cs="Calibri"/>
          <w:b/>
        </w:rPr>
        <w:t xml:space="preserve">Virtual </w:t>
      </w:r>
      <w:r w:rsidR="00B30544" w:rsidRPr="00FE2F48">
        <w:rPr>
          <w:rFonts w:eastAsia="Arial" w:cs="Calibri"/>
          <w:b/>
        </w:rPr>
        <w:t>de Aprendizaje</w:t>
      </w:r>
      <w:r w:rsidR="00B30544" w:rsidRPr="00500E33">
        <w:rPr>
          <w:rFonts w:eastAsia="Arial" w:cs="Calibri"/>
          <w:b/>
        </w:rPr>
        <w:t xml:space="preserve"> </w:t>
      </w:r>
    </w:p>
    <w:p w14:paraId="6B03B6E2" w14:textId="7E5193FC" w:rsidR="00763B5D" w:rsidRPr="001F0CBA" w:rsidRDefault="00763B5D" w:rsidP="004D039A">
      <w:pPr>
        <w:pStyle w:val="SinEspacio"/>
      </w:pPr>
      <w:r w:rsidRPr="0073331D">
        <w:rPr>
          <w:rFonts w:eastAsia="Arial" w:cs="Calibri"/>
          <w:b/>
        </w:rPr>
        <w:t xml:space="preserve">Descripción de la actividad: </w:t>
      </w:r>
      <w:r w:rsidR="00AE42E9" w:rsidRPr="00FE2F48">
        <w:t xml:space="preserve">En equipos de trabajo asignados por su instructor(a), </w:t>
      </w:r>
      <w:r w:rsidR="00244801" w:rsidRPr="00FE2F48">
        <w:t>deberá resolver el cuestionario denominado</w:t>
      </w:r>
      <w:r w:rsidR="0073331D" w:rsidRPr="00FE2F48">
        <w:t>:</w:t>
      </w:r>
      <w:r w:rsidR="00244801" w:rsidRPr="00FE2F48">
        <w:t xml:space="preserve"> </w:t>
      </w:r>
      <w:r w:rsidR="0073331D" w:rsidRPr="00FE2F48">
        <w:rPr>
          <w:rFonts w:eastAsia="Calibri" w:cs="Times New Roman"/>
          <w:color w:val="auto"/>
          <w:kern w:val="0"/>
          <w:lang w:val="es-CO" w:eastAsia="en-US"/>
          <w14:ligatures w14:val="none"/>
        </w:rPr>
        <w:t>SGVA - Sistema</w:t>
      </w:r>
      <w:r w:rsidR="00AE42E9" w:rsidRPr="00FE2F48">
        <w:rPr>
          <w:rFonts w:eastAsia="Calibri" w:cs="Times New Roman"/>
          <w:color w:val="auto"/>
          <w:kern w:val="0"/>
          <w:lang w:val="es-CO" w:eastAsia="en-US"/>
          <w14:ligatures w14:val="none"/>
        </w:rPr>
        <w:t xml:space="preserve"> de </w:t>
      </w:r>
      <w:r w:rsidR="0073331D" w:rsidRPr="00FE2F48">
        <w:rPr>
          <w:rFonts w:eastAsia="Calibri" w:cs="Times New Roman"/>
          <w:color w:val="auto"/>
          <w:kern w:val="0"/>
          <w:lang w:val="es-CO" w:eastAsia="en-US"/>
          <w14:ligatures w14:val="none"/>
        </w:rPr>
        <w:t xml:space="preserve">Gestión virtual de Aprendices / Caprendizaje /. </w:t>
      </w:r>
      <w:r w:rsidR="00AE42E9" w:rsidRPr="00FE2F48">
        <w:rPr>
          <w:rFonts w:eastAsia="Calibri" w:cs="Times New Roman"/>
          <w:color w:val="auto"/>
          <w:kern w:val="0"/>
          <w:lang w:val="es-CO" w:eastAsia="en-US"/>
          <w14:ligatures w14:val="none"/>
        </w:rPr>
        <w:t xml:space="preserve"> </w:t>
      </w:r>
      <w:r w:rsidR="00AE42E9" w:rsidRPr="00FE2F48">
        <w:t xml:space="preserve">Para </w:t>
      </w:r>
      <w:r w:rsidR="0073331D" w:rsidRPr="00FE2F48">
        <w:t>que b</w:t>
      </w:r>
      <w:r w:rsidR="00AE42E9" w:rsidRPr="00FE2F48">
        <w:t>rind</w:t>
      </w:r>
      <w:r w:rsidR="00C7758F" w:rsidRPr="00FE2F48">
        <w:t>e</w:t>
      </w:r>
      <w:r w:rsidR="00AE42E9" w:rsidRPr="00FE2F48">
        <w:t xml:space="preserve"> respuestas precisas y confiables, consulte los enlaces y</w:t>
      </w:r>
      <w:r w:rsidR="00D331E6" w:rsidRPr="00FE2F48">
        <w:t>/o</w:t>
      </w:r>
      <w:r w:rsidR="00AE42E9" w:rsidRPr="00FE2F48">
        <w:t xml:space="preserve"> documentos que se referencian </w:t>
      </w:r>
      <w:r w:rsidR="000B57F9" w:rsidRPr="00FE2F48">
        <w:t>en el material de apoyo</w:t>
      </w:r>
      <w:r w:rsidR="00AE42E9" w:rsidRPr="00FE2F48">
        <w:t xml:space="preserve">. </w:t>
      </w:r>
      <w:r w:rsidR="00B23177" w:rsidRPr="00FE2F48">
        <w:t>Aprendi</w:t>
      </w:r>
      <w:r w:rsidR="009D7113" w:rsidRPr="00FE2F48">
        <w:t xml:space="preserve">z </w:t>
      </w:r>
      <w:r w:rsidR="00843E0F" w:rsidRPr="00FE2F48">
        <w:t xml:space="preserve">tenga presente que </w:t>
      </w:r>
      <w:r w:rsidR="005B6F4F" w:rsidRPr="00FE2F48">
        <w:t>e</w:t>
      </w:r>
      <w:r w:rsidR="00AE42E9" w:rsidRPr="00FE2F48">
        <w:t xml:space="preserve">s </w:t>
      </w:r>
      <w:r w:rsidR="00AE42E9" w:rsidRPr="00FE2F48">
        <w:rPr>
          <w:b/>
          <w:i/>
        </w:rPr>
        <w:t>recomendable</w:t>
      </w:r>
      <w:r w:rsidR="00AE42E9" w:rsidRPr="00FE2F48">
        <w:t xml:space="preserve"> utilizar fuentes confiables y realizar búsquedas de información en sitios web verificados. Eviten recurrir a páginas como monografías.com y similares, ya que no siempre ofrecen información fidedigna.</w:t>
      </w:r>
    </w:p>
    <w:p w14:paraId="088BFA82" w14:textId="77777777" w:rsidR="00763B5D" w:rsidRPr="00500E33" w:rsidRDefault="00763B5D" w:rsidP="00FE2F48">
      <w:pPr>
        <w:tabs>
          <w:tab w:val="left" w:pos="4320"/>
          <w:tab w:val="left" w:pos="4485"/>
          <w:tab w:val="left" w:pos="5445"/>
        </w:tabs>
        <w:spacing w:after="0" w:line="360" w:lineRule="auto"/>
        <w:rPr>
          <w:rFonts w:eastAsia="Arial" w:cs="Calibri"/>
        </w:rPr>
      </w:pPr>
      <w:r w:rsidRPr="00500E33">
        <w:rPr>
          <w:rFonts w:eastAsia="Arial" w:cs="Calibri"/>
          <w:b/>
        </w:rPr>
        <w:t>Ambiente requerido</w:t>
      </w:r>
      <w:r w:rsidRPr="00500E33">
        <w:rPr>
          <w:rFonts w:eastAsia="Arial" w:cs="Calibri"/>
        </w:rPr>
        <w:t>:  taller o ambiente convencional</w:t>
      </w:r>
    </w:p>
    <w:p w14:paraId="7D16112F" w14:textId="33EED2E6" w:rsidR="00763B5D" w:rsidRPr="00500E33" w:rsidRDefault="00763B5D" w:rsidP="00FE2F48">
      <w:pPr>
        <w:tabs>
          <w:tab w:val="left" w:pos="4320"/>
          <w:tab w:val="left" w:pos="4485"/>
          <w:tab w:val="left" w:pos="5445"/>
        </w:tabs>
        <w:spacing w:after="0" w:line="360" w:lineRule="auto"/>
        <w:rPr>
          <w:rFonts w:eastAsia="Arial" w:cs="Calibri"/>
        </w:rPr>
      </w:pPr>
      <w:r w:rsidRPr="00500E33">
        <w:rPr>
          <w:rFonts w:eastAsia="Arial" w:cs="Calibri"/>
          <w:b/>
        </w:rPr>
        <w:lastRenderedPageBreak/>
        <w:t>Estrategias o técnicas didácticas activas</w:t>
      </w:r>
      <w:r w:rsidRPr="00500E33">
        <w:rPr>
          <w:rFonts w:eastAsia="Arial" w:cs="Calibri"/>
        </w:rPr>
        <w:t>: trabajo colaborativo.</w:t>
      </w:r>
    </w:p>
    <w:p w14:paraId="529E2E9C" w14:textId="3BC86C23" w:rsidR="00763B5D" w:rsidRPr="00500E33" w:rsidRDefault="00763B5D" w:rsidP="00FE2F48">
      <w:pPr>
        <w:tabs>
          <w:tab w:val="left" w:pos="4320"/>
          <w:tab w:val="left" w:pos="4485"/>
          <w:tab w:val="left" w:pos="5445"/>
        </w:tabs>
        <w:spacing w:after="0" w:line="360" w:lineRule="auto"/>
        <w:rPr>
          <w:rFonts w:eastAsia="Arial" w:cs="Calibri"/>
        </w:rPr>
      </w:pPr>
      <w:r w:rsidRPr="00500E33">
        <w:rPr>
          <w:rFonts w:eastAsia="Arial" w:cs="Calibri"/>
          <w:b/>
        </w:rPr>
        <w:t>Materiales de formación</w:t>
      </w:r>
      <w:r w:rsidRPr="00500E33">
        <w:rPr>
          <w:rFonts w:eastAsia="Arial" w:cs="Calibri"/>
        </w:rPr>
        <w:t xml:space="preserve">: </w:t>
      </w:r>
      <w:r w:rsidR="0046632D" w:rsidRPr="00500E33">
        <w:rPr>
          <w:rFonts w:eastAsia="Arial" w:cs="Calibri"/>
        </w:rPr>
        <w:t>cuestionario, hojas de papel</w:t>
      </w:r>
      <w:r w:rsidR="00500E33" w:rsidRPr="00500E33">
        <w:rPr>
          <w:rFonts w:eastAsia="Arial" w:cs="Calibri"/>
          <w:bCs/>
        </w:rPr>
        <w:t>, lapiceros.</w:t>
      </w:r>
    </w:p>
    <w:p w14:paraId="196EFE4D" w14:textId="77777777" w:rsidR="00763B5D" w:rsidRPr="00D91993" w:rsidRDefault="00763B5D" w:rsidP="00FE2F48">
      <w:pPr>
        <w:spacing w:after="0" w:line="360" w:lineRule="auto"/>
        <w:rPr>
          <w:rFonts w:eastAsia="Arial" w:cs="Calibri"/>
        </w:rPr>
      </w:pPr>
      <w:r w:rsidRPr="00D91993">
        <w:rPr>
          <w:rFonts w:eastAsia="Arial" w:cs="Calibri"/>
          <w:b/>
        </w:rPr>
        <w:t>Material de apoyo</w:t>
      </w:r>
      <w:r w:rsidRPr="00D91993">
        <w:rPr>
          <w:rFonts w:eastAsia="Arial" w:cs="Calibri"/>
        </w:rPr>
        <w:t xml:space="preserve">: presentación PowerPoint, video y página institucionales. </w:t>
      </w:r>
    </w:p>
    <w:p w14:paraId="46A0437A" w14:textId="77777777" w:rsidR="00D91993" w:rsidRPr="0035778B" w:rsidRDefault="00D91993" w:rsidP="004D039A">
      <w:pPr>
        <w:pStyle w:val="SinEspacio"/>
      </w:pPr>
      <w:hyperlink r:id="rId24" w:history="1">
        <w:r w:rsidRPr="0035778B">
          <w:rPr>
            <w:rStyle w:val="Hipervnculo"/>
          </w:rPr>
          <w:t>https://caprendizaje.sena.edu.co/sgva/SGVA_Diseno/pag/login.aspx</w:t>
        </w:r>
      </w:hyperlink>
    </w:p>
    <w:p w14:paraId="0D4987A0" w14:textId="77777777" w:rsidR="00D91993" w:rsidRPr="0035778B" w:rsidRDefault="00D91993" w:rsidP="004D039A">
      <w:pPr>
        <w:pStyle w:val="SinEspacio"/>
      </w:pPr>
      <w:hyperlink r:id="rId25" w:history="1">
        <w:r w:rsidRPr="0035778B">
          <w:rPr>
            <w:rStyle w:val="Hipervnculo"/>
            <w:lang w:val="es-ES_tradnl"/>
          </w:rPr>
          <w:t>Sistema de Gestión Virtual de Aprendices</w:t>
        </w:r>
      </w:hyperlink>
    </w:p>
    <w:p w14:paraId="58E4B29B" w14:textId="77777777" w:rsidR="00D91993" w:rsidRPr="0035778B" w:rsidRDefault="00D91993" w:rsidP="004D039A">
      <w:pPr>
        <w:pStyle w:val="SinEspacio"/>
      </w:pPr>
      <w:hyperlink r:id="rId26" w:history="1">
        <w:proofErr w:type="spellStart"/>
        <w:r w:rsidRPr="0035778B">
          <w:rPr>
            <w:rStyle w:val="Hipervnculo"/>
            <w:lang w:val="es-ES_tradnl"/>
          </w:rPr>
          <w:t>Caprendizaje</w:t>
        </w:r>
        <w:proofErr w:type="spellEnd"/>
        <w:r w:rsidRPr="0035778B">
          <w:rPr>
            <w:rStyle w:val="Hipervnculo"/>
            <w:lang w:val="es-ES_tradnl"/>
          </w:rPr>
          <w:t xml:space="preserve"> Sena: Registro y funcionamiento 2025 – senaplus.co</w:t>
        </w:r>
      </w:hyperlink>
    </w:p>
    <w:p w14:paraId="58A4C7F6" w14:textId="77777777" w:rsidR="00D91993" w:rsidRPr="0035778B" w:rsidRDefault="00D91993" w:rsidP="004D039A">
      <w:pPr>
        <w:pStyle w:val="SinEspacio"/>
      </w:pPr>
      <w:hyperlink r:id="rId27" w:history="1">
        <w:proofErr w:type="spellStart"/>
        <w:r w:rsidRPr="0035778B">
          <w:rPr>
            <w:rStyle w:val="Hipervnculo"/>
            <w:lang w:val="es-ES_tradnl"/>
          </w:rPr>
          <w:t>Caprendizaje</w:t>
        </w:r>
        <w:proofErr w:type="spellEnd"/>
        <w:r w:rsidRPr="0035778B">
          <w:rPr>
            <w:rStyle w:val="Hipervnculo"/>
            <w:lang w:val="es-ES_tradnl"/>
          </w:rPr>
          <w:t xml:space="preserve"> SENA: ¿Qué es y cómo funciona? | Sede Virtual</w:t>
        </w:r>
      </w:hyperlink>
    </w:p>
    <w:p w14:paraId="273AE912" w14:textId="77777777" w:rsidR="00763B5D" w:rsidRPr="00BB109A" w:rsidRDefault="00763B5D" w:rsidP="00FE2F48">
      <w:pPr>
        <w:tabs>
          <w:tab w:val="left" w:pos="4320"/>
          <w:tab w:val="left" w:pos="4485"/>
          <w:tab w:val="left" w:pos="5445"/>
        </w:tabs>
        <w:spacing w:after="0" w:line="360" w:lineRule="auto"/>
        <w:rPr>
          <w:rFonts w:eastAsia="Arial" w:cs="Calibri"/>
          <w:bCs/>
        </w:rPr>
      </w:pPr>
      <w:r w:rsidRPr="00500E33">
        <w:rPr>
          <w:rFonts w:eastAsia="Arial" w:cs="Calibri"/>
          <w:b/>
        </w:rPr>
        <w:t>Duración de la actividad</w:t>
      </w:r>
      <w:r w:rsidRPr="00500E33">
        <w:rPr>
          <w:rFonts w:eastAsia="Arial" w:cs="Calibri"/>
        </w:rPr>
        <w:t>:  60 minutos.</w:t>
      </w:r>
    </w:p>
    <w:p w14:paraId="500ED679" w14:textId="77777777" w:rsidR="00763B5D" w:rsidRDefault="00763B5D" w:rsidP="00D331E6">
      <w:pPr>
        <w:spacing w:after="0" w:line="240" w:lineRule="auto"/>
        <w:jc w:val="both"/>
        <w:rPr>
          <w:rFonts w:cs="Calibri"/>
          <w:b/>
          <w:bCs/>
          <w:color w:val="000000" w:themeColor="text1"/>
          <w:lang w:eastAsia="es-ES"/>
        </w:rPr>
      </w:pPr>
    </w:p>
    <w:p w14:paraId="2CAF2FBA" w14:textId="4076D4B5" w:rsidR="004E3130" w:rsidRPr="0005560F" w:rsidRDefault="004E3130" w:rsidP="0005560F">
      <w:pPr>
        <w:tabs>
          <w:tab w:val="left" w:pos="4320"/>
          <w:tab w:val="left" w:pos="4485"/>
          <w:tab w:val="left" w:pos="5445"/>
        </w:tabs>
        <w:spacing w:after="0" w:line="360" w:lineRule="auto"/>
        <w:rPr>
          <w:rFonts w:eastAsia="Arial" w:cs="Calibri"/>
          <w:bCs/>
        </w:rPr>
      </w:pPr>
      <w:r w:rsidRPr="0005560F">
        <w:rPr>
          <w:rFonts w:eastAsia="Arial" w:cs="Calibri"/>
          <w:b/>
        </w:rPr>
        <w:t>3.3.</w:t>
      </w:r>
      <w:r w:rsidR="001F0CBA" w:rsidRPr="0005560F">
        <w:rPr>
          <w:rFonts w:eastAsia="Arial" w:cs="Calibri"/>
          <w:b/>
        </w:rPr>
        <w:t>3</w:t>
      </w:r>
      <w:r w:rsidRPr="0005560F">
        <w:rPr>
          <w:rFonts w:eastAsia="Arial" w:cs="Calibri"/>
          <w:b/>
        </w:rPr>
        <w:t>.</w:t>
      </w:r>
      <w:r w:rsidR="00F942BA">
        <w:rPr>
          <w:rFonts w:eastAsia="Arial" w:cs="Calibri"/>
          <w:b/>
        </w:rPr>
        <w:t>5</w:t>
      </w:r>
      <w:r w:rsidRPr="0005560F">
        <w:rPr>
          <w:rFonts w:eastAsia="Arial" w:cs="Calibri"/>
          <w:b/>
        </w:rPr>
        <w:t xml:space="preserve"> Actividad </w:t>
      </w:r>
      <w:r w:rsidR="005B4BE8" w:rsidRPr="0005560F">
        <w:rPr>
          <w:rFonts w:eastAsia="Arial" w:cs="Calibri"/>
          <w:b/>
        </w:rPr>
        <w:t xml:space="preserve">Etapa Productiva </w:t>
      </w:r>
      <w:r w:rsidRPr="0005560F">
        <w:rPr>
          <w:rFonts w:eastAsia="Arial" w:cs="Calibri"/>
          <w:b/>
        </w:rPr>
        <w:t xml:space="preserve"> </w:t>
      </w:r>
    </w:p>
    <w:p w14:paraId="6ED79B78" w14:textId="5897613B" w:rsidR="002971D0" w:rsidRPr="0005560F" w:rsidRDefault="004E3130" w:rsidP="004D039A">
      <w:pPr>
        <w:pStyle w:val="SinEspacio"/>
      </w:pPr>
      <w:r w:rsidRPr="0005560F">
        <w:rPr>
          <w:rFonts w:eastAsia="Arial" w:cs="Calibri"/>
          <w:b/>
        </w:rPr>
        <w:t xml:space="preserve">Descripción de la actividad: </w:t>
      </w:r>
      <w:r w:rsidRPr="0005560F">
        <w:t xml:space="preserve">En </w:t>
      </w:r>
      <w:r w:rsidR="0039328B" w:rsidRPr="0005560F">
        <w:t>parejas</w:t>
      </w:r>
      <w:r w:rsidR="005F72C5" w:rsidRPr="0005560F">
        <w:t xml:space="preserve"> reali</w:t>
      </w:r>
      <w:r w:rsidR="00CC0FB9" w:rsidRPr="0005560F">
        <w:t>ce</w:t>
      </w:r>
      <w:r w:rsidR="00406F7B" w:rsidRPr="0005560F">
        <w:t xml:space="preserve"> infografía sobre la Etapa Productiva.  La infografía </w:t>
      </w:r>
      <w:r w:rsidR="002971D0" w:rsidRPr="0005560F">
        <w:t>deberá contener como mínimo la siguiente información:</w:t>
      </w:r>
    </w:p>
    <w:p w14:paraId="33A4D629" w14:textId="77777777" w:rsidR="002971D0" w:rsidRPr="0005560F" w:rsidRDefault="002971D0" w:rsidP="00480AE0">
      <w:pPr>
        <w:pStyle w:val="Sinespaciado"/>
        <w:numPr>
          <w:ilvl w:val="0"/>
          <w:numId w:val="12"/>
        </w:numPr>
        <w:spacing w:line="360" w:lineRule="auto"/>
        <w:ind w:left="567" w:hanging="207"/>
      </w:pPr>
      <w:r w:rsidRPr="0005560F">
        <w:t>¿Qué es etapa productiva?</w:t>
      </w:r>
    </w:p>
    <w:p w14:paraId="55B8A043" w14:textId="77777777" w:rsidR="002971D0" w:rsidRPr="0005560F" w:rsidRDefault="002971D0" w:rsidP="00480AE0">
      <w:pPr>
        <w:pStyle w:val="Sinespaciado"/>
        <w:numPr>
          <w:ilvl w:val="0"/>
          <w:numId w:val="12"/>
        </w:numPr>
        <w:spacing w:line="360" w:lineRule="auto"/>
        <w:ind w:left="567" w:hanging="207"/>
      </w:pPr>
      <w:r w:rsidRPr="0005560F">
        <w:t>Modalidades / alternativas de etapa productiva</w:t>
      </w:r>
    </w:p>
    <w:p w14:paraId="26E8FB1D" w14:textId="77777777" w:rsidR="002971D0" w:rsidRPr="0005560F" w:rsidRDefault="002971D0" w:rsidP="00480AE0">
      <w:pPr>
        <w:pStyle w:val="Sinespaciado"/>
        <w:numPr>
          <w:ilvl w:val="0"/>
          <w:numId w:val="12"/>
        </w:numPr>
        <w:spacing w:line="360" w:lineRule="auto"/>
        <w:ind w:left="567" w:hanging="207"/>
      </w:pPr>
      <w:r w:rsidRPr="0005560F">
        <w:t>Requisitos para ejecutar la etapa productiva</w:t>
      </w:r>
    </w:p>
    <w:p w14:paraId="52F65A08" w14:textId="77777777" w:rsidR="002971D0" w:rsidRPr="0005560F" w:rsidRDefault="002971D0" w:rsidP="00480AE0">
      <w:pPr>
        <w:pStyle w:val="Sinespaciado"/>
        <w:numPr>
          <w:ilvl w:val="0"/>
          <w:numId w:val="12"/>
        </w:numPr>
        <w:spacing w:line="360" w:lineRule="auto"/>
        <w:ind w:left="567" w:hanging="207"/>
      </w:pPr>
      <w:r w:rsidRPr="0005560F">
        <w:t>Normas que regulan la contratación de aprendices</w:t>
      </w:r>
    </w:p>
    <w:p w14:paraId="57C6CFC8" w14:textId="1E82AAEC" w:rsidR="004E3130" w:rsidRPr="0005560F" w:rsidRDefault="002971D0" w:rsidP="00480AE0">
      <w:pPr>
        <w:pStyle w:val="Sinespaciado"/>
        <w:numPr>
          <w:ilvl w:val="0"/>
          <w:numId w:val="12"/>
        </w:numPr>
        <w:spacing w:line="360" w:lineRule="auto"/>
        <w:ind w:left="567" w:hanging="207"/>
      </w:pPr>
      <w:r w:rsidRPr="0005560F">
        <w:t xml:space="preserve">Duración y documentación requerida </w:t>
      </w:r>
      <w:r w:rsidR="00CC0FB9" w:rsidRPr="0005560F">
        <w:t>durante</w:t>
      </w:r>
      <w:r w:rsidRPr="0005560F">
        <w:t xml:space="preserve"> la etapa productiva</w:t>
      </w:r>
    </w:p>
    <w:p w14:paraId="778C2D64" w14:textId="77777777" w:rsidR="004E3130" w:rsidRPr="0005560F" w:rsidRDefault="004E3130" w:rsidP="0005560F">
      <w:pPr>
        <w:tabs>
          <w:tab w:val="left" w:pos="4320"/>
          <w:tab w:val="left" w:pos="4485"/>
          <w:tab w:val="left" w:pos="5445"/>
        </w:tabs>
        <w:spacing w:after="0" w:line="360" w:lineRule="auto"/>
        <w:rPr>
          <w:rFonts w:eastAsia="Arial" w:cs="Calibri"/>
        </w:rPr>
      </w:pPr>
      <w:r w:rsidRPr="0005560F">
        <w:rPr>
          <w:rFonts w:eastAsia="Arial" w:cs="Calibri"/>
          <w:b/>
        </w:rPr>
        <w:t>Ambiente requerido</w:t>
      </w:r>
      <w:r w:rsidRPr="0005560F">
        <w:rPr>
          <w:rFonts w:eastAsia="Arial" w:cs="Calibri"/>
        </w:rPr>
        <w:t>:  taller o ambiente convencional</w:t>
      </w:r>
    </w:p>
    <w:p w14:paraId="57B65AC7" w14:textId="0D55FABE" w:rsidR="004E3130" w:rsidRPr="0005560F" w:rsidRDefault="004E3130" w:rsidP="0005560F">
      <w:pPr>
        <w:tabs>
          <w:tab w:val="left" w:pos="4320"/>
          <w:tab w:val="left" w:pos="4485"/>
          <w:tab w:val="left" w:pos="5445"/>
        </w:tabs>
        <w:spacing w:after="0" w:line="360" w:lineRule="auto"/>
        <w:rPr>
          <w:rFonts w:eastAsia="Arial" w:cs="Calibri"/>
        </w:rPr>
      </w:pPr>
      <w:r w:rsidRPr="0005560F">
        <w:rPr>
          <w:rFonts w:eastAsia="Arial" w:cs="Calibri"/>
          <w:b/>
        </w:rPr>
        <w:t>Estrategias o técnicas didácticas activas</w:t>
      </w:r>
      <w:r w:rsidRPr="0005560F">
        <w:rPr>
          <w:rFonts w:eastAsia="Arial" w:cs="Calibri"/>
        </w:rPr>
        <w:t>: trabajo colaborativo</w:t>
      </w:r>
      <w:r w:rsidR="0005560F">
        <w:rPr>
          <w:rFonts w:eastAsia="Arial" w:cs="Calibri"/>
        </w:rPr>
        <w:t>, infografía</w:t>
      </w:r>
      <w:r w:rsidRPr="0005560F">
        <w:rPr>
          <w:rFonts w:eastAsia="Arial" w:cs="Calibri"/>
        </w:rPr>
        <w:t>.</w:t>
      </w:r>
    </w:p>
    <w:p w14:paraId="09C556A5" w14:textId="376874DC" w:rsidR="004E3130" w:rsidRPr="0005560F" w:rsidRDefault="004E3130" w:rsidP="0005560F">
      <w:pPr>
        <w:tabs>
          <w:tab w:val="left" w:pos="4320"/>
          <w:tab w:val="left" w:pos="4485"/>
          <w:tab w:val="left" w:pos="5445"/>
        </w:tabs>
        <w:spacing w:after="0" w:line="360" w:lineRule="auto"/>
        <w:rPr>
          <w:rFonts w:eastAsia="Arial" w:cs="Calibri"/>
        </w:rPr>
      </w:pPr>
      <w:r w:rsidRPr="0005560F">
        <w:rPr>
          <w:rFonts w:eastAsia="Arial" w:cs="Calibri"/>
          <w:b/>
        </w:rPr>
        <w:t>Materiales de formación</w:t>
      </w:r>
      <w:r w:rsidRPr="0005560F">
        <w:rPr>
          <w:rFonts w:eastAsia="Arial" w:cs="Calibri"/>
        </w:rPr>
        <w:t>: papel</w:t>
      </w:r>
      <w:r w:rsidR="000E7AA6" w:rsidRPr="0005560F">
        <w:rPr>
          <w:rFonts w:eastAsia="Arial" w:cs="Calibri"/>
          <w:bCs/>
        </w:rPr>
        <w:t xml:space="preserve"> periódico, marcadores lápices </w:t>
      </w:r>
    </w:p>
    <w:p w14:paraId="1DA559BB" w14:textId="550654D2" w:rsidR="004E3130" w:rsidRPr="0005560F" w:rsidRDefault="004E3130" w:rsidP="0005560F">
      <w:pPr>
        <w:spacing w:after="0" w:line="360" w:lineRule="auto"/>
        <w:rPr>
          <w:rFonts w:eastAsia="Arial" w:cs="Calibri"/>
        </w:rPr>
      </w:pPr>
      <w:r w:rsidRPr="0005560F">
        <w:rPr>
          <w:rFonts w:eastAsia="Arial" w:cs="Calibri"/>
          <w:b/>
        </w:rPr>
        <w:t>Material de apoyo</w:t>
      </w:r>
      <w:r w:rsidRPr="0005560F">
        <w:rPr>
          <w:rFonts w:eastAsia="Arial" w:cs="Calibri"/>
          <w:bCs/>
        </w:rPr>
        <w:t xml:space="preserve">: </w:t>
      </w:r>
    </w:p>
    <w:p w14:paraId="7D7A315F" w14:textId="2F4DC2D9" w:rsidR="000E7AA6" w:rsidRPr="0005560F" w:rsidRDefault="005A253A" w:rsidP="0005560F">
      <w:pPr>
        <w:spacing w:after="0" w:line="360" w:lineRule="auto"/>
      </w:pPr>
      <w:hyperlink r:id="rId28" w:history="1">
        <w:r w:rsidRPr="0005560F">
          <w:rPr>
            <w:rStyle w:val="Hipervnculo"/>
          </w:rPr>
          <w:t>Etapa Productiva Sena para el Aprendizaje: Guía Completa</w:t>
        </w:r>
      </w:hyperlink>
    </w:p>
    <w:p w14:paraId="6DD2F7CD" w14:textId="607A5C6B" w:rsidR="005A253A" w:rsidRPr="0005560F" w:rsidRDefault="002D700F" w:rsidP="0005560F">
      <w:pPr>
        <w:spacing w:after="0" w:line="360" w:lineRule="auto"/>
      </w:pPr>
      <w:hyperlink r:id="rId29" w:history="1">
        <w:r w:rsidRPr="0005560F">
          <w:rPr>
            <w:rStyle w:val="Hipervnculo"/>
          </w:rPr>
          <w:t>Etapa Productiva Sena: Guía para tu formación profesional</w:t>
        </w:r>
      </w:hyperlink>
    </w:p>
    <w:p w14:paraId="5ED9F7DF" w14:textId="6024BB0D" w:rsidR="002D700F" w:rsidRPr="0005560F" w:rsidRDefault="000A736E" w:rsidP="0005560F">
      <w:pPr>
        <w:spacing w:after="0" w:line="360" w:lineRule="auto"/>
      </w:pPr>
      <w:r w:rsidRPr="0005560F">
        <w:t>Videos de apoyo (en carpeta material de apoyo)</w:t>
      </w:r>
    </w:p>
    <w:p w14:paraId="26531224" w14:textId="7F0D6D01" w:rsidR="00822EFB" w:rsidRPr="0005560F" w:rsidRDefault="00822EFB" w:rsidP="0005560F">
      <w:pPr>
        <w:tabs>
          <w:tab w:val="left" w:pos="4320"/>
          <w:tab w:val="left" w:pos="4485"/>
          <w:tab w:val="left" w:pos="5445"/>
        </w:tabs>
        <w:spacing w:after="0" w:line="360" w:lineRule="auto"/>
        <w:jc w:val="both"/>
        <w:rPr>
          <w:rFonts w:eastAsia="Arial" w:cs="Calibri"/>
        </w:rPr>
      </w:pPr>
      <w:r w:rsidRPr="0005560F">
        <w:rPr>
          <w:rFonts w:eastAsia="Arial" w:cs="Calibri"/>
          <w:b/>
        </w:rPr>
        <w:t>Evidencias de aprendizaje</w:t>
      </w:r>
      <w:r w:rsidRPr="0005560F">
        <w:rPr>
          <w:rFonts w:eastAsia="Arial" w:cs="Calibri"/>
        </w:rPr>
        <w:t>: Infografía (</w:t>
      </w:r>
      <w:r w:rsidR="00E74C09" w:rsidRPr="0005560F">
        <w:rPr>
          <w:rFonts w:eastAsia="Arial" w:cs="Calibri"/>
        </w:rPr>
        <w:t xml:space="preserve">evidencia de producto) </w:t>
      </w:r>
    </w:p>
    <w:p w14:paraId="5BEBC8C4" w14:textId="77777777" w:rsidR="00822EFB" w:rsidRPr="0005560F" w:rsidRDefault="00822EFB" w:rsidP="0005560F">
      <w:pPr>
        <w:tabs>
          <w:tab w:val="left" w:pos="4320"/>
          <w:tab w:val="left" w:pos="4485"/>
          <w:tab w:val="left" w:pos="5445"/>
        </w:tabs>
        <w:spacing w:after="0" w:line="360" w:lineRule="auto"/>
        <w:jc w:val="both"/>
        <w:rPr>
          <w:rFonts w:eastAsia="Arial" w:cs="Calibri"/>
        </w:rPr>
      </w:pPr>
      <w:r w:rsidRPr="0005560F">
        <w:rPr>
          <w:rFonts w:eastAsia="Arial" w:cs="Calibri"/>
          <w:b/>
        </w:rPr>
        <w:t>Instrumentos de evaluación</w:t>
      </w:r>
      <w:r w:rsidRPr="0005560F">
        <w:rPr>
          <w:rFonts w:eastAsia="Arial" w:cs="Calibri"/>
        </w:rPr>
        <w:t>:</w:t>
      </w:r>
      <w:r w:rsidRPr="0005560F">
        <w:rPr>
          <w:rFonts w:eastAsia="Arial" w:cs="Calibri"/>
          <w:bCs/>
        </w:rPr>
        <w:t xml:space="preserve"> N/A</w:t>
      </w:r>
    </w:p>
    <w:p w14:paraId="6B701A65" w14:textId="77777777" w:rsidR="004E3130" w:rsidRPr="0005560F" w:rsidRDefault="004E3130" w:rsidP="0005560F">
      <w:pPr>
        <w:tabs>
          <w:tab w:val="left" w:pos="4320"/>
          <w:tab w:val="left" w:pos="4485"/>
          <w:tab w:val="left" w:pos="5445"/>
        </w:tabs>
        <w:spacing w:after="0" w:line="360" w:lineRule="auto"/>
        <w:rPr>
          <w:rFonts w:eastAsia="Arial" w:cs="Calibri"/>
          <w:bCs/>
        </w:rPr>
      </w:pPr>
      <w:r w:rsidRPr="0005560F">
        <w:rPr>
          <w:rFonts w:eastAsia="Arial" w:cs="Calibri"/>
          <w:b/>
        </w:rPr>
        <w:t>Duración de la actividad</w:t>
      </w:r>
      <w:r w:rsidRPr="0005560F">
        <w:rPr>
          <w:rFonts w:eastAsia="Arial" w:cs="Calibri"/>
        </w:rPr>
        <w:t>:  60 minutos.</w:t>
      </w:r>
    </w:p>
    <w:p w14:paraId="5A41877F" w14:textId="77777777" w:rsidR="00E50E63" w:rsidRDefault="00E50E63" w:rsidP="01188B97">
      <w:pPr>
        <w:spacing w:after="0" w:line="360" w:lineRule="auto"/>
        <w:jc w:val="both"/>
        <w:rPr>
          <w:rFonts w:cs="Calibri"/>
          <w:b/>
          <w:bCs/>
          <w:color w:val="000000" w:themeColor="text1"/>
          <w:lang w:eastAsia="es-ES"/>
        </w:rPr>
      </w:pPr>
    </w:p>
    <w:p w14:paraId="2FEED318" w14:textId="090C17FA" w:rsidR="00535B99" w:rsidRPr="009832D7" w:rsidRDefault="00FE7202" w:rsidP="0005560F">
      <w:pPr>
        <w:autoSpaceDE w:val="0"/>
        <w:autoSpaceDN w:val="0"/>
        <w:adjustRightInd w:val="0"/>
        <w:spacing w:after="0" w:line="360" w:lineRule="auto"/>
        <w:rPr>
          <w:rFonts w:cs="Calibri"/>
          <w:b/>
          <w:color w:val="000000"/>
          <w:sz w:val="24"/>
          <w:szCs w:val="24"/>
          <w:lang w:eastAsia="es-ES"/>
        </w:rPr>
      </w:pPr>
      <w:r w:rsidRPr="00AD69AA">
        <w:rPr>
          <w:rFonts w:cs="Calibri"/>
          <w:b/>
          <w:color w:val="000000"/>
          <w:sz w:val="24"/>
          <w:szCs w:val="24"/>
          <w:lang w:eastAsia="es-ES"/>
        </w:rPr>
        <w:t xml:space="preserve">3.4 </w:t>
      </w:r>
      <w:r w:rsidR="00815D58" w:rsidRPr="00AD69AA">
        <w:rPr>
          <w:rFonts w:cs="Calibri"/>
          <w:b/>
          <w:color w:val="000000"/>
          <w:sz w:val="24"/>
          <w:szCs w:val="24"/>
          <w:lang w:eastAsia="es-ES"/>
        </w:rPr>
        <w:t xml:space="preserve">Actividades </w:t>
      </w:r>
      <w:r w:rsidR="007D4273" w:rsidRPr="00AD69AA">
        <w:rPr>
          <w:rFonts w:cs="Calibri"/>
          <w:b/>
          <w:color w:val="000000"/>
          <w:sz w:val="24"/>
          <w:szCs w:val="24"/>
          <w:lang w:eastAsia="es-ES"/>
        </w:rPr>
        <w:t>d</w:t>
      </w:r>
      <w:r w:rsidR="00815D58" w:rsidRPr="00AD69AA">
        <w:rPr>
          <w:rFonts w:cs="Calibri"/>
          <w:b/>
          <w:color w:val="000000"/>
          <w:sz w:val="24"/>
          <w:szCs w:val="24"/>
          <w:lang w:eastAsia="es-ES"/>
        </w:rPr>
        <w:t xml:space="preserve">e Transferencia </w:t>
      </w:r>
      <w:r w:rsidR="000A6C3C" w:rsidRPr="00AD69AA">
        <w:rPr>
          <w:rFonts w:cs="Calibri"/>
          <w:b/>
          <w:color w:val="000000"/>
          <w:sz w:val="24"/>
          <w:szCs w:val="24"/>
          <w:lang w:eastAsia="es-ES"/>
        </w:rPr>
        <w:t>de</w:t>
      </w:r>
      <w:r w:rsidR="00815D58" w:rsidRPr="00AD69AA">
        <w:rPr>
          <w:rFonts w:cs="Calibri"/>
          <w:b/>
          <w:color w:val="000000"/>
          <w:sz w:val="24"/>
          <w:szCs w:val="24"/>
          <w:lang w:eastAsia="es-ES"/>
        </w:rPr>
        <w:t xml:space="preserve"> Conocimiento:</w:t>
      </w:r>
    </w:p>
    <w:p w14:paraId="2F432A74" w14:textId="2A8AE543" w:rsidR="00BB109A" w:rsidRPr="009832D7" w:rsidRDefault="008869FB" w:rsidP="009832D7">
      <w:pPr>
        <w:autoSpaceDE w:val="0"/>
        <w:autoSpaceDN w:val="0"/>
        <w:adjustRightInd w:val="0"/>
        <w:spacing w:after="0" w:line="360" w:lineRule="auto"/>
        <w:rPr>
          <w:rFonts w:cs="Calibri"/>
          <w:b/>
          <w:color w:val="000000"/>
          <w:lang w:eastAsia="es-ES"/>
        </w:rPr>
      </w:pPr>
      <w:r w:rsidRPr="00BB109A">
        <w:rPr>
          <w:rFonts w:cs="Calibri"/>
          <w:b/>
          <w:color w:val="000000"/>
          <w:lang w:eastAsia="es-ES"/>
        </w:rPr>
        <w:t xml:space="preserve">3.4.1 </w:t>
      </w:r>
      <w:r w:rsidR="00942E87">
        <w:rPr>
          <w:rFonts w:eastAsia="Arial" w:cs="Calibri"/>
          <w:b/>
        </w:rPr>
        <w:t xml:space="preserve">Estructurar </w:t>
      </w:r>
      <w:r w:rsidR="009F40A5">
        <w:rPr>
          <w:rFonts w:eastAsia="Arial" w:cs="Calibri"/>
          <w:b/>
        </w:rPr>
        <w:t>ideas</w:t>
      </w:r>
      <w:r w:rsidR="005056AE">
        <w:rPr>
          <w:rFonts w:eastAsia="Arial" w:cs="Calibri"/>
          <w:b/>
        </w:rPr>
        <w:t xml:space="preserve"> </w:t>
      </w:r>
      <w:r w:rsidR="00591A16">
        <w:rPr>
          <w:rFonts w:eastAsia="Arial" w:cs="Calibri"/>
          <w:b/>
        </w:rPr>
        <w:t xml:space="preserve">para su </w:t>
      </w:r>
      <w:r w:rsidR="008F35AA" w:rsidRPr="001B124C">
        <w:rPr>
          <w:rFonts w:eastAsia="Arial" w:cs="Calibri"/>
          <w:b/>
        </w:rPr>
        <w:t>proyecto de vida y desarrollo profesional</w:t>
      </w:r>
      <w:r w:rsidR="00591A16" w:rsidRPr="00BB109A">
        <w:rPr>
          <w:rFonts w:cs="Calibri"/>
          <w:b/>
          <w:color w:val="000000"/>
          <w:lang w:eastAsia="es-ES"/>
        </w:rPr>
        <w:t xml:space="preserve"> </w:t>
      </w:r>
      <w:r w:rsidR="006F19D7" w:rsidRPr="00BB109A">
        <w:rPr>
          <w:rFonts w:cs="Calibri"/>
          <w:b/>
          <w:color w:val="000000"/>
          <w:lang w:eastAsia="es-ES"/>
        </w:rPr>
        <w:t>con las oportunidades que presenta el</w:t>
      </w:r>
      <w:r w:rsidR="006F19D7">
        <w:rPr>
          <w:rFonts w:eastAsia="Arial" w:cs="Calibri"/>
          <w:b/>
        </w:rPr>
        <w:t xml:space="preserve"> </w:t>
      </w:r>
      <w:r w:rsidR="00324601" w:rsidRPr="001B124C">
        <w:rPr>
          <w:rFonts w:eastAsia="Arial" w:cs="Calibri"/>
          <w:b/>
        </w:rPr>
        <w:t>Sena</w:t>
      </w:r>
    </w:p>
    <w:p w14:paraId="373FA174" w14:textId="34C972BA" w:rsidR="00D03318" w:rsidRPr="00A952CC" w:rsidRDefault="00B72F86" w:rsidP="0005560F">
      <w:pPr>
        <w:tabs>
          <w:tab w:val="left" w:pos="4320"/>
          <w:tab w:val="left" w:pos="4485"/>
          <w:tab w:val="left" w:pos="5445"/>
        </w:tabs>
        <w:spacing w:after="0" w:line="360" w:lineRule="auto"/>
        <w:rPr>
          <w:rFonts w:eastAsia="Arial" w:cs="Calibri"/>
          <w:b/>
        </w:rPr>
      </w:pPr>
      <w:r w:rsidRPr="00A952CC">
        <w:rPr>
          <w:rFonts w:eastAsia="Arial" w:cs="Calibri"/>
          <w:b/>
        </w:rPr>
        <w:t xml:space="preserve">3.4.1.1 </w:t>
      </w:r>
      <w:r w:rsidR="00D03318" w:rsidRPr="00A952CC">
        <w:rPr>
          <w:rFonts w:eastAsia="Arial" w:cs="Calibri"/>
          <w:b/>
        </w:rPr>
        <w:t xml:space="preserve">Actividad 1. </w:t>
      </w:r>
      <w:r w:rsidR="00D03318" w:rsidRPr="000E3FEC">
        <w:rPr>
          <w:rFonts w:eastAsia="Arial" w:cs="Calibri"/>
          <w:b/>
        </w:rPr>
        <w:t>Conociendo el SENA</w:t>
      </w:r>
    </w:p>
    <w:p w14:paraId="4DAD7650" w14:textId="1C96F51D" w:rsidR="006B0E07" w:rsidRPr="00BB109A" w:rsidRDefault="00DD7DE9" w:rsidP="0005560F">
      <w:pPr>
        <w:spacing w:after="0" w:line="360" w:lineRule="auto"/>
        <w:rPr>
          <w:rFonts w:cs="Calibri"/>
        </w:rPr>
      </w:pPr>
      <w:r w:rsidRPr="000E3FEC">
        <w:rPr>
          <w:rFonts w:eastAsia="Arial" w:cs="Calibri"/>
          <w:b/>
        </w:rPr>
        <w:lastRenderedPageBreak/>
        <w:t>Descripción de la actividad</w:t>
      </w:r>
      <w:r w:rsidRPr="000E3FEC">
        <w:rPr>
          <w:rFonts w:eastAsia="Arial" w:cs="Calibri"/>
        </w:rPr>
        <w:t>:</w:t>
      </w:r>
      <w:r w:rsidR="5F2CFAED" w:rsidRPr="35BE45A3">
        <w:rPr>
          <w:rFonts w:eastAsia="Arial" w:cs="Calibri"/>
        </w:rPr>
        <w:t xml:space="preserve"> </w:t>
      </w:r>
      <w:r w:rsidR="006B0E07" w:rsidRPr="00BB109A">
        <w:rPr>
          <w:rFonts w:cs="Calibri"/>
        </w:rPr>
        <w:t>T</w:t>
      </w:r>
      <w:r w:rsidR="00D03318" w:rsidRPr="00BB109A">
        <w:rPr>
          <w:rFonts w:cs="Calibri"/>
        </w:rPr>
        <w:t>eniendo en cuenta el tema asignado por el instructor</w:t>
      </w:r>
      <w:r w:rsidR="006B0E07" w:rsidRPr="00BB109A">
        <w:rPr>
          <w:rFonts w:cs="Calibri"/>
        </w:rPr>
        <w:t xml:space="preserve"> al </w:t>
      </w:r>
      <w:r w:rsidR="00F60520" w:rsidRPr="00BB109A">
        <w:rPr>
          <w:rFonts w:cs="Calibri"/>
        </w:rPr>
        <w:t>equipo</w:t>
      </w:r>
      <w:r w:rsidR="00D03318" w:rsidRPr="00BB109A">
        <w:rPr>
          <w:rFonts w:cs="Calibri"/>
        </w:rPr>
        <w:t>, realice a manera de reportaje la explicación de este para participar en el noticiero NOTISENA, y así construir entre todos la identidad SENA.</w:t>
      </w:r>
    </w:p>
    <w:p w14:paraId="677ECE27" w14:textId="5A82240A" w:rsidR="00D03318" w:rsidRPr="00BB109A" w:rsidRDefault="00D03318" w:rsidP="0005560F">
      <w:pPr>
        <w:spacing w:after="0" w:line="360" w:lineRule="auto"/>
        <w:ind w:left="708"/>
        <w:rPr>
          <w:rFonts w:cs="Calibri"/>
          <w:b/>
          <w:i/>
        </w:rPr>
      </w:pPr>
      <w:r w:rsidRPr="00BB109A">
        <w:rPr>
          <w:rFonts w:cs="Calibri"/>
          <w:b/>
          <w:i/>
        </w:rPr>
        <w:t>Temas para reportar:</w:t>
      </w:r>
    </w:p>
    <w:p w14:paraId="06B7A9E1" w14:textId="2B395068" w:rsidR="00D03318" w:rsidRPr="00BB109A" w:rsidRDefault="00D03318" w:rsidP="0005560F">
      <w:pPr>
        <w:spacing w:after="0" w:line="360" w:lineRule="auto"/>
        <w:ind w:left="708"/>
        <w:rPr>
          <w:rFonts w:cs="Calibri"/>
        </w:rPr>
      </w:pPr>
      <w:r w:rsidRPr="00BB109A">
        <w:rPr>
          <w:rFonts w:cs="Calibri"/>
        </w:rPr>
        <w:t xml:space="preserve">1. </w:t>
      </w:r>
      <w:r w:rsidR="00F60520" w:rsidRPr="00BB109A">
        <w:rPr>
          <w:rFonts w:cs="Calibri"/>
        </w:rPr>
        <w:t>Equipo</w:t>
      </w:r>
      <w:r w:rsidR="006B0E07" w:rsidRPr="00BB109A">
        <w:rPr>
          <w:rFonts w:cs="Calibri"/>
        </w:rPr>
        <w:t xml:space="preserve"> 1: </w:t>
      </w:r>
      <w:r w:rsidRPr="00BB109A">
        <w:rPr>
          <w:rFonts w:cs="Calibri"/>
        </w:rPr>
        <w:t>Historia del SENA</w:t>
      </w:r>
    </w:p>
    <w:p w14:paraId="4EFCCBF1" w14:textId="1CF46915" w:rsidR="00D03318" w:rsidRPr="00BB109A" w:rsidRDefault="00D03318" w:rsidP="0005560F">
      <w:pPr>
        <w:spacing w:after="0" w:line="360" w:lineRule="auto"/>
        <w:ind w:left="708"/>
        <w:rPr>
          <w:rFonts w:cs="Calibri"/>
        </w:rPr>
      </w:pPr>
      <w:r w:rsidRPr="00BB109A">
        <w:rPr>
          <w:rFonts w:cs="Calibri"/>
        </w:rPr>
        <w:t xml:space="preserve">2. </w:t>
      </w:r>
      <w:r w:rsidR="00F60520" w:rsidRPr="00BB109A">
        <w:rPr>
          <w:rFonts w:cs="Calibri"/>
        </w:rPr>
        <w:t>Equipo</w:t>
      </w:r>
      <w:r w:rsidR="006B0E07" w:rsidRPr="00BB109A">
        <w:rPr>
          <w:rFonts w:cs="Calibri"/>
        </w:rPr>
        <w:t xml:space="preserve"> 2: </w:t>
      </w:r>
      <w:r w:rsidRPr="00BB109A">
        <w:rPr>
          <w:rFonts w:cs="Calibri"/>
        </w:rPr>
        <w:t>Símbolos</w:t>
      </w:r>
      <w:r w:rsidR="006B0E07" w:rsidRPr="00BB109A">
        <w:rPr>
          <w:rFonts w:cs="Calibri"/>
        </w:rPr>
        <w:t>, escudo, bandera</w:t>
      </w:r>
      <w:r w:rsidRPr="00BB109A">
        <w:rPr>
          <w:rFonts w:cs="Calibri"/>
        </w:rPr>
        <w:t xml:space="preserve"> del SENA</w:t>
      </w:r>
    </w:p>
    <w:p w14:paraId="5328C706" w14:textId="517960B1" w:rsidR="00D03318" w:rsidRPr="00BB109A" w:rsidRDefault="00D03318" w:rsidP="0005560F">
      <w:pPr>
        <w:spacing w:after="0" w:line="360" w:lineRule="auto"/>
        <w:ind w:left="708"/>
        <w:rPr>
          <w:rFonts w:cs="Calibri"/>
        </w:rPr>
      </w:pPr>
      <w:r w:rsidRPr="00BB109A">
        <w:rPr>
          <w:rFonts w:cs="Calibri"/>
        </w:rPr>
        <w:t xml:space="preserve">3. </w:t>
      </w:r>
      <w:r w:rsidR="00F60520" w:rsidRPr="00BB109A">
        <w:rPr>
          <w:rFonts w:cs="Calibri"/>
        </w:rPr>
        <w:t>Equipo</w:t>
      </w:r>
      <w:r w:rsidR="006B0E07" w:rsidRPr="00BB109A">
        <w:rPr>
          <w:rFonts w:cs="Calibri"/>
        </w:rPr>
        <w:t xml:space="preserve"> 3: </w:t>
      </w:r>
      <w:r w:rsidRPr="00BB109A">
        <w:rPr>
          <w:rFonts w:cs="Calibri"/>
        </w:rPr>
        <w:t>Misión, Visión</w:t>
      </w:r>
    </w:p>
    <w:p w14:paraId="15FA3A70" w14:textId="6C099172" w:rsidR="00B163F7" w:rsidRPr="009832D7" w:rsidRDefault="00D03318" w:rsidP="009832D7">
      <w:pPr>
        <w:spacing w:after="0" w:line="360" w:lineRule="auto"/>
        <w:ind w:left="708"/>
        <w:rPr>
          <w:rFonts w:cs="Calibri"/>
        </w:rPr>
      </w:pPr>
      <w:r w:rsidRPr="00BB109A">
        <w:rPr>
          <w:rFonts w:cs="Calibri"/>
        </w:rPr>
        <w:t xml:space="preserve">4. </w:t>
      </w:r>
      <w:r w:rsidR="00F60520" w:rsidRPr="00BB109A">
        <w:rPr>
          <w:rFonts w:cs="Calibri"/>
        </w:rPr>
        <w:t>Equipo</w:t>
      </w:r>
      <w:r w:rsidR="006B0E07" w:rsidRPr="00BB109A">
        <w:rPr>
          <w:rFonts w:cs="Calibri"/>
        </w:rPr>
        <w:t xml:space="preserve"> 4: Política de integridad</w:t>
      </w:r>
    </w:p>
    <w:p w14:paraId="25107892" w14:textId="3AA7C3D4" w:rsidR="00D03318" w:rsidRPr="00BB109A" w:rsidRDefault="00D03318" w:rsidP="0005560F">
      <w:pPr>
        <w:spacing w:after="0" w:line="360" w:lineRule="auto"/>
        <w:ind w:left="709"/>
        <w:rPr>
          <w:rFonts w:cs="Calibri"/>
          <w:b/>
          <w:i/>
        </w:rPr>
      </w:pPr>
      <w:r w:rsidRPr="00BB109A">
        <w:rPr>
          <w:rFonts w:cs="Calibri"/>
          <w:b/>
          <w:i/>
        </w:rPr>
        <w:t>Características del reportaje:</w:t>
      </w:r>
    </w:p>
    <w:p w14:paraId="03EE3642" w14:textId="77777777" w:rsidR="00D03318" w:rsidRPr="00BB109A" w:rsidRDefault="00D03318" w:rsidP="0005560F">
      <w:pPr>
        <w:spacing w:after="0" w:line="360" w:lineRule="auto"/>
        <w:ind w:left="709"/>
        <w:rPr>
          <w:rFonts w:cs="Calibri"/>
        </w:rPr>
      </w:pPr>
      <w:r w:rsidRPr="00BB109A">
        <w:rPr>
          <w:rFonts w:cs="Calibri"/>
        </w:rPr>
        <w:t>1. Desarrollo del tema asignado</w:t>
      </w:r>
    </w:p>
    <w:p w14:paraId="64A444D0" w14:textId="77777777" w:rsidR="00D03318" w:rsidRPr="00BB109A" w:rsidRDefault="00D03318" w:rsidP="0005560F">
      <w:pPr>
        <w:spacing w:after="0" w:line="360" w:lineRule="auto"/>
        <w:ind w:left="709"/>
        <w:rPr>
          <w:rFonts w:cs="Calibri"/>
        </w:rPr>
      </w:pPr>
      <w:r w:rsidRPr="00BB109A">
        <w:rPr>
          <w:rFonts w:cs="Calibri"/>
        </w:rPr>
        <w:t>2. Claridad</w:t>
      </w:r>
    </w:p>
    <w:p w14:paraId="030D48FF" w14:textId="76CD1EF5" w:rsidR="00D652F1" w:rsidRPr="009832D7" w:rsidRDefault="00D03318" w:rsidP="009832D7">
      <w:pPr>
        <w:spacing w:after="0" w:line="360" w:lineRule="auto"/>
        <w:ind w:left="709"/>
        <w:rPr>
          <w:rFonts w:cs="Calibri"/>
        </w:rPr>
      </w:pPr>
      <w:r w:rsidRPr="00BB109A">
        <w:rPr>
          <w:rFonts w:cs="Calibri"/>
        </w:rPr>
        <w:t>3. Duración</w:t>
      </w:r>
      <w:r w:rsidR="006B0E07" w:rsidRPr="00BB109A">
        <w:rPr>
          <w:rFonts w:cs="Calibri"/>
        </w:rPr>
        <w:t>: 2 minutos</w:t>
      </w:r>
      <w:r w:rsidRPr="00BB109A">
        <w:rPr>
          <w:rFonts w:cs="Calibri"/>
        </w:rPr>
        <w:t xml:space="preserve"> m</w:t>
      </w:r>
      <w:r w:rsidR="006B0E07" w:rsidRPr="00BB109A">
        <w:rPr>
          <w:rFonts w:cs="Calibri"/>
        </w:rPr>
        <w:t>í</w:t>
      </w:r>
      <w:r w:rsidRPr="00BB109A">
        <w:rPr>
          <w:rFonts w:cs="Calibri"/>
        </w:rPr>
        <w:t>n</w:t>
      </w:r>
      <w:r w:rsidR="006B0E07" w:rsidRPr="00BB109A">
        <w:rPr>
          <w:rFonts w:cs="Calibri"/>
        </w:rPr>
        <w:t>imo.</w:t>
      </w:r>
    </w:p>
    <w:p w14:paraId="152A9F91" w14:textId="3E775539" w:rsidR="00DD7DE9" w:rsidRPr="000E3FEC" w:rsidRDefault="00DD7DE9" w:rsidP="0005560F">
      <w:pPr>
        <w:tabs>
          <w:tab w:val="left" w:pos="4320"/>
          <w:tab w:val="left" w:pos="4485"/>
          <w:tab w:val="left" w:pos="5445"/>
        </w:tabs>
        <w:spacing w:after="0" w:line="360" w:lineRule="auto"/>
        <w:ind w:left="360"/>
        <w:rPr>
          <w:rFonts w:eastAsia="Arial" w:cs="Calibri"/>
        </w:rPr>
      </w:pPr>
      <w:r w:rsidRPr="00F27FB3">
        <w:rPr>
          <w:rFonts w:eastAsia="Arial" w:cs="Calibri"/>
          <w:b/>
        </w:rPr>
        <w:t>Ambiente requerido</w:t>
      </w:r>
      <w:r w:rsidRPr="000E3FEC">
        <w:rPr>
          <w:rFonts w:eastAsia="Arial" w:cs="Calibri"/>
        </w:rPr>
        <w:t xml:space="preserve">:  </w:t>
      </w:r>
      <w:r w:rsidR="0032374E">
        <w:rPr>
          <w:rFonts w:eastAsia="Arial" w:cs="Calibri"/>
          <w:bCs/>
        </w:rPr>
        <w:t>taller o ambiente convencional.</w:t>
      </w:r>
    </w:p>
    <w:p w14:paraId="1F384995" w14:textId="781059AE" w:rsidR="00DD7DE9" w:rsidRPr="000E3FEC" w:rsidRDefault="00DD7DE9" w:rsidP="0005560F">
      <w:pPr>
        <w:tabs>
          <w:tab w:val="left" w:pos="4320"/>
          <w:tab w:val="left" w:pos="4485"/>
          <w:tab w:val="left" w:pos="5445"/>
        </w:tabs>
        <w:spacing w:after="0" w:line="360" w:lineRule="auto"/>
        <w:ind w:left="360"/>
        <w:rPr>
          <w:rFonts w:eastAsia="Arial" w:cs="Calibri"/>
        </w:rPr>
      </w:pPr>
      <w:r w:rsidRPr="00F27FB3">
        <w:rPr>
          <w:rFonts w:eastAsia="Arial" w:cs="Calibri"/>
          <w:b/>
        </w:rPr>
        <w:t xml:space="preserve">Estrategias </w:t>
      </w:r>
      <w:r w:rsidR="00D83FDF" w:rsidRPr="00F27FB3">
        <w:rPr>
          <w:rFonts w:eastAsia="Arial" w:cs="Calibri"/>
          <w:b/>
        </w:rPr>
        <w:t xml:space="preserve">o técnicas </w:t>
      </w:r>
      <w:r w:rsidRPr="00F27FB3">
        <w:rPr>
          <w:rFonts w:eastAsia="Arial" w:cs="Calibri"/>
          <w:b/>
        </w:rPr>
        <w:t>didácticas activas</w:t>
      </w:r>
      <w:r w:rsidRPr="000E3FEC">
        <w:rPr>
          <w:rFonts w:eastAsia="Arial" w:cs="Calibri"/>
        </w:rPr>
        <w:t xml:space="preserve">: </w:t>
      </w:r>
      <w:r w:rsidR="006C665F">
        <w:rPr>
          <w:rFonts w:eastAsia="Arial" w:cs="Calibri"/>
          <w:bCs/>
        </w:rPr>
        <w:t xml:space="preserve">crónica en video, trabajo en equipo colaborativo </w:t>
      </w:r>
    </w:p>
    <w:p w14:paraId="2E043272" w14:textId="087916E9" w:rsidR="00DD7DE9" w:rsidRPr="000E3FEC" w:rsidRDefault="00DD7DE9" w:rsidP="0005560F">
      <w:pPr>
        <w:tabs>
          <w:tab w:val="left" w:pos="4320"/>
          <w:tab w:val="left" w:pos="4485"/>
          <w:tab w:val="left" w:pos="5445"/>
        </w:tabs>
        <w:spacing w:after="0" w:line="360" w:lineRule="auto"/>
        <w:ind w:left="360"/>
        <w:rPr>
          <w:rFonts w:eastAsia="Arial" w:cs="Calibri"/>
        </w:rPr>
      </w:pPr>
      <w:r w:rsidRPr="00F27FB3">
        <w:rPr>
          <w:rFonts w:eastAsia="Arial" w:cs="Calibri"/>
          <w:b/>
        </w:rPr>
        <w:t>Materiales de formación</w:t>
      </w:r>
      <w:r w:rsidR="00F27FB3">
        <w:rPr>
          <w:rFonts w:eastAsia="Arial" w:cs="Calibri"/>
          <w:bCs/>
        </w:rPr>
        <w:t>:</w:t>
      </w:r>
      <w:r w:rsidR="00647839">
        <w:rPr>
          <w:rFonts w:eastAsia="Arial" w:cs="Calibri"/>
          <w:bCs/>
        </w:rPr>
        <w:t xml:space="preserve"> Celulares, </w:t>
      </w:r>
      <w:r w:rsidR="008D28E2">
        <w:rPr>
          <w:rFonts w:eastAsia="Arial" w:cs="Calibri"/>
          <w:bCs/>
        </w:rPr>
        <w:t>Televisor</w:t>
      </w:r>
    </w:p>
    <w:p w14:paraId="4D6B8CAE" w14:textId="3E064977" w:rsidR="00DD7DE9" w:rsidRPr="000E3FEC" w:rsidRDefault="00DD7DE9" w:rsidP="0005560F">
      <w:pPr>
        <w:tabs>
          <w:tab w:val="left" w:pos="4320"/>
          <w:tab w:val="left" w:pos="4485"/>
          <w:tab w:val="left" w:pos="5445"/>
        </w:tabs>
        <w:spacing w:after="0" w:line="360" w:lineRule="auto"/>
        <w:ind w:left="360"/>
        <w:rPr>
          <w:rFonts w:eastAsia="Arial" w:cs="Calibri"/>
        </w:rPr>
      </w:pPr>
      <w:r w:rsidRPr="00F27FB3">
        <w:rPr>
          <w:rFonts w:eastAsia="Arial" w:cs="Calibri"/>
          <w:b/>
        </w:rPr>
        <w:t>Material de apoyo</w:t>
      </w:r>
      <w:r w:rsidRPr="000E3FEC">
        <w:rPr>
          <w:rFonts w:eastAsia="Arial" w:cs="Calibri"/>
        </w:rPr>
        <w:t>:</w:t>
      </w:r>
      <w:r w:rsidR="00C369EA">
        <w:rPr>
          <w:rFonts w:eastAsia="Arial" w:cs="Calibri"/>
          <w:bCs/>
        </w:rPr>
        <w:t xml:space="preserve"> </w:t>
      </w:r>
      <w:r w:rsidR="009832D7">
        <w:rPr>
          <w:rFonts w:eastAsia="Arial" w:cs="Calibri"/>
          <w:bCs/>
        </w:rPr>
        <w:t>Video, presentación.</w:t>
      </w:r>
    </w:p>
    <w:p w14:paraId="68B81950" w14:textId="302C6050" w:rsidR="00F51763" w:rsidRPr="000E3FEC" w:rsidRDefault="00F51763" w:rsidP="0005560F">
      <w:pPr>
        <w:tabs>
          <w:tab w:val="left" w:pos="4320"/>
          <w:tab w:val="left" w:pos="4485"/>
          <w:tab w:val="left" w:pos="5445"/>
        </w:tabs>
        <w:spacing w:after="0" w:line="360" w:lineRule="auto"/>
        <w:ind w:left="360"/>
        <w:rPr>
          <w:rFonts w:eastAsia="Arial" w:cs="Calibri"/>
        </w:rPr>
      </w:pPr>
      <w:r w:rsidRPr="007C307A">
        <w:rPr>
          <w:rFonts w:eastAsia="Arial" w:cs="Calibri"/>
          <w:b/>
        </w:rPr>
        <w:t>Evidencias de aprendizaje</w:t>
      </w:r>
      <w:r w:rsidRPr="000E3FEC">
        <w:rPr>
          <w:rFonts w:eastAsia="Arial" w:cs="Calibri"/>
        </w:rPr>
        <w:t>:</w:t>
      </w:r>
      <w:r w:rsidR="00D03318" w:rsidRPr="000E3FEC">
        <w:rPr>
          <w:rFonts w:eastAsia="Arial" w:cs="Calibri"/>
        </w:rPr>
        <w:t xml:space="preserve"> Video grabado “El periodista soy yo”</w:t>
      </w:r>
    </w:p>
    <w:p w14:paraId="79B009A5" w14:textId="296B4772" w:rsidR="00F51763" w:rsidRPr="000E3FEC" w:rsidRDefault="00F51763" w:rsidP="0005560F">
      <w:pPr>
        <w:tabs>
          <w:tab w:val="left" w:pos="4320"/>
          <w:tab w:val="left" w:pos="4485"/>
          <w:tab w:val="left" w:pos="5445"/>
        </w:tabs>
        <w:spacing w:after="0" w:line="360" w:lineRule="auto"/>
        <w:ind w:left="360"/>
        <w:rPr>
          <w:rFonts w:eastAsia="Arial" w:cs="Calibri"/>
        </w:rPr>
      </w:pPr>
      <w:r w:rsidRPr="00BA5CF2">
        <w:rPr>
          <w:rFonts w:eastAsia="Arial" w:cs="Calibri"/>
          <w:b/>
        </w:rPr>
        <w:t>Instrumentos de evaluación</w:t>
      </w:r>
      <w:r w:rsidRPr="000E3FEC">
        <w:rPr>
          <w:rFonts w:eastAsia="Arial" w:cs="Calibri"/>
        </w:rPr>
        <w:t>:</w:t>
      </w:r>
      <w:r w:rsidR="00BA5CF2">
        <w:rPr>
          <w:rFonts w:eastAsia="Arial" w:cs="Calibri"/>
          <w:bCs/>
        </w:rPr>
        <w:t xml:space="preserve"> N/A</w:t>
      </w:r>
    </w:p>
    <w:p w14:paraId="3200C7DA" w14:textId="38A7388A" w:rsidR="00DD7DE9" w:rsidRPr="000E3FEC" w:rsidRDefault="00DD7DE9" w:rsidP="0005560F">
      <w:pPr>
        <w:tabs>
          <w:tab w:val="left" w:pos="4320"/>
          <w:tab w:val="left" w:pos="4485"/>
          <w:tab w:val="left" w:pos="5445"/>
        </w:tabs>
        <w:spacing w:after="0" w:line="360" w:lineRule="auto"/>
        <w:ind w:left="360"/>
        <w:rPr>
          <w:rFonts w:eastAsia="Arial" w:cs="Calibri"/>
        </w:rPr>
      </w:pPr>
      <w:r w:rsidRPr="00BA5CF2">
        <w:rPr>
          <w:rFonts w:eastAsia="Arial" w:cs="Calibri"/>
          <w:b/>
        </w:rPr>
        <w:t>Duración de la actividad</w:t>
      </w:r>
      <w:r w:rsidRPr="000E3FEC">
        <w:rPr>
          <w:rFonts w:eastAsia="Arial" w:cs="Calibri"/>
        </w:rPr>
        <w:t xml:space="preserve">:  </w:t>
      </w:r>
      <w:r w:rsidR="00BA5CF2">
        <w:rPr>
          <w:rFonts w:eastAsia="Arial" w:cs="Calibri"/>
          <w:bCs/>
        </w:rPr>
        <w:t>1</w:t>
      </w:r>
      <w:r w:rsidR="00D03318" w:rsidRPr="000E3FEC">
        <w:rPr>
          <w:rFonts w:eastAsia="Arial" w:cs="Calibri"/>
        </w:rPr>
        <w:t xml:space="preserve"> </w:t>
      </w:r>
      <w:r w:rsidRPr="000E3FEC">
        <w:rPr>
          <w:rFonts w:eastAsia="Arial" w:cs="Calibri"/>
        </w:rPr>
        <w:t>hora.</w:t>
      </w:r>
      <w:r w:rsidR="00BA5CF2">
        <w:rPr>
          <w:rFonts w:eastAsia="Arial" w:cs="Calibri"/>
          <w:bCs/>
        </w:rPr>
        <w:t xml:space="preserve"> 30 minutos</w:t>
      </w:r>
    </w:p>
    <w:p w14:paraId="304755E2" w14:textId="77777777" w:rsidR="008538F4" w:rsidRPr="00BB109A" w:rsidRDefault="008538F4" w:rsidP="0005560F">
      <w:pPr>
        <w:tabs>
          <w:tab w:val="left" w:pos="4320"/>
          <w:tab w:val="left" w:pos="4485"/>
          <w:tab w:val="left" w:pos="5445"/>
        </w:tabs>
        <w:spacing w:after="0" w:line="360" w:lineRule="auto"/>
        <w:rPr>
          <w:rFonts w:eastAsia="Arial" w:cs="Calibri"/>
        </w:rPr>
      </w:pPr>
    </w:p>
    <w:p w14:paraId="7E0FCC98" w14:textId="32FC6F89" w:rsidR="00B23602" w:rsidRPr="00B163F7" w:rsidRDefault="00B23602" w:rsidP="0005560F">
      <w:pPr>
        <w:tabs>
          <w:tab w:val="left" w:pos="4320"/>
          <w:tab w:val="left" w:pos="4485"/>
          <w:tab w:val="left" w:pos="5445"/>
        </w:tabs>
        <w:spacing w:after="0" w:line="360" w:lineRule="auto"/>
        <w:rPr>
          <w:rFonts w:eastAsia="Arial" w:cs="Calibri"/>
          <w:b/>
        </w:rPr>
      </w:pPr>
      <w:r w:rsidRPr="00B163F7">
        <w:rPr>
          <w:rFonts w:eastAsia="Arial" w:cs="Calibri"/>
          <w:b/>
        </w:rPr>
        <w:t xml:space="preserve">3.4.1.2 Actividad 2. </w:t>
      </w:r>
      <w:r w:rsidRPr="000E3FEC">
        <w:rPr>
          <w:rFonts w:eastAsia="Arial" w:cs="Calibri"/>
          <w:b/>
        </w:rPr>
        <w:t>SENA</w:t>
      </w:r>
      <w:r w:rsidR="00236AC3">
        <w:rPr>
          <w:rFonts w:eastAsia="Arial" w:cs="Calibri"/>
          <w:b/>
        </w:rPr>
        <w:t xml:space="preserve"> es Colombia</w:t>
      </w:r>
    </w:p>
    <w:p w14:paraId="48E48791" w14:textId="3648FF5B" w:rsidR="00BB109A" w:rsidRPr="00982D87" w:rsidRDefault="00B23602" w:rsidP="00982D87">
      <w:pPr>
        <w:spacing w:after="0" w:line="360" w:lineRule="auto"/>
        <w:rPr>
          <w:rFonts w:cs="Calibri"/>
        </w:rPr>
      </w:pPr>
      <w:r w:rsidRPr="000E3FEC">
        <w:rPr>
          <w:rFonts w:eastAsia="Arial" w:cs="Calibri"/>
          <w:b/>
        </w:rPr>
        <w:t>Descripción de la actividad</w:t>
      </w:r>
      <w:r w:rsidRPr="000E3FEC">
        <w:rPr>
          <w:rFonts w:eastAsia="Arial" w:cs="Calibri"/>
        </w:rPr>
        <w:t>:</w:t>
      </w:r>
      <w:r w:rsidR="6FBE71F4" w:rsidRPr="65A565A6">
        <w:rPr>
          <w:rFonts w:eastAsia="Arial" w:cs="Calibri"/>
        </w:rPr>
        <w:t xml:space="preserve"> </w:t>
      </w:r>
      <w:r w:rsidR="003152F1">
        <w:rPr>
          <w:rFonts w:eastAsia="Arial" w:cs="Calibri"/>
        </w:rPr>
        <w:t xml:space="preserve">Su misión </w:t>
      </w:r>
      <w:r w:rsidR="00732868">
        <w:rPr>
          <w:rFonts w:eastAsia="Arial" w:cs="Calibri"/>
        </w:rPr>
        <w:t xml:space="preserve">como equipo es crear un afiche que </w:t>
      </w:r>
      <w:r w:rsidR="00EB3757">
        <w:rPr>
          <w:rFonts w:eastAsia="Arial" w:cs="Calibri"/>
        </w:rPr>
        <w:t>explique (como si fuera una venta) el Sena</w:t>
      </w:r>
      <w:r w:rsidR="00627952">
        <w:rPr>
          <w:rFonts w:eastAsia="Arial" w:cs="Calibri"/>
        </w:rPr>
        <w:t xml:space="preserve"> y sus diferentes posibilidades</w:t>
      </w:r>
      <w:r w:rsidR="00765873">
        <w:rPr>
          <w:rFonts w:eastAsia="Arial" w:cs="Calibri"/>
        </w:rPr>
        <w:t xml:space="preserve">; por </w:t>
      </w:r>
      <w:r w:rsidR="0002551B">
        <w:rPr>
          <w:rFonts w:eastAsia="Arial" w:cs="Calibri"/>
        </w:rPr>
        <w:t>ejemplo,</w:t>
      </w:r>
      <w:r w:rsidR="00765873">
        <w:rPr>
          <w:rFonts w:eastAsia="Arial" w:cs="Calibri"/>
        </w:rPr>
        <w:t xml:space="preserve"> la cobertura nacional, la calidad de los procesos, el talento humano, entre otros que puedo revisar </w:t>
      </w:r>
      <w:r w:rsidR="0002551B">
        <w:rPr>
          <w:rFonts w:eastAsia="Arial" w:cs="Calibri"/>
        </w:rPr>
        <w:t xml:space="preserve">en la apropiación. Se </w:t>
      </w:r>
      <w:r w:rsidR="00C80C14">
        <w:rPr>
          <w:rFonts w:eastAsia="Arial" w:cs="Calibri"/>
        </w:rPr>
        <w:t>realizará</w:t>
      </w:r>
      <w:r w:rsidR="0002551B">
        <w:rPr>
          <w:rFonts w:eastAsia="Arial" w:cs="Calibri"/>
        </w:rPr>
        <w:t xml:space="preserve"> una feria de arte con los afiches y cada </w:t>
      </w:r>
      <w:r w:rsidR="0002551B" w:rsidRPr="00BB109A">
        <w:rPr>
          <w:rFonts w:cs="Calibri"/>
        </w:rPr>
        <w:t>equipo</w:t>
      </w:r>
      <w:r w:rsidR="0002551B">
        <w:rPr>
          <w:rFonts w:eastAsia="Arial" w:cs="Calibri"/>
        </w:rPr>
        <w:t xml:space="preserve"> tendrá un minuto</w:t>
      </w:r>
      <w:r w:rsidR="0002551B" w:rsidRPr="00BB109A">
        <w:rPr>
          <w:rFonts w:cs="Calibri"/>
        </w:rPr>
        <w:t xml:space="preserve"> para </w:t>
      </w:r>
      <w:r w:rsidR="0002551B">
        <w:rPr>
          <w:rFonts w:eastAsia="Arial" w:cs="Calibri"/>
        </w:rPr>
        <w:t>convencer al público.</w:t>
      </w:r>
    </w:p>
    <w:p w14:paraId="75C2082F" w14:textId="7C93B06F" w:rsidR="00B23602" w:rsidRPr="00BB109A" w:rsidRDefault="00B23602" w:rsidP="0005560F">
      <w:pPr>
        <w:spacing w:after="0" w:line="360" w:lineRule="auto"/>
        <w:ind w:left="709"/>
        <w:rPr>
          <w:rFonts w:cs="Calibri"/>
          <w:b/>
          <w:i/>
        </w:rPr>
      </w:pPr>
      <w:r w:rsidRPr="00BB109A">
        <w:rPr>
          <w:rFonts w:cs="Calibri"/>
          <w:b/>
          <w:i/>
        </w:rPr>
        <w:t xml:space="preserve">Características del </w:t>
      </w:r>
      <w:r w:rsidR="0002551B" w:rsidRPr="00BB109A">
        <w:rPr>
          <w:rFonts w:cs="Calibri"/>
          <w:b/>
          <w:i/>
        </w:rPr>
        <w:t>afiche</w:t>
      </w:r>
      <w:r w:rsidRPr="00BB109A">
        <w:rPr>
          <w:rFonts w:cs="Calibri"/>
          <w:b/>
          <w:i/>
        </w:rPr>
        <w:t>:</w:t>
      </w:r>
    </w:p>
    <w:p w14:paraId="2FC0F0CE" w14:textId="3D36FF09" w:rsidR="00B23602" w:rsidRPr="00BB109A" w:rsidRDefault="00B23602" w:rsidP="0005560F">
      <w:pPr>
        <w:spacing w:after="0" w:line="360" w:lineRule="auto"/>
        <w:ind w:left="709"/>
        <w:rPr>
          <w:rFonts w:cs="Calibri"/>
        </w:rPr>
      </w:pPr>
      <w:r w:rsidRPr="00BB109A">
        <w:rPr>
          <w:rFonts w:cs="Calibri"/>
        </w:rPr>
        <w:t xml:space="preserve">1. </w:t>
      </w:r>
      <w:r w:rsidR="0002551B" w:rsidRPr="00BB109A">
        <w:rPr>
          <w:rFonts w:cs="Calibri"/>
        </w:rPr>
        <w:t>Pertinencia de la información presentada</w:t>
      </w:r>
    </w:p>
    <w:p w14:paraId="17E2E0E3" w14:textId="77777777" w:rsidR="00B23602" w:rsidRPr="00BB109A" w:rsidRDefault="00B23602" w:rsidP="0005560F">
      <w:pPr>
        <w:spacing w:after="0" w:line="360" w:lineRule="auto"/>
        <w:ind w:left="709"/>
        <w:rPr>
          <w:rFonts w:cs="Calibri"/>
        </w:rPr>
      </w:pPr>
      <w:r w:rsidRPr="00BB109A">
        <w:rPr>
          <w:rFonts w:cs="Calibri"/>
        </w:rPr>
        <w:t>2. Claridad</w:t>
      </w:r>
    </w:p>
    <w:p w14:paraId="46BA2E35" w14:textId="05E55E60" w:rsidR="00B163F7" w:rsidRPr="00982D87" w:rsidRDefault="00B23602" w:rsidP="00982D87">
      <w:pPr>
        <w:spacing w:after="0" w:line="360" w:lineRule="auto"/>
        <w:ind w:left="709"/>
        <w:rPr>
          <w:rFonts w:cs="Calibri"/>
        </w:rPr>
      </w:pPr>
      <w:r w:rsidRPr="00BB109A">
        <w:rPr>
          <w:rFonts w:cs="Calibri"/>
        </w:rPr>
        <w:t xml:space="preserve">3. Duración: </w:t>
      </w:r>
      <w:r w:rsidR="00C80C14" w:rsidRPr="00BB109A">
        <w:rPr>
          <w:rFonts w:cs="Calibri"/>
        </w:rPr>
        <w:t xml:space="preserve">Pitch </w:t>
      </w:r>
      <w:proofErr w:type="spellStart"/>
      <w:r w:rsidR="00C80C14" w:rsidRPr="00BB109A">
        <w:rPr>
          <w:rFonts w:cs="Calibri"/>
        </w:rPr>
        <w:t>elevator</w:t>
      </w:r>
      <w:proofErr w:type="spellEnd"/>
      <w:r w:rsidR="00C80C14" w:rsidRPr="00BB109A">
        <w:rPr>
          <w:rFonts w:cs="Calibri"/>
        </w:rPr>
        <w:t xml:space="preserve"> de un minuto</w:t>
      </w:r>
    </w:p>
    <w:p w14:paraId="4A3CF114" w14:textId="77777777" w:rsidR="00B23602" w:rsidRPr="000E3FEC" w:rsidRDefault="00B23602" w:rsidP="0005560F">
      <w:pPr>
        <w:tabs>
          <w:tab w:val="left" w:pos="4320"/>
          <w:tab w:val="left" w:pos="4485"/>
          <w:tab w:val="left" w:pos="5445"/>
        </w:tabs>
        <w:spacing w:after="0" w:line="360" w:lineRule="auto"/>
        <w:ind w:left="360"/>
        <w:rPr>
          <w:rFonts w:eastAsia="Arial" w:cs="Calibri"/>
        </w:rPr>
      </w:pPr>
      <w:r w:rsidRPr="00F27FB3">
        <w:rPr>
          <w:rFonts w:eastAsia="Arial" w:cs="Calibri"/>
          <w:b/>
        </w:rPr>
        <w:t>Ambiente requerido</w:t>
      </w:r>
      <w:r w:rsidRPr="000E3FEC">
        <w:rPr>
          <w:rFonts w:eastAsia="Arial" w:cs="Calibri"/>
        </w:rPr>
        <w:t xml:space="preserve">:  </w:t>
      </w:r>
      <w:r>
        <w:rPr>
          <w:rFonts w:eastAsia="Arial" w:cs="Calibri"/>
          <w:bCs/>
        </w:rPr>
        <w:t>taller o ambiente convencional.</w:t>
      </w:r>
    </w:p>
    <w:p w14:paraId="1EF959F8" w14:textId="0D35085B" w:rsidR="00B23602" w:rsidRPr="000E3FEC" w:rsidRDefault="00B23602" w:rsidP="0005560F">
      <w:pPr>
        <w:tabs>
          <w:tab w:val="left" w:pos="4320"/>
          <w:tab w:val="left" w:pos="4485"/>
          <w:tab w:val="left" w:pos="5445"/>
        </w:tabs>
        <w:spacing w:after="0" w:line="360" w:lineRule="auto"/>
        <w:ind w:left="360"/>
        <w:rPr>
          <w:rFonts w:eastAsia="Arial" w:cs="Calibri"/>
        </w:rPr>
      </w:pPr>
      <w:r w:rsidRPr="00F27FB3">
        <w:rPr>
          <w:rFonts w:eastAsia="Arial" w:cs="Calibri"/>
          <w:b/>
        </w:rPr>
        <w:t>Estrategias o técnicas didácticas activas</w:t>
      </w:r>
      <w:r w:rsidRPr="000E3FEC">
        <w:rPr>
          <w:rFonts w:eastAsia="Arial" w:cs="Calibri"/>
        </w:rPr>
        <w:t xml:space="preserve">: </w:t>
      </w:r>
      <w:r w:rsidR="001F6F64">
        <w:rPr>
          <w:rFonts w:eastAsia="Arial" w:cs="Calibri"/>
          <w:bCs/>
        </w:rPr>
        <w:t xml:space="preserve">Organizador </w:t>
      </w:r>
      <w:r w:rsidR="006F5214">
        <w:rPr>
          <w:rFonts w:eastAsia="Arial" w:cs="Calibri"/>
          <w:bCs/>
        </w:rPr>
        <w:t>gráfico</w:t>
      </w:r>
      <w:r>
        <w:rPr>
          <w:rFonts w:eastAsia="Arial" w:cs="Calibri"/>
          <w:bCs/>
        </w:rPr>
        <w:t xml:space="preserve">, trabajo en equipo colaborativo </w:t>
      </w:r>
    </w:p>
    <w:p w14:paraId="6F35C331" w14:textId="2FDF5B50" w:rsidR="003D108A" w:rsidRDefault="00B23602" w:rsidP="0005560F">
      <w:pPr>
        <w:tabs>
          <w:tab w:val="left" w:pos="4320"/>
          <w:tab w:val="left" w:pos="4485"/>
          <w:tab w:val="left" w:pos="5445"/>
        </w:tabs>
        <w:spacing w:after="0" w:line="360" w:lineRule="auto"/>
        <w:ind w:left="360"/>
        <w:rPr>
          <w:rFonts w:eastAsia="Arial" w:cs="Calibri"/>
        </w:rPr>
      </w:pPr>
      <w:r w:rsidRPr="00F27FB3">
        <w:rPr>
          <w:rFonts w:eastAsia="Arial" w:cs="Calibri"/>
          <w:b/>
        </w:rPr>
        <w:t>Materiales de formación</w:t>
      </w:r>
      <w:r>
        <w:rPr>
          <w:rFonts w:eastAsia="Arial" w:cs="Calibri"/>
          <w:bCs/>
        </w:rPr>
        <w:t xml:space="preserve">: </w:t>
      </w:r>
      <w:r w:rsidR="006F5214">
        <w:rPr>
          <w:rFonts w:eastAsia="Arial" w:cs="Calibri"/>
          <w:bCs/>
        </w:rPr>
        <w:t>Papel</w:t>
      </w:r>
      <w:r>
        <w:rPr>
          <w:rFonts w:eastAsia="Arial" w:cs="Calibri"/>
          <w:bCs/>
        </w:rPr>
        <w:t xml:space="preserve">, </w:t>
      </w:r>
      <w:r w:rsidR="006F5214">
        <w:rPr>
          <w:rFonts w:eastAsia="Arial" w:cs="Calibri"/>
          <w:bCs/>
        </w:rPr>
        <w:t>marcadores</w:t>
      </w:r>
      <w:r w:rsidR="00865389">
        <w:rPr>
          <w:rFonts w:eastAsia="Arial" w:cs="Calibri"/>
          <w:bCs/>
        </w:rPr>
        <w:t>, celular.</w:t>
      </w:r>
    </w:p>
    <w:p w14:paraId="2F41EE26" w14:textId="77777777" w:rsidR="003D108A" w:rsidRDefault="00B23602" w:rsidP="0005560F">
      <w:pPr>
        <w:tabs>
          <w:tab w:val="left" w:pos="4320"/>
          <w:tab w:val="left" w:pos="4485"/>
          <w:tab w:val="left" w:pos="5445"/>
        </w:tabs>
        <w:spacing w:after="0" w:line="360" w:lineRule="auto"/>
        <w:ind w:left="360"/>
        <w:rPr>
          <w:rFonts w:eastAsia="Arial" w:cs="Calibri"/>
        </w:rPr>
      </w:pPr>
      <w:r w:rsidRPr="00F27FB3">
        <w:rPr>
          <w:rFonts w:eastAsia="Arial" w:cs="Calibri"/>
          <w:b/>
        </w:rPr>
        <w:lastRenderedPageBreak/>
        <w:t>Material de apoyo</w:t>
      </w:r>
      <w:r w:rsidRPr="000E3FEC">
        <w:rPr>
          <w:rFonts w:eastAsia="Arial" w:cs="Calibri"/>
        </w:rPr>
        <w:t>:</w:t>
      </w:r>
      <w:r>
        <w:rPr>
          <w:rFonts w:eastAsia="Arial" w:cs="Calibri"/>
          <w:bCs/>
        </w:rPr>
        <w:t xml:space="preserve"> </w:t>
      </w:r>
      <w:hyperlink r:id="rId30" w:history="1">
        <w:r w:rsidR="003D108A" w:rsidRPr="00BB109A">
          <w:rPr>
            <w:rStyle w:val="Hipervnculo"/>
            <w:rFonts w:cs="Calibri"/>
          </w:rPr>
          <w:t>https://www.youtube.com/watch?v=yJHOtDeDnsg&amp;ab_channel=EcosistemadeRecursosEducativosDigitalesSENA</w:t>
        </w:r>
      </w:hyperlink>
    </w:p>
    <w:p w14:paraId="2934DCB4" w14:textId="77777777" w:rsidR="003D108A" w:rsidRDefault="003D108A" w:rsidP="0005560F">
      <w:pPr>
        <w:tabs>
          <w:tab w:val="left" w:pos="4320"/>
          <w:tab w:val="left" w:pos="4485"/>
          <w:tab w:val="left" w:pos="5445"/>
        </w:tabs>
        <w:spacing w:after="0" w:line="360" w:lineRule="auto"/>
        <w:ind w:left="360"/>
        <w:rPr>
          <w:rFonts w:eastAsia="Arial" w:cs="Calibri"/>
        </w:rPr>
      </w:pPr>
      <w:hyperlink r:id="rId31" w:history="1">
        <w:r w:rsidRPr="00BB109A">
          <w:rPr>
            <w:rStyle w:val="Hipervnculo"/>
            <w:rFonts w:cs="Calibri"/>
          </w:rPr>
          <w:t>https://www.youtube.com/watch?v=JXJpFztO7j8&amp;ab_channel=SENA</w:t>
        </w:r>
      </w:hyperlink>
    </w:p>
    <w:p w14:paraId="24143147" w14:textId="77777777" w:rsidR="003D108A" w:rsidRDefault="003D108A" w:rsidP="0005560F">
      <w:pPr>
        <w:tabs>
          <w:tab w:val="left" w:pos="4320"/>
          <w:tab w:val="left" w:pos="4485"/>
          <w:tab w:val="left" w:pos="5445"/>
        </w:tabs>
        <w:spacing w:after="0" w:line="360" w:lineRule="auto"/>
        <w:ind w:left="360"/>
        <w:rPr>
          <w:rFonts w:eastAsia="Arial" w:cs="Calibri"/>
        </w:rPr>
      </w:pPr>
      <w:hyperlink r:id="rId32" w:history="1">
        <w:r w:rsidRPr="00BB109A">
          <w:rPr>
            <w:rStyle w:val="Hipervnculo"/>
            <w:rFonts w:cs="Calibri"/>
          </w:rPr>
          <w:t>https://www.youtube.com/watch?v=2j8qouVvMWc</w:t>
        </w:r>
      </w:hyperlink>
    </w:p>
    <w:p w14:paraId="349DA4C9" w14:textId="57AEA9E4" w:rsidR="00B23602" w:rsidRPr="000E3FEC" w:rsidRDefault="003D108A" w:rsidP="0005560F">
      <w:pPr>
        <w:tabs>
          <w:tab w:val="left" w:pos="4320"/>
          <w:tab w:val="left" w:pos="4485"/>
          <w:tab w:val="left" w:pos="5445"/>
        </w:tabs>
        <w:spacing w:after="0" w:line="360" w:lineRule="auto"/>
        <w:ind w:left="360"/>
        <w:rPr>
          <w:rFonts w:eastAsia="Arial" w:cs="Calibri"/>
        </w:rPr>
      </w:pPr>
      <w:hyperlink r:id="rId33" w:history="1">
        <w:r w:rsidRPr="00BB109A">
          <w:rPr>
            <w:rStyle w:val="Hipervnculo"/>
            <w:rFonts w:cs="Calibri"/>
          </w:rPr>
          <w:t>https://www.youtube.com/watch?v=njdHE9UeYzY&amp;ab_channel=SENA</w:t>
        </w:r>
      </w:hyperlink>
    </w:p>
    <w:p w14:paraId="1EC79148" w14:textId="1D6270CA" w:rsidR="00B23602" w:rsidRPr="000E3FEC" w:rsidRDefault="00B23602" w:rsidP="0005560F">
      <w:pPr>
        <w:tabs>
          <w:tab w:val="left" w:pos="4320"/>
          <w:tab w:val="left" w:pos="4485"/>
          <w:tab w:val="left" w:pos="5445"/>
        </w:tabs>
        <w:spacing w:after="0" w:line="360" w:lineRule="auto"/>
        <w:ind w:left="360"/>
        <w:rPr>
          <w:rFonts w:eastAsia="Arial" w:cs="Calibri"/>
        </w:rPr>
      </w:pPr>
      <w:r w:rsidRPr="007C307A">
        <w:rPr>
          <w:rFonts w:eastAsia="Arial" w:cs="Calibri"/>
          <w:b/>
        </w:rPr>
        <w:t>Evidencias de aprendizaje</w:t>
      </w:r>
      <w:r w:rsidRPr="000E3FEC">
        <w:rPr>
          <w:rFonts w:eastAsia="Arial" w:cs="Calibri"/>
        </w:rPr>
        <w:t xml:space="preserve">: </w:t>
      </w:r>
      <w:r w:rsidR="003D108A">
        <w:rPr>
          <w:rFonts w:eastAsia="Arial" w:cs="Calibri"/>
        </w:rPr>
        <w:t>a</w:t>
      </w:r>
      <w:r w:rsidR="00177A91">
        <w:rPr>
          <w:rFonts w:eastAsia="Arial" w:cs="Calibri"/>
        </w:rPr>
        <w:t>fiche + video del pitch</w:t>
      </w:r>
    </w:p>
    <w:p w14:paraId="691D3DF6" w14:textId="77777777" w:rsidR="00B23602" w:rsidRPr="000E3FEC" w:rsidRDefault="00B23602" w:rsidP="0005560F">
      <w:pPr>
        <w:tabs>
          <w:tab w:val="left" w:pos="4320"/>
          <w:tab w:val="left" w:pos="4485"/>
          <w:tab w:val="left" w:pos="5445"/>
        </w:tabs>
        <w:spacing w:after="0" w:line="360" w:lineRule="auto"/>
        <w:ind w:left="360"/>
        <w:rPr>
          <w:rFonts w:eastAsia="Arial" w:cs="Calibri"/>
        </w:rPr>
      </w:pPr>
      <w:r w:rsidRPr="00BA5CF2">
        <w:rPr>
          <w:rFonts w:eastAsia="Arial" w:cs="Calibri"/>
          <w:b/>
        </w:rPr>
        <w:t>Instrumentos de evaluación</w:t>
      </w:r>
      <w:r w:rsidRPr="000E3FEC">
        <w:rPr>
          <w:rFonts w:eastAsia="Arial" w:cs="Calibri"/>
        </w:rPr>
        <w:t>:</w:t>
      </w:r>
      <w:r>
        <w:rPr>
          <w:rFonts w:eastAsia="Arial" w:cs="Calibri"/>
          <w:bCs/>
        </w:rPr>
        <w:t xml:space="preserve"> N/A</w:t>
      </w:r>
    </w:p>
    <w:p w14:paraId="21DEF929" w14:textId="60C48E93" w:rsidR="00B23602" w:rsidRPr="000E3FEC" w:rsidRDefault="00B23602" w:rsidP="0005560F">
      <w:pPr>
        <w:tabs>
          <w:tab w:val="left" w:pos="4320"/>
          <w:tab w:val="left" w:pos="4485"/>
          <w:tab w:val="left" w:pos="5445"/>
        </w:tabs>
        <w:spacing w:after="0" w:line="360" w:lineRule="auto"/>
        <w:ind w:left="360"/>
        <w:rPr>
          <w:rFonts w:eastAsia="Arial" w:cs="Calibri"/>
        </w:rPr>
      </w:pPr>
      <w:r w:rsidRPr="00BA5CF2">
        <w:rPr>
          <w:rFonts w:eastAsia="Arial" w:cs="Calibri"/>
          <w:b/>
        </w:rPr>
        <w:t>Duración de la actividad</w:t>
      </w:r>
      <w:r w:rsidRPr="000E3FEC">
        <w:rPr>
          <w:rFonts w:eastAsia="Arial" w:cs="Calibri"/>
        </w:rPr>
        <w:t xml:space="preserve">:  </w:t>
      </w:r>
      <w:r w:rsidR="00890839">
        <w:rPr>
          <w:rFonts w:eastAsia="Arial" w:cs="Calibri"/>
          <w:bCs/>
        </w:rPr>
        <w:t>6</w:t>
      </w:r>
      <w:r>
        <w:rPr>
          <w:rFonts w:eastAsia="Arial" w:cs="Calibri"/>
          <w:bCs/>
        </w:rPr>
        <w:t>0 minutos</w:t>
      </w:r>
    </w:p>
    <w:p w14:paraId="45FDEA0F" w14:textId="77777777" w:rsidR="0008619D" w:rsidRPr="00BB109A" w:rsidRDefault="0008619D" w:rsidP="004D039A">
      <w:pPr>
        <w:pStyle w:val="SinEspacio"/>
      </w:pPr>
    </w:p>
    <w:p w14:paraId="34128924" w14:textId="6107CC32" w:rsidR="00BB109A" w:rsidRPr="002F655D" w:rsidRDefault="00982D87" w:rsidP="002F655D">
      <w:pPr>
        <w:tabs>
          <w:tab w:val="left" w:pos="4320"/>
          <w:tab w:val="left" w:pos="4485"/>
          <w:tab w:val="left" w:pos="5445"/>
        </w:tabs>
        <w:spacing w:after="0" w:line="360" w:lineRule="auto"/>
        <w:ind w:left="360"/>
        <w:rPr>
          <w:rFonts w:eastAsia="Arial" w:cs="Calibri"/>
          <w:b/>
        </w:rPr>
      </w:pPr>
      <w:r w:rsidRPr="002F655D">
        <w:rPr>
          <w:rFonts w:eastAsia="Arial" w:cs="Calibri"/>
          <w:b/>
        </w:rPr>
        <w:t>3.4.1.</w:t>
      </w:r>
      <w:r w:rsidR="002F655D" w:rsidRPr="002F655D">
        <w:rPr>
          <w:rFonts w:eastAsia="Arial" w:cs="Calibri"/>
          <w:b/>
        </w:rPr>
        <w:t>3 Actividad Modelo</w:t>
      </w:r>
      <w:r w:rsidR="005B225B" w:rsidRPr="002F655D">
        <w:rPr>
          <w:rFonts w:eastAsia="Arial" w:cs="Calibri"/>
          <w:b/>
        </w:rPr>
        <w:t xml:space="preserve"> Pedagógico</w:t>
      </w:r>
      <w:r w:rsidR="1AB4CD78" w:rsidRPr="002F655D">
        <w:rPr>
          <w:rFonts w:eastAsia="Arial" w:cs="Calibri"/>
          <w:b/>
        </w:rPr>
        <w:t xml:space="preserve"> </w:t>
      </w:r>
    </w:p>
    <w:p w14:paraId="5941BA8D" w14:textId="3FA58C44" w:rsidR="005B225B" w:rsidRPr="005B225B" w:rsidRDefault="005B225B" w:rsidP="0005560F">
      <w:pPr>
        <w:tabs>
          <w:tab w:val="left" w:pos="4320"/>
          <w:tab w:val="left" w:pos="4485"/>
          <w:tab w:val="left" w:pos="5445"/>
        </w:tabs>
        <w:spacing w:after="0" w:line="360" w:lineRule="auto"/>
        <w:ind w:left="360"/>
        <w:rPr>
          <w:rFonts w:eastAsia="Arial" w:cs="Calibri"/>
          <w:b/>
        </w:rPr>
      </w:pPr>
      <w:r w:rsidRPr="3B9CE55A">
        <w:rPr>
          <w:rStyle w:val="SinespaciadoCar"/>
          <w:b/>
        </w:rPr>
        <w:t>Descripción de la actividad:</w:t>
      </w:r>
      <w:r w:rsidRPr="04DBD25E">
        <w:rPr>
          <w:rStyle w:val="SinespaciadoCar"/>
        </w:rPr>
        <w:t xml:space="preserve"> En </w:t>
      </w:r>
      <w:r w:rsidR="005B347E" w:rsidRPr="04DBD25E">
        <w:rPr>
          <w:rStyle w:val="SinespaciadoCar"/>
        </w:rPr>
        <w:t>equipos</w:t>
      </w:r>
      <w:r w:rsidRPr="04DBD25E">
        <w:rPr>
          <w:rStyle w:val="SinespaciadoCar"/>
        </w:rPr>
        <w:t xml:space="preserve"> de trabajo realizar el taller orientado por el instructor denominado: </w:t>
      </w:r>
      <w:r w:rsidRPr="00BB109A">
        <w:rPr>
          <w:rStyle w:val="SinEspaciosChar"/>
          <w:rFonts w:cs="Calibri"/>
        </w:rPr>
        <w:t>¿Cómo se refleja el concepto de formación profesional en mi programa de formación?</w:t>
      </w:r>
    </w:p>
    <w:p w14:paraId="2A8F6A11" w14:textId="61D82DE8" w:rsidR="44A6AD14" w:rsidRDefault="00B5543C" w:rsidP="00480AE0">
      <w:pPr>
        <w:pStyle w:val="Prrafodelista"/>
        <w:numPr>
          <w:ilvl w:val="0"/>
          <w:numId w:val="8"/>
        </w:numPr>
        <w:tabs>
          <w:tab w:val="left" w:pos="4320"/>
          <w:tab w:val="left" w:pos="4485"/>
          <w:tab w:val="left" w:pos="5445"/>
        </w:tabs>
        <w:spacing w:after="0" w:line="360" w:lineRule="auto"/>
        <w:rPr>
          <w:rStyle w:val="SinEspaciosChar"/>
          <w:rFonts w:ascii="Calibri" w:eastAsia="Calibri" w:hAnsi="Calibri" w:cs="Calibri"/>
        </w:rPr>
      </w:pPr>
      <w:r>
        <w:rPr>
          <w:rStyle w:val="SinEspaciosChar"/>
          <w:rFonts w:ascii="Calibri" w:eastAsia="Calibri" w:hAnsi="Calibri" w:cs="Calibri"/>
        </w:rPr>
        <w:t>Revisar en el archivo entregado por el instructor</w:t>
      </w:r>
      <w:r w:rsidR="44A6AD14" w:rsidRPr="223D9B21">
        <w:rPr>
          <w:rStyle w:val="SinEspaciosChar"/>
          <w:rFonts w:ascii="Calibri" w:eastAsia="Calibri" w:hAnsi="Calibri" w:cs="Calibri"/>
        </w:rPr>
        <w:t xml:space="preserve"> a qué línea tecnológica pertenece el programa de formación que va a empezar. ¿Qué tecnologías (equipos, dispositivos, software, etc.) se deben utilizar? </w:t>
      </w:r>
      <w:r w:rsidR="356619D5" w:rsidRPr="223D9B21">
        <w:rPr>
          <w:rStyle w:val="SinEspaciosChar"/>
          <w:rFonts w:ascii="Calibri" w:eastAsia="Calibri" w:hAnsi="Calibri" w:cs="Calibri"/>
        </w:rPr>
        <w:t xml:space="preserve"> </w:t>
      </w:r>
    </w:p>
    <w:p w14:paraId="57DCE8BD" w14:textId="18FD85D3" w:rsidR="44A6AD14" w:rsidRDefault="356619D5" w:rsidP="00480AE0">
      <w:pPr>
        <w:pStyle w:val="Prrafodelista"/>
        <w:numPr>
          <w:ilvl w:val="0"/>
          <w:numId w:val="8"/>
        </w:numPr>
        <w:tabs>
          <w:tab w:val="left" w:pos="4320"/>
          <w:tab w:val="left" w:pos="4485"/>
          <w:tab w:val="left" w:pos="5445"/>
        </w:tabs>
        <w:spacing w:after="0" w:line="360" w:lineRule="auto"/>
        <w:rPr>
          <w:rStyle w:val="SinEspaciosChar"/>
          <w:rFonts w:ascii="Calibri" w:eastAsia="Calibri" w:hAnsi="Calibri" w:cs="Calibri"/>
        </w:rPr>
      </w:pPr>
      <w:r w:rsidRPr="223D9B21">
        <w:rPr>
          <w:rStyle w:val="SinEspaciosChar"/>
          <w:rFonts w:ascii="Calibri" w:eastAsia="Calibri" w:hAnsi="Calibri" w:cs="Calibri"/>
        </w:rPr>
        <w:t>Discutan</w:t>
      </w:r>
      <w:r w:rsidR="44A6AD14" w:rsidRPr="223D9B21">
        <w:rPr>
          <w:rStyle w:val="SinEspaciosChar"/>
          <w:rFonts w:ascii="Calibri" w:eastAsia="Calibri" w:hAnsi="Calibri" w:cs="Calibri"/>
        </w:rPr>
        <w:t>: ¿Qué ocupación puede desempeñar al final del proceso?</w:t>
      </w:r>
      <w:r w:rsidRPr="223D9B21">
        <w:rPr>
          <w:rStyle w:val="SinEspaciosChar"/>
          <w:rFonts w:ascii="Calibri" w:eastAsia="Calibri" w:hAnsi="Calibri" w:cs="Calibri"/>
        </w:rPr>
        <w:t xml:space="preserve"> </w:t>
      </w:r>
    </w:p>
    <w:p w14:paraId="1240C727" w14:textId="182CDE2A" w:rsidR="356619D5" w:rsidRDefault="356619D5" w:rsidP="00480AE0">
      <w:pPr>
        <w:pStyle w:val="Prrafodelista"/>
        <w:numPr>
          <w:ilvl w:val="0"/>
          <w:numId w:val="8"/>
        </w:numPr>
        <w:tabs>
          <w:tab w:val="left" w:pos="4320"/>
          <w:tab w:val="left" w:pos="4485"/>
          <w:tab w:val="left" w:pos="5445"/>
        </w:tabs>
        <w:spacing w:after="0" w:line="360" w:lineRule="auto"/>
        <w:rPr>
          <w:rStyle w:val="SinEspaciosChar"/>
          <w:rFonts w:ascii="Calibri" w:eastAsia="Calibri" w:hAnsi="Calibri" w:cs="Calibri"/>
        </w:rPr>
      </w:pPr>
      <w:r w:rsidRPr="223D9B21">
        <w:rPr>
          <w:rStyle w:val="SinEspaciosChar"/>
          <w:rFonts w:ascii="Calibri" w:eastAsia="Calibri" w:hAnsi="Calibri" w:cs="Calibri"/>
        </w:rPr>
        <w:t xml:space="preserve">Identifique una habilidad técnica que usted necesita para desempeñarse en la ocupación del programa en que se va a formar. ¿Cómo consideran que se pueda desarrollar esa habilidad? ¿Qué relación tiene esa necesidad con el enfoque teórico-práctico del SENA? </w:t>
      </w:r>
    </w:p>
    <w:p w14:paraId="015010FD" w14:textId="7B69D22A" w:rsidR="356619D5" w:rsidRDefault="356619D5" w:rsidP="00480AE0">
      <w:pPr>
        <w:pStyle w:val="Prrafodelista"/>
        <w:numPr>
          <w:ilvl w:val="0"/>
          <w:numId w:val="8"/>
        </w:numPr>
        <w:tabs>
          <w:tab w:val="left" w:pos="4320"/>
          <w:tab w:val="left" w:pos="4485"/>
          <w:tab w:val="left" w:pos="5445"/>
        </w:tabs>
        <w:spacing w:after="0" w:line="360" w:lineRule="auto"/>
        <w:rPr>
          <w:rStyle w:val="SinEspaciosChar"/>
          <w:rFonts w:ascii="Calibri" w:eastAsia="Calibri" w:hAnsi="Calibri" w:cs="Calibri"/>
        </w:rPr>
      </w:pPr>
      <w:r w:rsidRPr="223D9B21">
        <w:rPr>
          <w:rStyle w:val="SinEspaciosChar"/>
          <w:rFonts w:ascii="Calibri" w:eastAsia="Calibri" w:hAnsi="Calibri" w:cs="Calibri"/>
        </w:rPr>
        <w:t xml:space="preserve">Busquen la definición de habilidades blandas o socioemocionales y decidan cuáles de estas debe tener un trabajador dentro de la ocupación en la cual se va a formar. Argumenten. </w:t>
      </w:r>
    </w:p>
    <w:p w14:paraId="3E6D1281" w14:textId="434CBE5B" w:rsidR="00BB109A" w:rsidRPr="002F655D" w:rsidRDefault="356619D5" w:rsidP="00480AE0">
      <w:pPr>
        <w:pStyle w:val="Prrafodelista"/>
        <w:numPr>
          <w:ilvl w:val="0"/>
          <w:numId w:val="8"/>
        </w:numPr>
        <w:tabs>
          <w:tab w:val="left" w:pos="4320"/>
          <w:tab w:val="left" w:pos="4485"/>
          <w:tab w:val="left" w:pos="5445"/>
        </w:tabs>
        <w:spacing w:after="0" w:line="360" w:lineRule="auto"/>
        <w:rPr>
          <w:rFonts w:ascii="Calibri" w:eastAsia="Calibri" w:hAnsi="Calibri" w:cs="Calibri"/>
        </w:rPr>
      </w:pPr>
      <w:r w:rsidRPr="223D9B21">
        <w:rPr>
          <w:rStyle w:val="SinEspaciosChar"/>
          <w:rFonts w:ascii="Calibri" w:eastAsia="Calibri" w:hAnsi="Calibri" w:cs="Calibri"/>
        </w:rPr>
        <w:t>Socialicen</w:t>
      </w:r>
      <w:r w:rsidR="44A6AD14" w:rsidRPr="223D9B21">
        <w:rPr>
          <w:rStyle w:val="SinEspaciosChar"/>
          <w:rFonts w:ascii="Calibri" w:eastAsia="Calibri" w:hAnsi="Calibri" w:cs="Calibri"/>
        </w:rPr>
        <w:t xml:space="preserve"> sus respuestas por medio de un organizador gráfico.</w:t>
      </w:r>
    </w:p>
    <w:p w14:paraId="42761F11" w14:textId="5B935692" w:rsidR="005B225B" w:rsidRPr="00F51763" w:rsidRDefault="005B225B" w:rsidP="0005560F">
      <w:pPr>
        <w:tabs>
          <w:tab w:val="left" w:pos="4320"/>
          <w:tab w:val="left" w:pos="4485"/>
          <w:tab w:val="left" w:pos="5445"/>
        </w:tabs>
        <w:spacing w:after="0" w:line="360" w:lineRule="auto"/>
        <w:ind w:left="360"/>
        <w:rPr>
          <w:rFonts w:eastAsia="Arial" w:cs="Calibri"/>
          <w:bCs/>
        </w:rPr>
      </w:pPr>
      <w:r w:rsidRPr="57E8D6D0">
        <w:rPr>
          <w:rFonts w:eastAsia="Arial" w:cs="Calibri"/>
          <w:b/>
        </w:rPr>
        <w:t>Ambiente requerido</w:t>
      </w:r>
      <w:r w:rsidRPr="00F51763">
        <w:rPr>
          <w:rFonts w:eastAsia="Arial" w:cs="Calibri"/>
          <w:bCs/>
        </w:rPr>
        <w:t xml:space="preserve">: </w:t>
      </w:r>
      <w:r>
        <w:rPr>
          <w:rFonts w:eastAsia="Arial" w:cs="Calibri"/>
          <w:bCs/>
        </w:rPr>
        <w:t>Taller o ambiente convencional</w:t>
      </w:r>
    </w:p>
    <w:p w14:paraId="48929802" w14:textId="6AFF87BD" w:rsidR="005B225B" w:rsidRPr="00F51763" w:rsidRDefault="005B225B" w:rsidP="0005560F">
      <w:pPr>
        <w:tabs>
          <w:tab w:val="left" w:pos="4320"/>
          <w:tab w:val="left" w:pos="4485"/>
          <w:tab w:val="left" w:pos="5445"/>
        </w:tabs>
        <w:spacing w:after="0" w:line="360" w:lineRule="auto"/>
        <w:ind w:left="360"/>
        <w:rPr>
          <w:rFonts w:eastAsia="Arial" w:cs="Calibri"/>
          <w:bCs/>
        </w:rPr>
      </w:pPr>
      <w:r w:rsidRPr="4CA65AAB">
        <w:rPr>
          <w:rFonts w:eastAsia="Arial" w:cs="Calibri"/>
          <w:b/>
        </w:rPr>
        <w:t>Estrategias o técnicas didácticas activas</w:t>
      </w:r>
      <w:r w:rsidRPr="00F51763">
        <w:rPr>
          <w:rFonts w:eastAsia="Arial" w:cs="Calibri"/>
          <w:bCs/>
        </w:rPr>
        <w:t xml:space="preserve">:  </w:t>
      </w:r>
      <w:r>
        <w:rPr>
          <w:rFonts w:eastAsia="Arial" w:cs="Calibri"/>
          <w:bCs/>
        </w:rPr>
        <w:t>Trabajo colaborativo, lluvia de idas, búsqueda en la web, debate, organizador gráfico.</w:t>
      </w:r>
    </w:p>
    <w:p w14:paraId="3ADE4D7C" w14:textId="404BCD5F" w:rsidR="005B225B" w:rsidRPr="00F51763" w:rsidRDefault="005B225B" w:rsidP="0005560F">
      <w:pPr>
        <w:tabs>
          <w:tab w:val="left" w:pos="4320"/>
          <w:tab w:val="left" w:pos="4485"/>
          <w:tab w:val="left" w:pos="5445"/>
        </w:tabs>
        <w:spacing w:after="0" w:line="360" w:lineRule="auto"/>
        <w:ind w:left="360"/>
        <w:rPr>
          <w:rFonts w:eastAsia="Arial" w:cs="Calibri"/>
          <w:bCs/>
        </w:rPr>
      </w:pPr>
      <w:r w:rsidRPr="608F7BD3">
        <w:rPr>
          <w:rFonts w:eastAsia="Arial" w:cs="Calibri"/>
          <w:b/>
        </w:rPr>
        <w:t>Materiales de formación</w:t>
      </w:r>
      <w:r w:rsidR="00906891">
        <w:rPr>
          <w:rFonts w:eastAsia="Arial" w:cs="Calibri"/>
          <w:bCs/>
        </w:rPr>
        <w:t>: papel, marcadores, tablero, televisor.</w:t>
      </w:r>
    </w:p>
    <w:p w14:paraId="7D4F4FD5" w14:textId="6ECC50D4" w:rsidR="005B225B" w:rsidRPr="00F51763" w:rsidRDefault="005B225B" w:rsidP="0005560F">
      <w:pPr>
        <w:tabs>
          <w:tab w:val="left" w:pos="4320"/>
          <w:tab w:val="left" w:pos="4485"/>
          <w:tab w:val="left" w:pos="5445"/>
        </w:tabs>
        <w:spacing w:after="0" w:line="360" w:lineRule="auto"/>
        <w:ind w:left="360"/>
        <w:rPr>
          <w:rFonts w:eastAsia="Arial" w:cs="Calibri"/>
          <w:bCs/>
        </w:rPr>
      </w:pPr>
      <w:r w:rsidRPr="2BFEAEC8">
        <w:rPr>
          <w:rFonts w:eastAsia="Arial" w:cs="Calibri"/>
          <w:b/>
        </w:rPr>
        <w:t>Material de apoyo</w:t>
      </w:r>
      <w:r w:rsidRPr="00F51763">
        <w:rPr>
          <w:rFonts w:eastAsia="Arial" w:cs="Calibri"/>
          <w:bCs/>
        </w:rPr>
        <w:t>:</w:t>
      </w:r>
      <w:r w:rsidR="00906891">
        <w:rPr>
          <w:rFonts w:eastAsia="Arial" w:cs="Calibri"/>
          <w:bCs/>
        </w:rPr>
        <w:t xml:space="preserve"> Video </w:t>
      </w:r>
      <w:r w:rsidR="00731687">
        <w:rPr>
          <w:rFonts w:eastAsia="Arial" w:cs="Calibri"/>
          <w:bCs/>
        </w:rPr>
        <w:t>“</w:t>
      </w:r>
      <w:r w:rsidR="00906891">
        <w:rPr>
          <w:rFonts w:eastAsia="Arial" w:cs="Calibri"/>
          <w:bCs/>
        </w:rPr>
        <w:t>Modelo pedagógico</w:t>
      </w:r>
      <w:r w:rsidR="00731687">
        <w:rPr>
          <w:rFonts w:eastAsia="Arial" w:cs="Calibri"/>
          <w:bCs/>
        </w:rPr>
        <w:t>”</w:t>
      </w:r>
    </w:p>
    <w:p w14:paraId="66B68AA6" w14:textId="55357154" w:rsidR="005B225B" w:rsidRPr="00F51763" w:rsidRDefault="005B225B" w:rsidP="0005560F">
      <w:pPr>
        <w:tabs>
          <w:tab w:val="left" w:pos="4320"/>
          <w:tab w:val="left" w:pos="4485"/>
          <w:tab w:val="left" w:pos="5445"/>
        </w:tabs>
        <w:spacing w:after="0" w:line="360" w:lineRule="auto"/>
        <w:ind w:left="360"/>
        <w:rPr>
          <w:rFonts w:eastAsia="Arial" w:cs="Calibri"/>
          <w:bCs/>
        </w:rPr>
      </w:pPr>
      <w:r w:rsidRPr="58642A13">
        <w:rPr>
          <w:rFonts w:eastAsia="Arial" w:cs="Calibri"/>
          <w:b/>
        </w:rPr>
        <w:t>Evidencias de aprendizaje</w:t>
      </w:r>
      <w:r w:rsidRPr="00F51763">
        <w:rPr>
          <w:rFonts w:eastAsia="Arial" w:cs="Calibri"/>
          <w:bCs/>
        </w:rPr>
        <w:t>:</w:t>
      </w:r>
      <w:r w:rsidR="00093C67">
        <w:rPr>
          <w:rFonts w:eastAsia="Arial" w:cs="Calibri"/>
          <w:bCs/>
        </w:rPr>
        <w:t xml:space="preserve"> </w:t>
      </w:r>
      <w:r w:rsidR="00E518D0">
        <w:rPr>
          <w:rFonts w:eastAsia="Arial" w:cs="Calibri"/>
          <w:bCs/>
        </w:rPr>
        <w:t>Organizador gráfico.</w:t>
      </w:r>
    </w:p>
    <w:p w14:paraId="03F1EE48" w14:textId="5B853BEA" w:rsidR="005B225B" w:rsidRPr="00F51763" w:rsidRDefault="005B225B" w:rsidP="0005560F">
      <w:pPr>
        <w:tabs>
          <w:tab w:val="left" w:pos="4320"/>
          <w:tab w:val="left" w:pos="4485"/>
          <w:tab w:val="left" w:pos="5445"/>
        </w:tabs>
        <w:spacing w:after="0" w:line="360" w:lineRule="auto"/>
        <w:ind w:left="360"/>
        <w:rPr>
          <w:rFonts w:eastAsia="Arial" w:cs="Calibri"/>
          <w:bCs/>
        </w:rPr>
      </w:pPr>
      <w:r w:rsidRPr="70D06000">
        <w:rPr>
          <w:rFonts w:eastAsia="Arial" w:cs="Calibri"/>
          <w:b/>
        </w:rPr>
        <w:t>Instrumentos de evaluación</w:t>
      </w:r>
      <w:r w:rsidRPr="00F51763">
        <w:rPr>
          <w:rFonts w:eastAsia="Arial" w:cs="Calibri"/>
          <w:bCs/>
        </w:rPr>
        <w:t>:</w:t>
      </w:r>
      <w:r w:rsidR="00E518D0">
        <w:rPr>
          <w:rFonts w:eastAsia="Arial" w:cs="Calibri"/>
          <w:bCs/>
        </w:rPr>
        <w:t xml:space="preserve"> N/A</w:t>
      </w:r>
    </w:p>
    <w:p w14:paraId="5A753FCD" w14:textId="085A89FE" w:rsidR="005B225B" w:rsidRPr="00F51763" w:rsidRDefault="005B225B" w:rsidP="0005560F">
      <w:pPr>
        <w:tabs>
          <w:tab w:val="left" w:pos="4320"/>
          <w:tab w:val="left" w:pos="4485"/>
          <w:tab w:val="left" w:pos="5445"/>
        </w:tabs>
        <w:spacing w:after="0" w:line="360" w:lineRule="auto"/>
        <w:ind w:left="360"/>
        <w:rPr>
          <w:rFonts w:eastAsia="Arial" w:cs="Calibri"/>
          <w:bCs/>
        </w:rPr>
      </w:pPr>
      <w:r w:rsidRPr="74C6FB17">
        <w:rPr>
          <w:rFonts w:eastAsia="Arial" w:cs="Calibri"/>
          <w:b/>
        </w:rPr>
        <w:t>Duración de la actividad</w:t>
      </w:r>
      <w:r w:rsidRPr="00F51763">
        <w:rPr>
          <w:rFonts w:eastAsia="Arial" w:cs="Calibri"/>
          <w:bCs/>
        </w:rPr>
        <w:t xml:space="preserve">:  </w:t>
      </w:r>
      <w:r w:rsidR="00906891">
        <w:rPr>
          <w:rFonts w:eastAsia="Arial" w:cs="Calibri"/>
          <w:bCs/>
        </w:rPr>
        <w:t xml:space="preserve">1 </w:t>
      </w:r>
      <w:r w:rsidRPr="00F51763">
        <w:rPr>
          <w:rFonts w:eastAsia="Arial" w:cs="Calibri"/>
          <w:bCs/>
        </w:rPr>
        <w:t>hora.</w:t>
      </w:r>
    </w:p>
    <w:p w14:paraId="41CAF45F" w14:textId="168F9CC8" w:rsidR="00F51763" w:rsidRPr="00BB109A" w:rsidRDefault="00F51763" w:rsidP="0005560F">
      <w:pPr>
        <w:spacing w:after="0" w:line="360" w:lineRule="auto"/>
        <w:rPr>
          <w:rFonts w:cs="Calibri"/>
          <w:color w:val="000000"/>
          <w:lang w:eastAsia="es-ES"/>
        </w:rPr>
      </w:pPr>
    </w:p>
    <w:p w14:paraId="0D591509" w14:textId="49944AF9" w:rsidR="00B049BF" w:rsidRPr="00B30A32" w:rsidRDefault="002F655D" w:rsidP="00B049BF">
      <w:pPr>
        <w:tabs>
          <w:tab w:val="left" w:pos="4320"/>
          <w:tab w:val="left" w:pos="4485"/>
          <w:tab w:val="left" w:pos="5445"/>
        </w:tabs>
        <w:spacing w:after="0" w:line="360" w:lineRule="auto"/>
        <w:rPr>
          <w:rFonts w:eastAsia="Arial" w:cs="Calibri"/>
          <w:bCs/>
        </w:rPr>
      </w:pPr>
      <w:r>
        <w:rPr>
          <w:rFonts w:eastAsia="Arial" w:cs="Calibri"/>
          <w:b/>
        </w:rPr>
        <w:lastRenderedPageBreak/>
        <w:t>3.4.1.</w:t>
      </w:r>
      <w:r w:rsidR="004A0EE9">
        <w:rPr>
          <w:rFonts w:eastAsia="Arial" w:cs="Calibri"/>
          <w:b/>
        </w:rPr>
        <w:t xml:space="preserve">4 </w:t>
      </w:r>
      <w:r w:rsidR="00B049BF" w:rsidRPr="00E360CC">
        <w:rPr>
          <w:rFonts w:eastAsia="Arial" w:cs="Calibri"/>
          <w:b/>
        </w:rPr>
        <w:t>Actividad</w:t>
      </w:r>
      <w:r w:rsidR="00B049BF" w:rsidRPr="00B30A32">
        <w:rPr>
          <w:rFonts w:eastAsia="Arial" w:cs="Calibri"/>
          <w:bCs/>
        </w:rPr>
        <w:t xml:space="preserve"> </w:t>
      </w:r>
      <w:r w:rsidR="00B049BF">
        <w:rPr>
          <w:rFonts w:eastAsia="Arial" w:cs="Calibri"/>
          <w:b/>
        </w:rPr>
        <w:t>Competencias laborales</w:t>
      </w:r>
    </w:p>
    <w:p w14:paraId="6D5942C2" w14:textId="4E968989" w:rsidR="00B049BF" w:rsidRDefault="00B049BF" w:rsidP="00B049BF">
      <w:pPr>
        <w:tabs>
          <w:tab w:val="left" w:pos="4320"/>
          <w:tab w:val="left" w:pos="4485"/>
          <w:tab w:val="left" w:pos="5445"/>
        </w:tabs>
        <w:spacing w:after="0" w:line="360" w:lineRule="auto"/>
        <w:rPr>
          <w:rFonts w:eastAsia="Arial" w:cs="Calibri"/>
          <w:bCs/>
        </w:rPr>
      </w:pPr>
      <w:r w:rsidRPr="00B30A32">
        <w:rPr>
          <w:rFonts w:eastAsia="Arial" w:cs="Calibri"/>
          <w:b/>
        </w:rPr>
        <w:t>Descripción de la actividad</w:t>
      </w:r>
      <w:r w:rsidRPr="00B30A32">
        <w:rPr>
          <w:rFonts w:eastAsia="Arial" w:cs="Calibri"/>
          <w:bCs/>
        </w:rPr>
        <w:t xml:space="preserve">: </w:t>
      </w:r>
      <w:r w:rsidRPr="00316F1B">
        <w:rPr>
          <w:rFonts w:eastAsia="Arial" w:cs="Calibri"/>
          <w:bCs/>
        </w:rPr>
        <w:t xml:space="preserve">los </w:t>
      </w:r>
      <w:r>
        <w:rPr>
          <w:rFonts w:eastAsia="Arial" w:cs="Calibri"/>
          <w:bCs/>
        </w:rPr>
        <w:t>aprendices</w:t>
      </w:r>
      <w:r w:rsidRPr="00316F1B">
        <w:rPr>
          <w:rFonts w:eastAsia="Arial" w:cs="Calibri"/>
          <w:bCs/>
        </w:rPr>
        <w:t xml:space="preserve"> aplicarán lo aprendido en una simulación de situaciones laborales, identificando conocimientos, habilidades y actitudes clave. Finalmente, reflexionarán sobre sus propias competencias y su impacto en su nuevo rol en la entidad.</w:t>
      </w:r>
    </w:p>
    <w:p w14:paraId="1462F9BA" w14:textId="77777777" w:rsidR="00B049BF" w:rsidRDefault="00B049BF" w:rsidP="00B049BF">
      <w:pPr>
        <w:tabs>
          <w:tab w:val="left" w:pos="4320"/>
          <w:tab w:val="left" w:pos="4485"/>
          <w:tab w:val="left" w:pos="5445"/>
        </w:tabs>
        <w:spacing w:after="0" w:line="360" w:lineRule="auto"/>
        <w:rPr>
          <w:rFonts w:eastAsia="Arial" w:cs="Calibri"/>
          <w:bCs/>
        </w:rPr>
      </w:pPr>
      <w:r w:rsidRPr="00BB51C4">
        <w:rPr>
          <w:rFonts w:eastAsia="Arial" w:cs="Calibri"/>
          <w:bCs/>
        </w:rPr>
        <w:t xml:space="preserve">Cada </w:t>
      </w:r>
      <w:r>
        <w:rPr>
          <w:rFonts w:eastAsia="Arial" w:cs="Calibri"/>
          <w:bCs/>
        </w:rPr>
        <w:t>equipo</w:t>
      </w:r>
      <w:r w:rsidRPr="00BB51C4">
        <w:rPr>
          <w:rFonts w:eastAsia="Arial" w:cs="Calibri"/>
          <w:bCs/>
        </w:rPr>
        <w:t xml:space="preserve"> recibe una situación laboral simulada</w:t>
      </w:r>
      <w:r>
        <w:rPr>
          <w:rFonts w:eastAsia="Arial" w:cs="Calibri"/>
          <w:bCs/>
        </w:rPr>
        <w:t>:</w:t>
      </w:r>
    </w:p>
    <w:p w14:paraId="341301C1" w14:textId="77777777" w:rsidR="00B049BF" w:rsidRPr="001F7689" w:rsidRDefault="00B049BF" w:rsidP="00480AE0">
      <w:pPr>
        <w:pStyle w:val="Prrafodelista"/>
        <w:numPr>
          <w:ilvl w:val="0"/>
          <w:numId w:val="10"/>
        </w:numPr>
        <w:tabs>
          <w:tab w:val="left" w:pos="4320"/>
          <w:tab w:val="left" w:pos="4485"/>
          <w:tab w:val="left" w:pos="5445"/>
        </w:tabs>
        <w:spacing w:after="0" w:line="360" w:lineRule="auto"/>
        <w:rPr>
          <w:rFonts w:ascii="Calibri" w:eastAsia="Arial" w:hAnsi="Calibri" w:cs="Calibri"/>
          <w:bCs/>
        </w:rPr>
      </w:pPr>
      <w:r w:rsidRPr="001F7689">
        <w:rPr>
          <w:rFonts w:ascii="Calibri" w:eastAsia="Arial" w:hAnsi="Calibri" w:cs="Calibri"/>
          <w:bCs/>
        </w:rPr>
        <w:t>Atender a un cliente insatisfecho</w:t>
      </w:r>
      <w:r>
        <w:rPr>
          <w:rFonts w:ascii="Calibri" w:eastAsia="Arial" w:hAnsi="Calibri" w:cs="Calibri"/>
          <w:bCs/>
        </w:rPr>
        <w:t>.</w:t>
      </w:r>
    </w:p>
    <w:p w14:paraId="583710E5" w14:textId="77777777" w:rsidR="00B049BF" w:rsidRPr="001F7689" w:rsidRDefault="00B049BF" w:rsidP="00480AE0">
      <w:pPr>
        <w:pStyle w:val="Prrafodelista"/>
        <w:numPr>
          <w:ilvl w:val="0"/>
          <w:numId w:val="10"/>
        </w:numPr>
        <w:tabs>
          <w:tab w:val="left" w:pos="4320"/>
          <w:tab w:val="left" w:pos="4485"/>
          <w:tab w:val="left" w:pos="5445"/>
        </w:tabs>
        <w:spacing w:after="0" w:line="360" w:lineRule="auto"/>
        <w:rPr>
          <w:rFonts w:ascii="Calibri" w:eastAsia="Arial" w:hAnsi="Calibri" w:cs="Calibri"/>
          <w:bCs/>
        </w:rPr>
      </w:pPr>
      <w:r w:rsidRPr="001F7689">
        <w:rPr>
          <w:rFonts w:ascii="Calibri" w:eastAsia="Arial" w:hAnsi="Calibri" w:cs="Calibri"/>
          <w:bCs/>
        </w:rPr>
        <w:t>Trabajar en equipo para resolver un problema</w:t>
      </w:r>
      <w:r>
        <w:rPr>
          <w:rFonts w:ascii="Calibri" w:eastAsia="Arial" w:hAnsi="Calibri" w:cs="Calibri"/>
          <w:bCs/>
        </w:rPr>
        <w:t>.</w:t>
      </w:r>
    </w:p>
    <w:p w14:paraId="55AF72CD" w14:textId="35C410E6" w:rsidR="00B049BF" w:rsidRPr="00C52E7E" w:rsidRDefault="00B049BF" w:rsidP="00B049BF">
      <w:pPr>
        <w:pStyle w:val="Prrafodelista"/>
        <w:numPr>
          <w:ilvl w:val="0"/>
          <w:numId w:val="10"/>
        </w:numPr>
        <w:tabs>
          <w:tab w:val="left" w:pos="4320"/>
          <w:tab w:val="left" w:pos="4485"/>
          <w:tab w:val="left" w:pos="5445"/>
        </w:tabs>
        <w:spacing w:after="0" w:line="360" w:lineRule="auto"/>
        <w:rPr>
          <w:rFonts w:ascii="Calibri" w:eastAsia="Arial" w:hAnsi="Calibri" w:cs="Calibri"/>
          <w:bCs/>
        </w:rPr>
      </w:pPr>
      <w:r w:rsidRPr="001F7689">
        <w:rPr>
          <w:rFonts w:ascii="Calibri" w:eastAsia="Arial" w:hAnsi="Calibri" w:cs="Calibri"/>
          <w:bCs/>
        </w:rPr>
        <w:t>Aplicar un protocolo de seguridad</w:t>
      </w:r>
      <w:r>
        <w:rPr>
          <w:rFonts w:ascii="Calibri" w:eastAsia="Arial" w:hAnsi="Calibri" w:cs="Calibri"/>
          <w:bCs/>
        </w:rPr>
        <w:t>.</w:t>
      </w:r>
    </w:p>
    <w:p w14:paraId="46D40980" w14:textId="77777777" w:rsidR="00B049BF" w:rsidRDefault="00B049BF" w:rsidP="00B049BF">
      <w:pPr>
        <w:tabs>
          <w:tab w:val="left" w:pos="4320"/>
          <w:tab w:val="left" w:pos="4485"/>
          <w:tab w:val="left" w:pos="5445"/>
        </w:tabs>
        <w:spacing w:after="0" w:line="360" w:lineRule="auto"/>
        <w:rPr>
          <w:rFonts w:eastAsia="Arial" w:cs="Calibri"/>
          <w:bCs/>
        </w:rPr>
      </w:pPr>
      <w:r w:rsidRPr="000F1019">
        <w:rPr>
          <w:rFonts w:eastAsia="Arial" w:cs="Calibri"/>
          <w:bCs/>
        </w:rPr>
        <w:t xml:space="preserve">Cada equipo identifica qué </w:t>
      </w:r>
      <w:r w:rsidRPr="000F1019">
        <w:rPr>
          <w:rFonts w:eastAsia="Arial" w:cs="Calibri"/>
          <w:b/>
          <w:bCs/>
        </w:rPr>
        <w:t>conocimientos, habilidades y actitudes</w:t>
      </w:r>
      <w:r w:rsidRPr="000F1019">
        <w:rPr>
          <w:rFonts w:eastAsia="Arial" w:cs="Calibri"/>
          <w:bCs/>
        </w:rPr>
        <w:t xml:space="preserve"> se necesitan para resolver su situación.</w:t>
      </w:r>
    </w:p>
    <w:p w14:paraId="13A58472" w14:textId="48436CD0" w:rsidR="00B049BF" w:rsidRDefault="00B049BF" w:rsidP="00B049BF">
      <w:pPr>
        <w:tabs>
          <w:tab w:val="left" w:pos="4320"/>
          <w:tab w:val="left" w:pos="4485"/>
          <w:tab w:val="left" w:pos="5445"/>
        </w:tabs>
        <w:spacing w:after="0" w:line="360" w:lineRule="auto"/>
        <w:rPr>
          <w:rFonts w:eastAsia="Arial" w:cs="Calibri"/>
          <w:bCs/>
        </w:rPr>
      </w:pPr>
      <w:r>
        <w:rPr>
          <w:rFonts w:eastAsia="Arial" w:cs="Calibri"/>
          <w:bCs/>
        </w:rPr>
        <w:t>Cada equipo presenta en plenaria y se identifican aspectos claves (se escriben en el tablero).</w:t>
      </w:r>
    </w:p>
    <w:p w14:paraId="4FD6CCD9" w14:textId="77777777" w:rsidR="00B049BF" w:rsidRDefault="00B049BF" w:rsidP="00B049BF">
      <w:pPr>
        <w:tabs>
          <w:tab w:val="left" w:pos="4320"/>
          <w:tab w:val="left" w:pos="4485"/>
          <w:tab w:val="left" w:pos="5445"/>
        </w:tabs>
        <w:spacing w:after="0" w:line="360" w:lineRule="auto"/>
        <w:rPr>
          <w:rFonts w:eastAsia="Arial" w:cs="Calibri"/>
          <w:bCs/>
        </w:rPr>
      </w:pPr>
      <w:r>
        <w:rPr>
          <w:rFonts w:eastAsia="Arial" w:cs="Calibri"/>
          <w:bCs/>
        </w:rPr>
        <w:t>El instructor posteriormente les pide individualmente que identifiquen:</w:t>
      </w:r>
    </w:p>
    <w:p w14:paraId="7E7D8CF3" w14:textId="77777777" w:rsidR="00B049BF" w:rsidRPr="005C6DB4" w:rsidRDefault="00B049BF" w:rsidP="00480AE0">
      <w:pPr>
        <w:pStyle w:val="Prrafodelista"/>
        <w:numPr>
          <w:ilvl w:val="0"/>
          <w:numId w:val="11"/>
        </w:numPr>
        <w:tabs>
          <w:tab w:val="left" w:pos="4320"/>
          <w:tab w:val="left" w:pos="4485"/>
          <w:tab w:val="left" w:pos="5445"/>
        </w:tabs>
        <w:spacing w:after="0" w:line="360" w:lineRule="auto"/>
        <w:rPr>
          <w:rFonts w:ascii="Calibri" w:eastAsia="Arial" w:hAnsi="Calibri" w:cs="Calibri"/>
          <w:bCs/>
        </w:rPr>
      </w:pPr>
      <w:r w:rsidRPr="005C6DB4">
        <w:rPr>
          <w:rFonts w:ascii="Calibri" w:eastAsia="Arial" w:hAnsi="Calibri" w:cs="Calibri"/>
          <w:bCs/>
        </w:rPr>
        <w:t>Una competencia laboral que ya posee.</w:t>
      </w:r>
    </w:p>
    <w:p w14:paraId="475BC764" w14:textId="51A5D5BE" w:rsidR="00B049BF" w:rsidRPr="00D50C43" w:rsidRDefault="00B049BF" w:rsidP="00480AE0">
      <w:pPr>
        <w:pStyle w:val="Prrafodelista"/>
        <w:numPr>
          <w:ilvl w:val="0"/>
          <w:numId w:val="11"/>
        </w:numPr>
        <w:tabs>
          <w:tab w:val="left" w:pos="4320"/>
          <w:tab w:val="left" w:pos="4485"/>
          <w:tab w:val="left" w:pos="5445"/>
        </w:tabs>
        <w:spacing w:after="0" w:line="360" w:lineRule="auto"/>
        <w:rPr>
          <w:rFonts w:ascii="Calibri" w:eastAsia="Arial" w:hAnsi="Calibri" w:cs="Calibri"/>
          <w:bCs/>
        </w:rPr>
      </w:pPr>
      <w:r w:rsidRPr="005C6DB4">
        <w:rPr>
          <w:rFonts w:ascii="Calibri" w:eastAsia="Arial" w:hAnsi="Calibri" w:cs="Calibri"/>
          <w:bCs/>
        </w:rPr>
        <w:t>Una competencia que necesita fortalecer en su nuevo rol.</w:t>
      </w:r>
    </w:p>
    <w:p w14:paraId="26FD322D" w14:textId="77777777" w:rsidR="00B049BF" w:rsidRPr="00F51763"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Ambiente requerido</w:t>
      </w:r>
      <w:r w:rsidRPr="00F51763">
        <w:rPr>
          <w:rFonts w:eastAsia="Arial" w:cs="Calibri"/>
          <w:bCs/>
        </w:rPr>
        <w:t xml:space="preserve">: </w:t>
      </w:r>
      <w:r>
        <w:rPr>
          <w:rFonts w:eastAsia="Arial" w:cs="Calibri"/>
          <w:bCs/>
        </w:rPr>
        <w:t>taller o ambiente convencional</w:t>
      </w:r>
    </w:p>
    <w:p w14:paraId="5A7AC2EF" w14:textId="77777777" w:rsidR="00B049BF" w:rsidRPr="00F51763"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Estrategias o técnicas didácticas activas</w:t>
      </w:r>
      <w:r w:rsidRPr="00F51763">
        <w:rPr>
          <w:rFonts w:eastAsia="Arial" w:cs="Calibri"/>
          <w:bCs/>
        </w:rPr>
        <w:t xml:space="preserve">: </w:t>
      </w:r>
      <w:r>
        <w:rPr>
          <w:rFonts w:eastAsia="Arial" w:cs="Calibri"/>
          <w:bCs/>
        </w:rPr>
        <w:t>trabajo colaborativo</w:t>
      </w:r>
    </w:p>
    <w:p w14:paraId="32953BD1" w14:textId="77777777" w:rsidR="00B049BF" w:rsidRPr="00464B2A" w:rsidRDefault="00B049BF" w:rsidP="00B049BF">
      <w:pPr>
        <w:tabs>
          <w:tab w:val="left" w:pos="4320"/>
          <w:tab w:val="left" w:pos="4485"/>
          <w:tab w:val="left" w:pos="5445"/>
        </w:tabs>
        <w:spacing w:after="0" w:line="360" w:lineRule="auto"/>
        <w:rPr>
          <w:rFonts w:eastAsia="Arial" w:cs="Calibri"/>
          <w:b/>
        </w:rPr>
      </w:pPr>
      <w:r w:rsidRPr="00464B2A">
        <w:rPr>
          <w:rFonts w:eastAsia="Arial" w:cs="Calibri"/>
          <w:b/>
        </w:rPr>
        <w:t>Materiales de formación</w:t>
      </w:r>
      <w:r>
        <w:rPr>
          <w:rFonts w:eastAsia="Arial" w:cs="Calibri"/>
          <w:b/>
        </w:rPr>
        <w:t xml:space="preserve">: </w:t>
      </w:r>
      <w:r w:rsidRPr="00B25F12">
        <w:rPr>
          <w:rFonts w:eastAsia="Arial" w:cs="Calibri"/>
          <w:bCs/>
        </w:rPr>
        <w:t>N/A</w:t>
      </w:r>
    </w:p>
    <w:p w14:paraId="22249778" w14:textId="77777777" w:rsidR="00B049BF" w:rsidRDefault="00B049BF" w:rsidP="00B049BF">
      <w:pPr>
        <w:tabs>
          <w:tab w:val="left" w:pos="4320"/>
          <w:tab w:val="left" w:pos="4485"/>
          <w:tab w:val="left" w:pos="5445"/>
        </w:tabs>
        <w:spacing w:after="0" w:line="360" w:lineRule="auto"/>
        <w:rPr>
          <w:rFonts w:eastAsia="Arial" w:cs="Calibri"/>
        </w:rPr>
      </w:pPr>
      <w:r w:rsidRPr="00464B2A">
        <w:rPr>
          <w:rFonts w:eastAsia="Arial" w:cs="Calibri"/>
          <w:b/>
        </w:rPr>
        <w:t>Material de apoyo:</w:t>
      </w:r>
      <w:r>
        <w:rPr>
          <w:rFonts w:eastAsia="Arial" w:cs="Calibri"/>
          <w:b/>
        </w:rPr>
        <w:t xml:space="preserve"> </w:t>
      </w:r>
      <w:r w:rsidRPr="00B25F12">
        <w:rPr>
          <w:rFonts w:eastAsia="Arial" w:cs="Calibri"/>
          <w:bCs/>
        </w:rPr>
        <w:t>Presentación PowerPoint</w:t>
      </w:r>
    </w:p>
    <w:p w14:paraId="70D3A890" w14:textId="77777777" w:rsidR="00B049BF" w:rsidRDefault="00B049BF" w:rsidP="00B049BF">
      <w:pPr>
        <w:tabs>
          <w:tab w:val="left" w:pos="4320"/>
          <w:tab w:val="left" w:pos="4485"/>
          <w:tab w:val="left" w:pos="5445"/>
        </w:tabs>
        <w:spacing w:after="0" w:line="360" w:lineRule="auto"/>
        <w:rPr>
          <w:rFonts w:eastAsia="Arial" w:cs="Calibri"/>
          <w:bCs/>
        </w:rPr>
      </w:pPr>
      <w:r w:rsidRPr="00BB109A">
        <w:rPr>
          <w:rFonts w:eastAsia="Arial" w:cs="Calibri"/>
          <w:b/>
        </w:rPr>
        <w:t>Evidencias de aprendizaje</w:t>
      </w:r>
      <w:r w:rsidRPr="00BB109A">
        <w:rPr>
          <w:rFonts w:eastAsia="Arial" w:cs="Calibri"/>
        </w:rPr>
        <w:t>:  N/A</w:t>
      </w:r>
    </w:p>
    <w:p w14:paraId="02F69194" w14:textId="77777777" w:rsidR="00B049BF" w:rsidRPr="00526B9A" w:rsidRDefault="00B049BF" w:rsidP="00B049BF">
      <w:pPr>
        <w:tabs>
          <w:tab w:val="left" w:pos="4320"/>
          <w:tab w:val="left" w:pos="4485"/>
          <w:tab w:val="left" w:pos="5445"/>
        </w:tabs>
        <w:spacing w:after="0" w:line="360" w:lineRule="auto"/>
        <w:rPr>
          <w:rFonts w:eastAsia="Arial" w:cs="Calibri"/>
          <w:bCs/>
        </w:rPr>
      </w:pPr>
      <w:r w:rsidRPr="00BB109A">
        <w:rPr>
          <w:rFonts w:eastAsia="Arial" w:cs="Calibri"/>
          <w:b/>
        </w:rPr>
        <w:t>Instrumentos de evaluación</w:t>
      </w:r>
      <w:r w:rsidRPr="00BB109A">
        <w:rPr>
          <w:rFonts w:eastAsia="Arial" w:cs="Calibri"/>
        </w:rPr>
        <w:t>: N/A</w:t>
      </w:r>
    </w:p>
    <w:p w14:paraId="3159605A" w14:textId="32A9413C" w:rsidR="00B049BF" w:rsidRDefault="00B049BF" w:rsidP="00B049BF">
      <w:pPr>
        <w:tabs>
          <w:tab w:val="left" w:pos="4320"/>
          <w:tab w:val="left" w:pos="4485"/>
          <w:tab w:val="left" w:pos="5445"/>
        </w:tabs>
        <w:spacing w:after="0" w:line="360" w:lineRule="auto"/>
        <w:rPr>
          <w:rFonts w:eastAsia="Arial" w:cs="Calibri"/>
        </w:rPr>
      </w:pPr>
      <w:r w:rsidRPr="00464B2A">
        <w:rPr>
          <w:rFonts w:eastAsia="Arial" w:cs="Calibri"/>
          <w:b/>
        </w:rPr>
        <w:t>Duración de la actividad</w:t>
      </w:r>
      <w:r w:rsidRPr="00F51763">
        <w:rPr>
          <w:rFonts w:eastAsia="Arial" w:cs="Calibri"/>
          <w:bCs/>
        </w:rPr>
        <w:t xml:space="preserve">:  </w:t>
      </w:r>
      <w:r>
        <w:rPr>
          <w:rFonts w:eastAsia="Arial" w:cs="Calibri"/>
          <w:bCs/>
        </w:rPr>
        <w:t>30 minutos</w:t>
      </w:r>
    </w:p>
    <w:p w14:paraId="6741CC87" w14:textId="77777777" w:rsidR="00B049BF" w:rsidRPr="00B049BF" w:rsidRDefault="00B049BF" w:rsidP="00B049BF">
      <w:pPr>
        <w:tabs>
          <w:tab w:val="left" w:pos="4320"/>
          <w:tab w:val="left" w:pos="4485"/>
          <w:tab w:val="left" w:pos="5445"/>
        </w:tabs>
        <w:spacing w:after="0" w:line="360" w:lineRule="auto"/>
        <w:rPr>
          <w:rFonts w:eastAsia="Arial" w:cs="Calibri"/>
        </w:rPr>
      </w:pPr>
    </w:p>
    <w:p w14:paraId="4CD22D78" w14:textId="3CC2F97E" w:rsidR="00B049BF" w:rsidRPr="00B30A32" w:rsidRDefault="00B049BF" w:rsidP="00B049BF">
      <w:pPr>
        <w:tabs>
          <w:tab w:val="left" w:pos="4320"/>
          <w:tab w:val="left" w:pos="4485"/>
          <w:tab w:val="left" w:pos="5445"/>
        </w:tabs>
        <w:spacing w:after="0" w:line="360" w:lineRule="auto"/>
        <w:rPr>
          <w:rFonts w:eastAsia="Arial" w:cs="Calibri"/>
          <w:bCs/>
        </w:rPr>
      </w:pPr>
      <w:r w:rsidRPr="00E518D0">
        <w:rPr>
          <w:rFonts w:eastAsia="Arial" w:cs="Calibri"/>
          <w:b/>
        </w:rPr>
        <w:t>3.</w:t>
      </w:r>
      <w:r>
        <w:rPr>
          <w:rFonts w:eastAsia="Arial" w:cs="Calibri"/>
          <w:b/>
        </w:rPr>
        <w:t>4</w:t>
      </w:r>
      <w:r w:rsidRPr="00E518D0">
        <w:rPr>
          <w:rFonts w:eastAsia="Arial" w:cs="Calibri"/>
          <w:b/>
        </w:rPr>
        <w:t>.1.5 Actividad</w:t>
      </w:r>
      <w:r w:rsidRPr="00B30A32">
        <w:rPr>
          <w:rFonts w:eastAsia="Arial" w:cs="Calibri"/>
          <w:bCs/>
        </w:rPr>
        <w:t xml:space="preserve"> </w:t>
      </w:r>
      <w:r>
        <w:rPr>
          <w:rFonts w:eastAsia="Arial" w:cs="Calibri"/>
          <w:b/>
        </w:rPr>
        <w:t>Formación por proyectos</w:t>
      </w:r>
    </w:p>
    <w:p w14:paraId="171376AC" w14:textId="530F69A0" w:rsidR="00B049BF" w:rsidRPr="00BB109A" w:rsidRDefault="00B049BF" w:rsidP="00B049BF">
      <w:pPr>
        <w:tabs>
          <w:tab w:val="left" w:pos="4320"/>
          <w:tab w:val="left" w:pos="4485"/>
          <w:tab w:val="left" w:pos="5445"/>
        </w:tabs>
        <w:spacing w:after="0" w:line="360" w:lineRule="auto"/>
        <w:rPr>
          <w:rFonts w:eastAsia="Arial" w:cs="Calibri"/>
          <w:bCs/>
        </w:rPr>
      </w:pPr>
      <w:r w:rsidRPr="00B30A32">
        <w:rPr>
          <w:rFonts w:eastAsia="Arial" w:cs="Calibri"/>
          <w:b/>
        </w:rPr>
        <w:t>Descripción de la actividad</w:t>
      </w:r>
      <w:r w:rsidRPr="00B30A32">
        <w:rPr>
          <w:rFonts w:eastAsia="Arial" w:cs="Calibri"/>
          <w:bCs/>
        </w:rPr>
        <w:t xml:space="preserve">: </w:t>
      </w:r>
      <w:r>
        <w:rPr>
          <w:rFonts w:eastAsia="Arial" w:cs="Calibri"/>
          <w:bCs/>
        </w:rPr>
        <w:t xml:space="preserve">Los aprendices reconocerán </w:t>
      </w:r>
      <w:r w:rsidRPr="006F0B82">
        <w:rPr>
          <w:rFonts w:eastAsia="Arial" w:cs="Calibri"/>
          <w:bCs/>
        </w:rPr>
        <w:t xml:space="preserve">la Formación por Proyectos </w:t>
      </w:r>
      <w:r>
        <w:rPr>
          <w:rFonts w:eastAsia="Arial" w:cs="Calibri"/>
          <w:bCs/>
        </w:rPr>
        <w:t>a</w:t>
      </w:r>
      <w:r w:rsidRPr="006F0B82">
        <w:rPr>
          <w:rFonts w:eastAsia="Arial" w:cs="Calibri"/>
          <w:bCs/>
        </w:rPr>
        <w:t xml:space="preserve"> través de una actividad colaborativa resolviendo un reto en equipo. Al finalizar, reflexionarán sobre la importancia de este enfoque para su desarrollo profesional.</w:t>
      </w:r>
    </w:p>
    <w:p w14:paraId="60BC6BBD" w14:textId="1E0E9B4D" w:rsidR="00B049BF" w:rsidRDefault="00B049BF" w:rsidP="00B049BF">
      <w:pPr>
        <w:tabs>
          <w:tab w:val="left" w:pos="4320"/>
          <w:tab w:val="left" w:pos="4485"/>
          <w:tab w:val="left" w:pos="5445"/>
        </w:tabs>
        <w:spacing w:after="0" w:line="360" w:lineRule="auto"/>
        <w:rPr>
          <w:rFonts w:cs="Calibri"/>
        </w:rPr>
      </w:pPr>
      <w:r w:rsidRPr="007C45DE">
        <w:rPr>
          <w:rFonts w:cs="Calibri"/>
        </w:rPr>
        <w:t xml:space="preserve">Entrega de </w:t>
      </w:r>
      <w:r w:rsidR="002D0CE7">
        <w:rPr>
          <w:rFonts w:cs="Calibri"/>
        </w:rPr>
        <w:t>problemática</w:t>
      </w:r>
      <w:r w:rsidRPr="007C45DE">
        <w:rPr>
          <w:rFonts w:cs="Calibri"/>
        </w:rPr>
        <w:t>: Cada equipo recibe un</w:t>
      </w:r>
      <w:r w:rsidR="002D0CE7">
        <w:rPr>
          <w:rFonts w:cs="Calibri"/>
        </w:rPr>
        <w:t>a</w:t>
      </w:r>
      <w:r w:rsidRPr="007C45DE">
        <w:rPr>
          <w:rFonts w:cs="Calibri"/>
        </w:rPr>
        <w:t xml:space="preserve"> </w:t>
      </w:r>
      <w:r w:rsidR="002D0CE7">
        <w:rPr>
          <w:rFonts w:cs="Calibri"/>
        </w:rPr>
        <w:t>problemática</w:t>
      </w:r>
      <w:r w:rsidRPr="007C45DE">
        <w:rPr>
          <w:rFonts w:cs="Calibri"/>
        </w:rPr>
        <w:t xml:space="preserve"> laboral</w:t>
      </w:r>
      <w:r>
        <w:rPr>
          <w:rFonts w:cs="Calibri"/>
        </w:rPr>
        <w:t xml:space="preserve"> para desarrollar.</w:t>
      </w:r>
    </w:p>
    <w:p w14:paraId="377E27E6" w14:textId="77777777" w:rsidR="00B049BF" w:rsidRDefault="00B049BF" w:rsidP="00B049BF">
      <w:pPr>
        <w:tabs>
          <w:tab w:val="left" w:pos="4320"/>
          <w:tab w:val="left" w:pos="4485"/>
          <w:tab w:val="left" w:pos="5445"/>
        </w:tabs>
        <w:spacing w:after="0" w:line="360" w:lineRule="auto"/>
        <w:rPr>
          <w:rFonts w:cs="Calibri"/>
        </w:rPr>
      </w:pPr>
      <w:r w:rsidRPr="00CC7E25">
        <w:rPr>
          <w:rFonts w:cs="Calibri"/>
        </w:rPr>
        <w:t>Desarrollo del mini proyecto y su posterior socialización.</w:t>
      </w:r>
    </w:p>
    <w:p w14:paraId="7DCD6E27" w14:textId="77777777" w:rsidR="00B049BF" w:rsidRPr="00E15A6B" w:rsidRDefault="00B049BF" w:rsidP="00B049BF">
      <w:pPr>
        <w:tabs>
          <w:tab w:val="left" w:pos="4320"/>
          <w:tab w:val="left" w:pos="4485"/>
          <w:tab w:val="left" w:pos="5445"/>
        </w:tabs>
        <w:spacing w:after="0" w:line="360" w:lineRule="auto"/>
        <w:rPr>
          <w:rFonts w:eastAsia="Arial" w:cs="Calibri"/>
          <w:bCs/>
        </w:rPr>
      </w:pPr>
      <w:r>
        <w:rPr>
          <w:rFonts w:eastAsia="Arial" w:cs="Calibri"/>
          <w:bCs/>
        </w:rPr>
        <w:t xml:space="preserve">El instructor realiza un cierre con la pregunta </w:t>
      </w:r>
      <w:r w:rsidRPr="00055254">
        <w:rPr>
          <w:rFonts w:eastAsia="Arial" w:cs="Calibri"/>
          <w:bCs/>
        </w:rPr>
        <w:t>“¿Cómo creen que la Formación por Proyectos impactará su proceso de aprendizaje en el SENA?”</w:t>
      </w:r>
    </w:p>
    <w:p w14:paraId="4D07D8EF" w14:textId="77777777" w:rsidR="00B049BF" w:rsidRPr="00F51763"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Ambiente requerido</w:t>
      </w:r>
      <w:r w:rsidRPr="00F51763">
        <w:rPr>
          <w:rFonts w:eastAsia="Arial" w:cs="Calibri"/>
          <w:bCs/>
        </w:rPr>
        <w:t xml:space="preserve">: </w:t>
      </w:r>
      <w:r>
        <w:rPr>
          <w:rFonts w:eastAsia="Arial" w:cs="Calibri"/>
          <w:bCs/>
        </w:rPr>
        <w:t>taller o ambiente convencional</w:t>
      </w:r>
    </w:p>
    <w:p w14:paraId="411A31F3" w14:textId="77777777" w:rsidR="00B049BF" w:rsidRPr="00F51763"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Estrategias o técnicas didácticas activas</w:t>
      </w:r>
      <w:r w:rsidRPr="00F51763">
        <w:rPr>
          <w:rFonts w:eastAsia="Arial" w:cs="Calibri"/>
          <w:bCs/>
        </w:rPr>
        <w:t xml:space="preserve">: </w:t>
      </w:r>
      <w:r w:rsidRPr="00C02398">
        <w:rPr>
          <w:rFonts w:eastAsia="Arial" w:cs="Calibri"/>
          <w:bCs/>
        </w:rPr>
        <w:t>Aprendizaje Basado en Retos (ABR)</w:t>
      </w:r>
      <w:r>
        <w:rPr>
          <w:rFonts w:eastAsia="Arial" w:cs="Calibri"/>
          <w:bCs/>
        </w:rPr>
        <w:t>.</w:t>
      </w:r>
    </w:p>
    <w:p w14:paraId="24FB0B0D" w14:textId="77777777" w:rsidR="00B049BF" w:rsidRPr="00464B2A" w:rsidRDefault="00B049BF" w:rsidP="00B049BF">
      <w:pPr>
        <w:tabs>
          <w:tab w:val="left" w:pos="4320"/>
          <w:tab w:val="left" w:pos="4485"/>
          <w:tab w:val="left" w:pos="5445"/>
        </w:tabs>
        <w:spacing w:after="0" w:line="360" w:lineRule="auto"/>
        <w:rPr>
          <w:rFonts w:eastAsia="Arial" w:cs="Calibri"/>
          <w:b/>
        </w:rPr>
      </w:pPr>
      <w:r w:rsidRPr="00464B2A">
        <w:rPr>
          <w:rFonts w:eastAsia="Arial" w:cs="Calibri"/>
          <w:b/>
        </w:rPr>
        <w:lastRenderedPageBreak/>
        <w:t>Materiales de formación</w:t>
      </w:r>
      <w:r>
        <w:rPr>
          <w:rFonts w:eastAsia="Arial" w:cs="Calibri"/>
          <w:b/>
        </w:rPr>
        <w:t xml:space="preserve">: </w:t>
      </w:r>
      <w:r w:rsidRPr="00130969">
        <w:rPr>
          <w:rFonts w:eastAsia="Arial" w:cs="Calibri"/>
          <w:bCs/>
        </w:rPr>
        <w:t>papel, marcadores.</w:t>
      </w:r>
    </w:p>
    <w:p w14:paraId="4DE3A80C" w14:textId="77777777" w:rsidR="00B049BF" w:rsidRPr="00130969"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Material de apoyo:</w:t>
      </w:r>
      <w:r>
        <w:rPr>
          <w:rFonts w:eastAsia="Arial" w:cs="Calibri"/>
          <w:b/>
        </w:rPr>
        <w:t xml:space="preserve"> </w:t>
      </w:r>
      <w:r w:rsidRPr="00130969">
        <w:rPr>
          <w:rFonts w:eastAsia="Arial" w:cs="Calibri"/>
          <w:bCs/>
        </w:rPr>
        <w:t>Presentación PowerPoint.</w:t>
      </w:r>
    </w:p>
    <w:p w14:paraId="31B2A249" w14:textId="77777777" w:rsidR="00B049BF" w:rsidRDefault="00B049BF" w:rsidP="00B049BF">
      <w:pPr>
        <w:tabs>
          <w:tab w:val="left" w:pos="4320"/>
          <w:tab w:val="left" w:pos="4485"/>
          <w:tab w:val="left" w:pos="5445"/>
        </w:tabs>
        <w:spacing w:after="0" w:line="360" w:lineRule="auto"/>
        <w:rPr>
          <w:rFonts w:eastAsia="Arial" w:cs="Calibri"/>
          <w:bCs/>
        </w:rPr>
      </w:pPr>
      <w:r w:rsidRPr="00BB109A">
        <w:rPr>
          <w:rFonts w:eastAsia="Arial" w:cs="Calibri"/>
          <w:b/>
        </w:rPr>
        <w:t>Evidencias de aprendizaje</w:t>
      </w:r>
      <w:r w:rsidRPr="00BB109A">
        <w:rPr>
          <w:rFonts w:eastAsia="Arial" w:cs="Calibri"/>
        </w:rPr>
        <w:t>:  N/A</w:t>
      </w:r>
    </w:p>
    <w:p w14:paraId="2D08A0C3" w14:textId="77777777" w:rsidR="00B049BF" w:rsidRPr="00526B9A" w:rsidRDefault="00B049BF" w:rsidP="00B049BF">
      <w:pPr>
        <w:tabs>
          <w:tab w:val="left" w:pos="4320"/>
          <w:tab w:val="left" w:pos="4485"/>
          <w:tab w:val="left" w:pos="5445"/>
        </w:tabs>
        <w:spacing w:after="0" w:line="360" w:lineRule="auto"/>
        <w:rPr>
          <w:rFonts w:eastAsia="Arial" w:cs="Calibri"/>
          <w:bCs/>
        </w:rPr>
      </w:pPr>
      <w:r w:rsidRPr="00BB109A">
        <w:rPr>
          <w:rFonts w:eastAsia="Arial" w:cs="Calibri"/>
          <w:b/>
        </w:rPr>
        <w:t>Instrumentos de evaluación</w:t>
      </w:r>
      <w:r w:rsidRPr="00BB109A">
        <w:rPr>
          <w:rFonts w:eastAsia="Arial" w:cs="Calibri"/>
        </w:rPr>
        <w:t>: N/A</w:t>
      </w:r>
    </w:p>
    <w:p w14:paraId="3F0C354D" w14:textId="77777777" w:rsidR="00B049BF" w:rsidRDefault="00B049BF" w:rsidP="00B049BF">
      <w:pPr>
        <w:tabs>
          <w:tab w:val="left" w:pos="4320"/>
          <w:tab w:val="left" w:pos="4485"/>
          <w:tab w:val="left" w:pos="5445"/>
        </w:tabs>
        <w:spacing w:after="0" w:line="360" w:lineRule="auto"/>
        <w:rPr>
          <w:rFonts w:eastAsia="Arial" w:cs="Calibri"/>
          <w:bCs/>
        </w:rPr>
      </w:pPr>
      <w:r w:rsidRPr="00464B2A">
        <w:rPr>
          <w:rFonts w:eastAsia="Arial" w:cs="Calibri"/>
          <w:b/>
        </w:rPr>
        <w:t>Duración de la actividad</w:t>
      </w:r>
      <w:r w:rsidRPr="00F51763">
        <w:rPr>
          <w:rFonts w:eastAsia="Arial" w:cs="Calibri"/>
          <w:bCs/>
        </w:rPr>
        <w:t xml:space="preserve">:  </w:t>
      </w:r>
      <w:r>
        <w:rPr>
          <w:rFonts w:eastAsia="Arial" w:cs="Calibri"/>
          <w:bCs/>
        </w:rPr>
        <w:t>50 minutos</w:t>
      </w:r>
      <w:r w:rsidRPr="00F51763">
        <w:rPr>
          <w:rFonts w:eastAsia="Arial" w:cs="Calibri"/>
          <w:bCs/>
        </w:rPr>
        <w:t>.</w:t>
      </w:r>
    </w:p>
    <w:p w14:paraId="555D3C31" w14:textId="77777777" w:rsidR="00877190" w:rsidRDefault="00664B56" w:rsidP="0005560F">
      <w:pPr>
        <w:tabs>
          <w:tab w:val="left" w:pos="4320"/>
          <w:tab w:val="left" w:pos="4485"/>
          <w:tab w:val="left" w:pos="5445"/>
        </w:tabs>
        <w:spacing w:after="0" w:line="360" w:lineRule="auto"/>
        <w:rPr>
          <w:rFonts w:eastAsia="Arial" w:cs="Calibri"/>
          <w:b/>
        </w:rPr>
      </w:pPr>
      <w:r>
        <w:rPr>
          <w:rFonts w:eastAsia="Arial" w:cs="Calibri"/>
          <w:b/>
        </w:rPr>
        <w:t xml:space="preserve">3.4.2 </w:t>
      </w:r>
      <w:r w:rsidR="00877190">
        <w:rPr>
          <w:rFonts w:eastAsia="Arial" w:cs="Calibri"/>
          <w:b/>
        </w:rPr>
        <w:t>Apropiar la normativa y el quehacer institucional</w:t>
      </w:r>
    </w:p>
    <w:p w14:paraId="6729473E" w14:textId="0765407B" w:rsidR="0A42970E" w:rsidRPr="00877190" w:rsidRDefault="00877190" w:rsidP="0005560F">
      <w:pPr>
        <w:tabs>
          <w:tab w:val="left" w:pos="4320"/>
          <w:tab w:val="left" w:pos="4485"/>
          <w:tab w:val="left" w:pos="5445"/>
        </w:tabs>
        <w:spacing w:after="0" w:line="360" w:lineRule="auto"/>
        <w:rPr>
          <w:rFonts w:eastAsia="Arial" w:cs="Calibri"/>
          <w:b/>
        </w:rPr>
      </w:pPr>
      <w:r>
        <w:rPr>
          <w:rFonts w:eastAsia="Arial" w:cs="Calibri"/>
          <w:b/>
        </w:rPr>
        <w:t xml:space="preserve">3.4.2.1 </w:t>
      </w:r>
      <w:r w:rsidR="0A42970E" w:rsidRPr="06D032D1">
        <w:rPr>
          <w:rFonts w:eastAsia="Arial" w:cs="Calibri"/>
          <w:b/>
        </w:rPr>
        <w:t xml:space="preserve">Actividad </w:t>
      </w:r>
      <w:r w:rsidR="00D652F1">
        <w:rPr>
          <w:rFonts w:eastAsia="Arial" w:cs="Calibri"/>
          <w:b/>
        </w:rPr>
        <w:t xml:space="preserve">Estudio de Casos </w:t>
      </w:r>
      <w:r w:rsidR="0A42970E" w:rsidRPr="5233D82E">
        <w:rPr>
          <w:rFonts w:eastAsia="Arial" w:cs="Calibri"/>
          <w:b/>
          <w:bCs/>
        </w:rPr>
        <w:t>Reglamento del Aprendiz (Acuerdo 09/2024)</w:t>
      </w:r>
    </w:p>
    <w:p w14:paraId="2BA77768" w14:textId="36D1E02D" w:rsidR="4FE4BC1D" w:rsidRPr="00BB109A" w:rsidRDefault="4FE4BC1D" w:rsidP="000A2EF7">
      <w:pPr>
        <w:tabs>
          <w:tab w:val="left" w:pos="4320"/>
          <w:tab w:val="left" w:pos="4485"/>
          <w:tab w:val="left" w:pos="5445"/>
        </w:tabs>
        <w:spacing w:after="0" w:line="360" w:lineRule="auto"/>
        <w:rPr>
          <w:rStyle w:val="SinEspaciosChar"/>
          <w:rFonts w:cs="Calibri"/>
        </w:rPr>
      </w:pPr>
      <w:r w:rsidRPr="25DD81C3">
        <w:rPr>
          <w:rStyle w:val="SinespaciadoCar"/>
          <w:b/>
          <w:bCs/>
        </w:rPr>
        <w:t>Descripción de la actividad:</w:t>
      </w:r>
      <w:r w:rsidRPr="25DD81C3">
        <w:rPr>
          <w:rStyle w:val="SinespaciadoCar"/>
        </w:rPr>
        <w:t xml:space="preserve"> </w:t>
      </w:r>
      <w:r w:rsidR="00D652F1">
        <w:rPr>
          <w:rStyle w:val="SinespaciadoCar"/>
        </w:rPr>
        <w:t xml:space="preserve">una vez reconocido el Reglamento del aprendiz, en </w:t>
      </w:r>
      <w:r>
        <w:rPr>
          <w:rStyle w:val="SinespaciadoCar"/>
        </w:rPr>
        <w:t>eq</w:t>
      </w:r>
      <w:r w:rsidRPr="00BB109A">
        <w:rPr>
          <w:rStyle w:val="SinEspaciosChar"/>
          <w:rFonts w:cs="Calibri"/>
        </w:rPr>
        <w:t xml:space="preserve">uipos de trabajo </w:t>
      </w:r>
      <w:r w:rsidR="00F85873">
        <w:rPr>
          <w:rStyle w:val="SinEspaciosChar"/>
          <w:rFonts w:cs="Calibri"/>
        </w:rPr>
        <w:t xml:space="preserve">analizarán y darán solución a las situaciones problémicas presentadas (según caso asignado).  </w:t>
      </w:r>
      <w:r w:rsidR="008108CD">
        <w:rPr>
          <w:rStyle w:val="SinEspaciosChar"/>
          <w:rFonts w:cs="Calibri"/>
        </w:rPr>
        <w:t>Una vez</w:t>
      </w:r>
      <w:r w:rsidR="00F85873">
        <w:rPr>
          <w:rStyle w:val="SinEspaciosChar"/>
          <w:rFonts w:cs="Calibri"/>
        </w:rPr>
        <w:t xml:space="preserve"> resuelto el caso y agotado el tiempo asignado, en plenaria se </w:t>
      </w:r>
      <w:r w:rsidR="008108CD" w:rsidRPr="00BB109A">
        <w:rPr>
          <w:rStyle w:val="SinEspaciosChar"/>
          <w:rFonts w:cs="Calibri"/>
        </w:rPr>
        <w:t>socializa</w:t>
      </w:r>
      <w:r w:rsidR="008108CD">
        <w:rPr>
          <w:rStyle w:val="SinEspaciosChar"/>
          <w:rFonts w:cs="Calibri"/>
        </w:rPr>
        <w:t>rán</w:t>
      </w:r>
      <w:r w:rsidR="00F85873">
        <w:rPr>
          <w:rStyle w:val="SinEspaciosChar"/>
          <w:rFonts w:cs="Calibri"/>
        </w:rPr>
        <w:t xml:space="preserve"> los resultados</w:t>
      </w:r>
      <w:r w:rsidR="00DE4738">
        <w:rPr>
          <w:rStyle w:val="SinEspaciosChar"/>
          <w:rFonts w:cs="Calibri"/>
        </w:rPr>
        <w:t>.</w:t>
      </w:r>
    </w:p>
    <w:p w14:paraId="789C9B42" w14:textId="01F5AC13"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Ambiente requerido</w:t>
      </w:r>
      <w:r w:rsidRPr="28932DEA">
        <w:rPr>
          <w:rFonts w:eastAsia="Arial" w:cs="Calibri"/>
        </w:rPr>
        <w:t xml:space="preserve">: </w:t>
      </w:r>
      <w:r w:rsidR="544678F3" w:rsidRPr="0FFAF7DF">
        <w:rPr>
          <w:rFonts w:eastAsia="Arial" w:cs="Calibri"/>
        </w:rPr>
        <w:t>A</w:t>
      </w:r>
      <w:r w:rsidR="4FE4BC1D" w:rsidRPr="0FFAF7DF">
        <w:rPr>
          <w:rFonts w:eastAsia="Arial" w:cs="Calibri"/>
        </w:rPr>
        <w:t>mbiente</w:t>
      </w:r>
      <w:r w:rsidRPr="28932DEA">
        <w:rPr>
          <w:rFonts w:eastAsia="Arial" w:cs="Calibri"/>
        </w:rPr>
        <w:t xml:space="preserve"> convencional</w:t>
      </w:r>
    </w:p>
    <w:p w14:paraId="04C41075" w14:textId="520CF988" w:rsidR="4FE4BC1D" w:rsidRDefault="4FE4BC1D" w:rsidP="000A2EF7">
      <w:pPr>
        <w:tabs>
          <w:tab w:val="left" w:pos="4320"/>
          <w:tab w:val="left" w:pos="4485"/>
          <w:tab w:val="left" w:pos="5445"/>
        </w:tabs>
        <w:spacing w:after="0" w:line="360" w:lineRule="auto"/>
        <w:rPr>
          <w:rFonts w:eastAsia="Arial" w:cs="Calibri"/>
        </w:rPr>
      </w:pPr>
      <w:r w:rsidRPr="5A3EFB72">
        <w:rPr>
          <w:rFonts w:eastAsia="Arial" w:cs="Calibri"/>
          <w:b/>
          <w:bCs/>
        </w:rPr>
        <w:t>Estrategias o técnicas didácticas activas</w:t>
      </w:r>
      <w:r w:rsidRPr="5A3EFB72">
        <w:rPr>
          <w:rFonts w:eastAsia="Arial" w:cs="Calibri"/>
        </w:rPr>
        <w:t xml:space="preserve">:  Trabajo colaborativo, </w:t>
      </w:r>
      <w:r w:rsidR="008108CD">
        <w:rPr>
          <w:rFonts w:eastAsia="Arial" w:cs="Calibri"/>
        </w:rPr>
        <w:t>estudio de caso</w:t>
      </w:r>
      <w:r w:rsidR="00DE4738">
        <w:rPr>
          <w:rFonts w:eastAsia="Arial" w:cs="Calibri"/>
        </w:rPr>
        <w:t>.</w:t>
      </w:r>
    </w:p>
    <w:p w14:paraId="03AE001C" w14:textId="590179FF"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Materiales de formación</w:t>
      </w:r>
      <w:r w:rsidRPr="28932DEA">
        <w:rPr>
          <w:rFonts w:eastAsia="Arial" w:cs="Calibri"/>
        </w:rPr>
        <w:t xml:space="preserve">: papel, </w:t>
      </w:r>
      <w:r w:rsidR="002A4CB5">
        <w:rPr>
          <w:rFonts w:eastAsia="Arial" w:cs="Calibri"/>
        </w:rPr>
        <w:t>lapiceros</w:t>
      </w:r>
      <w:r w:rsidRPr="28932DEA">
        <w:rPr>
          <w:rFonts w:eastAsia="Arial" w:cs="Calibri"/>
        </w:rPr>
        <w:t>.</w:t>
      </w:r>
    </w:p>
    <w:p w14:paraId="0E38A30B" w14:textId="3B2316AF"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Material de apoyo</w:t>
      </w:r>
      <w:r w:rsidRPr="28932DEA">
        <w:rPr>
          <w:rFonts w:eastAsia="Arial" w:cs="Calibri"/>
        </w:rPr>
        <w:t xml:space="preserve">: </w:t>
      </w:r>
      <w:r w:rsidR="002A4CB5">
        <w:rPr>
          <w:rFonts w:eastAsia="Arial" w:cs="Calibri"/>
        </w:rPr>
        <w:t xml:space="preserve">Acuerdo 09/2024 </w:t>
      </w:r>
    </w:p>
    <w:p w14:paraId="762E6790" w14:textId="1D39D8E2"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Evidencias de aprendizaje</w:t>
      </w:r>
      <w:r w:rsidRPr="28932DEA">
        <w:rPr>
          <w:rFonts w:eastAsia="Arial" w:cs="Calibri"/>
        </w:rPr>
        <w:t>:</w:t>
      </w:r>
      <w:r w:rsidR="43AA53AB" w:rsidRPr="5AA59724">
        <w:rPr>
          <w:rFonts w:eastAsia="Arial" w:cs="Calibri"/>
        </w:rPr>
        <w:t xml:space="preserve"> </w:t>
      </w:r>
      <w:r w:rsidR="1CB929B6" w:rsidRPr="6A8158F2">
        <w:rPr>
          <w:rFonts w:eastAsia="Arial" w:cs="Calibri"/>
        </w:rPr>
        <w:t xml:space="preserve"> </w:t>
      </w:r>
      <w:r w:rsidR="1CB929B6" w:rsidRPr="01E3E7B6">
        <w:rPr>
          <w:rFonts w:eastAsia="Arial" w:cs="Calibri"/>
        </w:rPr>
        <w:t>N</w:t>
      </w:r>
      <w:r w:rsidR="1CB929B6" w:rsidRPr="2EFCB5FF">
        <w:rPr>
          <w:rFonts w:eastAsia="Arial" w:cs="Calibri"/>
        </w:rPr>
        <w:t>/A</w:t>
      </w:r>
    </w:p>
    <w:p w14:paraId="0E6C0AE1" w14:textId="4D165762"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Instrumentos de evaluación</w:t>
      </w:r>
      <w:r w:rsidRPr="28932DEA">
        <w:rPr>
          <w:rFonts w:eastAsia="Arial" w:cs="Calibri"/>
        </w:rPr>
        <w:t>:</w:t>
      </w:r>
      <w:r w:rsidR="49E0257C" w:rsidRPr="156EF980">
        <w:rPr>
          <w:rFonts w:eastAsia="Arial" w:cs="Calibri"/>
        </w:rPr>
        <w:t xml:space="preserve"> </w:t>
      </w:r>
      <w:r w:rsidR="49E0257C" w:rsidRPr="179B3425">
        <w:rPr>
          <w:rFonts w:eastAsia="Arial" w:cs="Calibri"/>
        </w:rPr>
        <w:t>N/A</w:t>
      </w:r>
    </w:p>
    <w:p w14:paraId="24AEAB43" w14:textId="0338D4B6" w:rsidR="0A42970E" w:rsidRDefault="0A42970E" w:rsidP="000A2EF7">
      <w:pPr>
        <w:tabs>
          <w:tab w:val="left" w:pos="4320"/>
          <w:tab w:val="left" w:pos="4485"/>
          <w:tab w:val="left" w:pos="5445"/>
        </w:tabs>
        <w:spacing w:after="0" w:line="360" w:lineRule="auto"/>
        <w:rPr>
          <w:rFonts w:eastAsia="Arial" w:cs="Calibri"/>
        </w:rPr>
      </w:pPr>
      <w:r w:rsidRPr="5547A9FB">
        <w:rPr>
          <w:rFonts w:eastAsia="Arial" w:cs="Calibri"/>
          <w:b/>
        </w:rPr>
        <w:t>Duración de la actividad</w:t>
      </w:r>
      <w:r w:rsidRPr="28932DEA">
        <w:rPr>
          <w:rFonts w:eastAsia="Arial" w:cs="Calibri"/>
        </w:rPr>
        <w:t xml:space="preserve">:  </w:t>
      </w:r>
      <w:r w:rsidR="002A4CB5">
        <w:rPr>
          <w:rFonts w:eastAsia="Arial" w:cs="Calibri"/>
        </w:rPr>
        <w:t>1</w:t>
      </w:r>
      <w:r w:rsidRPr="28932DEA">
        <w:rPr>
          <w:rFonts w:eastAsia="Arial" w:cs="Calibri"/>
        </w:rPr>
        <w:t xml:space="preserve"> hora.</w:t>
      </w:r>
    </w:p>
    <w:p w14:paraId="6013EDA1" w14:textId="77777777" w:rsidR="00D970A7" w:rsidRDefault="00D970A7" w:rsidP="0005560F">
      <w:pPr>
        <w:tabs>
          <w:tab w:val="left" w:pos="4320"/>
          <w:tab w:val="left" w:pos="4485"/>
          <w:tab w:val="left" w:pos="5445"/>
        </w:tabs>
        <w:spacing w:after="0" w:line="360" w:lineRule="auto"/>
        <w:rPr>
          <w:rFonts w:eastAsia="Arial" w:cs="Calibri"/>
          <w:b/>
          <w:bCs/>
        </w:rPr>
      </w:pPr>
    </w:p>
    <w:p w14:paraId="7B55A015" w14:textId="7202387B" w:rsidR="00532FD2" w:rsidRDefault="00532FD2" w:rsidP="0005560F">
      <w:pPr>
        <w:tabs>
          <w:tab w:val="left" w:pos="4320"/>
          <w:tab w:val="left" w:pos="4485"/>
          <w:tab w:val="left" w:pos="5445"/>
        </w:tabs>
        <w:spacing w:after="0" w:line="360" w:lineRule="auto"/>
        <w:rPr>
          <w:rFonts w:eastAsia="Arial" w:cs="Calibri"/>
          <w:bCs/>
        </w:rPr>
      </w:pPr>
      <w:r w:rsidRPr="3B01B7B0">
        <w:rPr>
          <w:rFonts w:eastAsia="Arial" w:cs="Calibri"/>
          <w:b/>
        </w:rPr>
        <w:t>3.</w:t>
      </w:r>
      <w:r w:rsidR="00D970A7">
        <w:rPr>
          <w:rFonts w:eastAsia="Arial" w:cs="Calibri"/>
          <w:b/>
        </w:rPr>
        <w:t>4</w:t>
      </w:r>
      <w:r w:rsidRPr="3B01B7B0">
        <w:rPr>
          <w:rFonts w:eastAsia="Arial" w:cs="Calibri"/>
          <w:b/>
        </w:rPr>
        <w:t>.</w:t>
      </w:r>
      <w:r>
        <w:rPr>
          <w:rFonts w:eastAsia="Arial" w:cs="Calibri"/>
          <w:b/>
        </w:rPr>
        <w:t>2</w:t>
      </w:r>
      <w:r w:rsidRPr="3B01B7B0">
        <w:rPr>
          <w:rFonts w:eastAsia="Arial" w:cs="Calibri"/>
          <w:b/>
        </w:rPr>
        <w:t>.</w:t>
      </w:r>
      <w:r>
        <w:rPr>
          <w:rFonts w:eastAsia="Arial" w:cs="Calibri"/>
          <w:b/>
        </w:rPr>
        <w:t>2</w:t>
      </w:r>
      <w:r w:rsidRPr="3B01B7B0">
        <w:rPr>
          <w:rFonts w:eastAsia="Arial" w:cs="Calibri"/>
          <w:b/>
        </w:rPr>
        <w:t xml:space="preserve"> Actividad </w:t>
      </w:r>
      <w:r>
        <w:rPr>
          <w:rFonts w:eastAsia="Arial" w:cs="Calibri"/>
          <w:b/>
        </w:rPr>
        <w:t>Programa de formación</w:t>
      </w:r>
    </w:p>
    <w:p w14:paraId="1EEB380C" w14:textId="7C3123AE" w:rsidR="00532FD2" w:rsidRPr="00535B99" w:rsidRDefault="00532FD2" w:rsidP="004D039A">
      <w:pPr>
        <w:pStyle w:val="SinEspacio"/>
        <w:rPr>
          <w:rFonts w:eastAsia="Arial"/>
        </w:rPr>
      </w:pPr>
      <w:r w:rsidRPr="00535B99">
        <w:rPr>
          <w:rFonts w:eastAsia="Arial"/>
          <w:b/>
        </w:rPr>
        <w:t xml:space="preserve">Descripción de la actividad: </w:t>
      </w:r>
      <w:r w:rsidRPr="00535B99">
        <w:rPr>
          <w:rFonts w:eastAsia="Arial"/>
        </w:rPr>
        <w:t>Los aprendices comprenden la estructura y propósito de su programa de formación en el SENA de manera práctica</w:t>
      </w:r>
      <w:r w:rsidR="00133B8E" w:rsidRPr="00535B99">
        <w:rPr>
          <w:rFonts w:eastAsia="Arial"/>
        </w:rPr>
        <w:t>.</w:t>
      </w:r>
    </w:p>
    <w:p w14:paraId="40D1E5EC" w14:textId="19AA0503" w:rsidR="00532FD2" w:rsidRPr="00535B99" w:rsidRDefault="00532FD2" w:rsidP="004D039A">
      <w:pPr>
        <w:pStyle w:val="SinEspacio"/>
        <w:rPr>
          <w:rFonts w:eastAsia="Arial"/>
        </w:rPr>
      </w:pPr>
      <w:r w:rsidRPr="00535B99">
        <w:t xml:space="preserve">El instructor los organiza en equipos </w:t>
      </w:r>
      <w:r w:rsidR="00E411E9" w:rsidRPr="00535B99">
        <w:t xml:space="preserve">y les asigna </w:t>
      </w:r>
      <w:r w:rsidR="00BB1BBB" w:rsidRPr="00535B99">
        <w:t xml:space="preserve">dos </w:t>
      </w:r>
      <w:r w:rsidR="00A43597" w:rsidRPr="00535B99">
        <w:t xml:space="preserve">competencias </w:t>
      </w:r>
      <w:r w:rsidR="007F03E7" w:rsidRPr="00535B99">
        <w:t xml:space="preserve">para </w:t>
      </w:r>
      <w:r w:rsidR="00BE6E4B" w:rsidRPr="00535B99">
        <w:t xml:space="preserve">realizar un esquema que muestre la </w:t>
      </w:r>
      <w:r w:rsidR="00953E37" w:rsidRPr="00535B99">
        <w:t>composición</w:t>
      </w:r>
      <w:r w:rsidR="00BE6E4B" w:rsidRPr="00535B99">
        <w:t xml:space="preserve"> </w:t>
      </w:r>
      <w:r w:rsidR="002B4689" w:rsidRPr="00535B99">
        <w:t>según imagen anexa:</w:t>
      </w:r>
    </w:p>
    <w:p w14:paraId="5F702B1F" w14:textId="77777777" w:rsidR="005F5989" w:rsidRPr="00535B99" w:rsidRDefault="005F5989" w:rsidP="004D039A">
      <w:pPr>
        <w:pStyle w:val="SinEspacio"/>
      </w:pPr>
    </w:p>
    <w:tbl>
      <w:tblPr>
        <w:tblStyle w:val="Tablaconcuadrcula"/>
        <w:tblW w:w="0" w:type="auto"/>
        <w:tblLook w:val="04A0" w:firstRow="1" w:lastRow="0" w:firstColumn="1" w:lastColumn="0" w:noHBand="0" w:noVBand="1"/>
      </w:tblPr>
      <w:tblGrid>
        <w:gridCol w:w="1130"/>
        <w:gridCol w:w="1008"/>
        <w:gridCol w:w="1172"/>
        <w:gridCol w:w="1130"/>
        <w:gridCol w:w="983"/>
        <w:gridCol w:w="1172"/>
        <w:gridCol w:w="918"/>
        <w:gridCol w:w="901"/>
        <w:gridCol w:w="931"/>
      </w:tblGrid>
      <w:tr w:rsidR="00CA3D66" w14:paraId="5A673989" w14:textId="77777777" w:rsidTr="01188B97">
        <w:tc>
          <w:tcPr>
            <w:tcW w:w="9345" w:type="dxa"/>
            <w:gridSpan w:val="9"/>
          </w:tcPr>
          <w:p w14:paraId="775D893F" w14:textId="7ED17561" w:rsidR="00CA3D66" w:rsidRPr="00404795" w:rsidRDefault="005F5989" w:rsidP="00636529">
            <w:pPr>
              <w:tabs>
                <w:tab w:val="left" w:pos="4320"/>
                <w:tab w:val="left" w:pos="4485"/>
                <w:tab w:val="left" w:pos="5445"/>
              </w:tabs>
              <w:spacing w:after="0" w:line="360" w:lineRule="auto"/>
              <w:jc w:val="center"/>
              <w:rPr>
                <w:rFonts w:eastAsia="Arial" w:cs="Calibri"/>
                <w:b/>
              </w:rPr>
            </w:pPr>
            <w:r w:rsidRPr="00404795">
              <w:rPr>
                <w:rFonts w:eastAsia="Arial" w:cs="Calibri"/>
                <w:b/>
              </w:rPr>
              <w:t>Competencia</w:t>
            </w:r>
          </w:p>
        </w:tc>
      </w:tr>
      <w:tr w:rsidR="00CA3D66" w:rsidRPr="00404795" w14:paraId="3C2CE7F2" w14:textId="77777777" w:rsidTr="01188B97">
        <w:tc>
          <w:tcPr>
            <w:tcW w:w="3326" w:type="dxa"/>
            <w:gridSpan w:val="3"/>
            <w:vAlign w:val="center"/>
          </w:tcPr>
          <w:p w14:paraId="78296C2B" w14:textId="3FAD47F4" w:rsidR="00CA3D66" w:rsidRPr="00F15321" w:rsidRDefault="0CDFE2A2" w:rsidP="01188B97">
            <w:pPr>
              <w:tabs>
                <w:tab w:val="left" w:pos="4320"/>
                <w:tab w:val="left" w:pos="4485"/>
                <w:tab w:val="left" w:pos="5445"/>
              </w:tabs>
              <w:spacing w:after="0" w:line="360" w:lineRule="auto"/>
              <w:jc w:val="center"/>
              <w:rPr>
                <w:rFonts w:eastAsia="Arial" w:cs="Calibri"/>
                <w:b/>
                <w:bCs/>
              </w:rPr>
            </w:pPr>
            <w:r w:rsidRPr="01188B97">
              <w:rPr>
                <w:rFonts w:eastAsia="Arial" w:cs="Calibri"/>
                <w:b/>
                <w:bCs/>
              </w:rPr>
              <w:t>Resultado de aprendizaje 1</w:t>
            </w:r>
          </w:p>
        </w:tc>
        <w:tc>
          <w:tcPr>
            <w:tcW w:w="3300" w:type="dxa"/>
            <w:gridSpan w:val="3"/>
            <w:vAlign w:val="center"/>
          </w:tcPr>
          <w:p w14:paraId="68279ADD" w14:textId="462B3572" w:rsidR="00CA3D66" w:rsidRPr="00F15321" w:rsidRDefault="0CDFE2A2" w:rsidP="01188B97">
            <w:pPr>
              <w:tabs>
                <w:tab w:val="left" w:pos="4320"/>
                <w:tab w:val="left" w:pos="4485"/>
                <w:tab w:val="left" w:pos="5445"/>
              </w:tabs>
              <w:spacing w:after="0" w:line="360" w:lineRule="auto"/>
              <w:jc w:val="center"/>
              <w:rPr>
                <w:rFonts w:eastAsia="Arial" w:cs="Calibri"/>
                <w:b/>
                <w:bCs/>
              </w:rPr>
            </w:pPr>
            <w:r w:rsidRPr="01188B97">
              <w:rPr>
                <w:rFonts w:eastAsia="Arial" w:cs="Calibri"/>
                <w:b/>
                <w:bCs/>
              </w:rPr>
              <w:t>Resultado de aprendizaje 2</w:t>
            </w:r>
          </w:p>
        </w:tc>
        <w:tc>
          <w:tcPr>
            <w:tcW w:w="2719" w:type="dxa"/>
            <w:gridSpan w:val="3"/>
            <w:vAlign w:val="center"/>
          </w:tcPr>
          <w:p w14:paraId="526D0A31" w14:textId="0A4B5096" w:rsidR="00CA3D66" w:rsidRPr="00F15321" w:rsidRDefault="0CDFE2A2" w:rsidP="01188B97">
            <w:pPr>
              <w:tabs>
                <w:tab w:val="left" w:pos="4320"/>
                <w:tab w:val="left" w:pos="4485"/>
                <w:tab w:val="left" w:pos="5445"/>
              </w:tabs>
              <w:spacing w:after="0" w:line="360" w:lineRule="auto"/>
              <w:jc w:val="center"/>
              <w:rPr>
                <w:rFonts w:eastAsia="Arial" w:cs="Calibri"/>
                <w:b/>
                <w:bCs/>
              </w:rPr>
            </w:pPr>
            <w:r w:rsidRPr="01188B97">
              <w:rPr>
                <w:rFonts w:eastAsia="Arial" w:cs="Calibri"/>
                <w:b/>
                <w:bCs/>
              </w:rPr>
              <w:t>Resultado de aprendizaje 3</w:t>
            </w:r>
          </w:p>
        </w:tc>
      </w:tr>
      <w:tr w:rsidR="00636529" w14:paraId="74D81095" w14:textId="77777777" w:rsidTr="01188B97">
        <w:tc>
          <w:tcPr>
            <w:tcW w:w="1135" w:type="dxa"/>
            <w:vAlign w:val="center"/>
          </w:tcPr>
          <w:p w14:paraId="77189C4E" w14:textId="5FE69CAD"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conceptos</w:t>
            </w:r>
          </w:p>
        </w:tc>
        <w:tc>
          <w:tcPr>
            <w:tcW w:w="1014" w:type="dxa"/>
            <w:vAlign w:val="center"/>
          </w:tcPr>
          <w:p w14:paraId="06314F6E" w14:textId="21F54B9D"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proceso</w:t>
            </w:r>
          </w:p>
        </w:tc>
        <w:tc>
          <w:tcPr>
            <w:tcW w:w="1177" w:type="dxa"/>
            <w:vAlign w:val="center"/>
          </w:tcPr>
          <w:p w14:paraId="21CB0934" w14:textId="5ADAEAD1"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Criterios de evaluación</w:t>
            </w:r>
          </w:p>
        </w:tc>
        <w:tc>
          <w:tcPr>
            <w:tcW w:w="1135" w:type="dxa"/>
            <w:vAlign w:val="center"/>
          </w:tcPr>
          <w:p w14:paraId="395AA12F" w14:textId="703184B6"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conceptos</w:t>
            </w:r>
          </w:p>
        </w:tc>
        <w:tc>
          <w:tcPr>
            <w:tcW w:w="988" w:type="dxa"/>
            <w:vAlign w:val="center"/>
          </w:tcPr>
          <w:p w14:paraId="64E66343" w14:textId="36BD3B5F"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proceso</w:t>
            </w:r>
          </w:p>
        </w:tc>
        <w:tc>
          <w:tcPr>
            <w:tcW w:w="1177" w:type="dxa"/>
            <w:vAlign w:val="center"/>
          </w:tcPr>
          <w:p w14:paraId="052CE503" w14:textId="26A8CF86"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Criterios de evaluación</w:t>
            </w:r>
          </w:p>
        </w:tc>
        <w:tc>
          <w:tcPr>
            <w:tcW w:w="919" w:type="dxa"/>
            <w:vAlign w:val="center"/>
          </w:tcPr>
          <w:p w14:paraId="7BD634CB" w14:textId="47B67413"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conceptos</w:t>
            </w:r>
          </w:p>
        </w:tc>
        <w:tc>
          <w:tcPr>
            <w:tcW w:w="904" w:type="dxa"/>
            <w:vAlign w:val="center"/>
          </w:tcPr>
          <w:p w14:paraId="63B44096" w14:textId="3D8FDFBC"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Saberes de proceso</w:t>
            </w:r>
          </w:p>
        </w:tc>
        <w:tc>
          <w:tcPr>
            <w:tcW w:w="896" w:type="dxa"/>
            <w:vAlign w:val="center"/>
          </w:tcPr>
          <w:p w14:paraId="265A64C1" w14:textId="5386F92D" w:rsidR="00234E72" w:rsidRPr="00636529" w:rsidRDefault="1CD99F48" w:rsidP="01188B97">
            <w:pPr>
              <w:pStyle w:val="SinEspacio"/>
              <w:spacing w:line="240" w:lineRule="auto"/>
              <w:jc w:val="center"/>
              <w:rPr>
                <w:rFonts w:eastAsia="Arial"/>
                <w:b/>
                <w:bCs/>
                <w:sz w:val="16"/>
                <w:szCs w:val="16"/>
              </w:rPr>
            </w:pPr>
            <w:r w:rsidRPr="01188B97">
              <w:rPr>
                <w:rFonts w:eastAsia="Arial"/>
                <w:b/>
                <w:bCs/>
                <w:sz w:val="16"/>
                <w:szCs w:val="16"/>
              </w:rPr>
              <w:t>Criterios de evaluación</w:t>
            </w:r>
          </w:p>
        </w:tc>
      </w:tr>
    </w:tbl>
    <w:p w14:paraId="7AFE3575" w14:textId="77777777" w:rsidR="002B4689" w:rsidRPr="00A736FB" w:rsidRDefault="002B4689" w:rsidP="004D039A">
      <w:pPr>
        <w:pStyle w:val="SinEspacio"/>
        <w:rPr>
          <w:rFonts w:eastAsia="Arial"/>
        </w:rPr>
      </w:pPr>
    </w:p>
    <w:p w14:paraId="2A2D6AC4" w14:textId="587D19DB" w:rsidR="000C7D03" w:rsidRDefault="00040535" w:rsidP="0005560F">
      <w:pPr>
        <w:spacing w:after="0" w:line="360" w:lineRule="auto"/>
        <w:rPr>
          <w:rFonts w:cs="Calibri"/>
          <w:color w:val="000000"/>
        </w:rPr>
      </w:pPr>
      <w:r>
        <w:rPr>
          <w:rFonts w:cs="Calibri"/>
          <w:color w:val="000000"/>
        </w:rPr>
        <w:t>Los aprendices publicaran la cartelera y se realizara una socialización.</w:t>
      </w:r>
    </w:p>
    <w:p w14:paraId="371E6DA6" w14:textId="1C0DA1A8" w:rsidR="003505A7" w:rsidRPr="00BB109A" w:rsidRDefault="003505A7" w:rsidP="0005560F">
      <w:pPr>
        <w:spacing w:after="0" w:line="360" w:lineRule="auto"/>
        <w:rPr>
          <w:rFonts w:cs="Calibri"/>
          <w:color w:val="000000"/>
        </w:rPr>
      </w:pPr>
      <w:r>
        <w:rPr>
          <w:rFonts w:cs="Calibri"/>
          <w:color w:val="000000"/>
        </w:rPr>
        <w:t xml:space="preserve">El instructor </w:t>
      </w:r>
      <w:r w:rsidR="00E35FC8">
        <w:rPr>
          <w:rFonts w:cs="Calibri"/>
          <w:color w:val="000000"/>
        </w:rPr>
        <w:t>realizará</w:t>
      </w:r>
      <w:r w:rsidR="004F7DD8">
        <w:rPr>
          <w:rFonts w:cs="Calibri"/>
          <w:color w:val="000000"/>
        </w:rPr>
        <w:t xml:space="preserve"> el cierre </w:t>
      </w:r>
      <w:r w:rsidR="00E35FC8">
        <w:rPr>
          <w:rFonts w:cs="Calibri"/>
          <w:color w:val="000000"/>
        </w:rPr>
        <w:t xml:space="preserve">con la pregunta </w:t>
      </w:r>
      <w:r w:rsidR="00E35FC8" w:rsidRPr="00E35FC8">
        <w:rPr>
          <w:rFonts w:cs="Calibri"/>
          <w:color w:val="000000"/>
        </w:rPr>
        <w:t>¿Cómo este programa contribuirá a su crecimiento profesional?</w:t>
      </w:r>
    </w:p>
    <w:p w14:paraId="44513E83" w14:textId="77777777" w:rsidR="00535B99" w:rsidRPr="00BB109A" w:rsidRDefault="00535B99" w:rsidP="004D039A">
      <w:pPr>
        <w:pStyle w:val="SinEspacio"/>
      </w:pPr>
    </w:p>
    <w:p w14:paraId="0ED7F18C" w14:textId="77777777" w:rsidR="00532FD2" w:rsidRPr="00F51763" w:rsidRDefault="00532FD2" w:rsidP="0005560F">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0D5A50C5" w14:textId="77777777" w:rsidR="00532FD2" w:rsidRPr="00F51763" w:rsidRDefault="00532FD2" w:rsidP="0005560F">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 búsqueda de información.</w:t>
      </w:r>
    </w:p>
    <w:p w14:paraId="5CD93EED" w14:textId="77777777" w:rsidR="00532FD2" w:rsidRPr="00F51763" w:rsidRDefault="00532FD2" w:rsidP="0005560F">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154FEE21" w14:textId="77777777" w:rsidR="00532FD2" w:rsidRPr="00532FD2" w:rsidRDefault="00532FD2" w:rsidP="0005560F">
      <w:pPr>
        <w:spacing w:after="0" w:line="360" w:lineRule="auto"/>
        <w:rPr>
          <w:rFonts w:cs="Calibri"/>
        </w:rPr>
      </w:pPr>
      <w:r w:rsidRPr="00652844">
        <w:rPr>
          <w:rFonts w:eastAsia="Arial" w:cs="Calibri"/>
          <w:b/>
        </w:rPr>
        <w:t>Material de apoyo</w:t>
      </w:r>
      <w:r w:rsidRPr="00F51763">
        <w:rPr>
          <w:rFonts w:eastAsia="Arial" w:cs="Calibri"/>
          <w:bCs/>
        </w:rPr>
        <w:t>:</w:t>
      </w:r>
      <w:r>
        <w:rPr>
          <w:rFonts w:eastAsia="Arial" w:cs="Calibri"/>
          <w:bCs/>
        </w:rPr>
        <w:t xml:space="preserve"> presentación PowerPoint.</w:t>
      </w:r>
      <w:r w:rsidRPr="00BB109A">
        <w:rPr>
          <w:rFonts w:cs="Calibri"/>
        </w:rPr>
        <w:t xml:space="preserve"> </w:t>
      </w:r>
    </w:p>
    <w:p w14:paraId="60E2A454" w14:textId="77777777" w:rsidR="00526B9A" w:rsidRDefault="00526B9A" w:rsidP="0005560F">
      <w:pPr>
        <w:tabs>
          <w:tab w:val="left" w:pos="4320"/>
          <w:tab w:val="left" w:pos="4485"/>
          <w:tab w:val="left" w:pos="5445"/>
        </w:tabs>
        <w:spacing w:after="0" w:line="360" w:lineRule="auto"/>
        <w:rPr>
          <w:rFonts w:eastAsia="Arial" w:cs="Calibri"/>
          <w:bCs/>
        </w:rPr>
      </w:pPr>
      <w:r w:rsidRPr="00BB109A">
        <w:rPr>
          <w:rFonts w:eastAsia="Arial" w:cs="Calibri"/>
          <w:b/>
        </w:rPr>
        <w:t>Evidencias de aprendizaje</w:t>
      </w:r>
      <w:r w:rsidRPr="00BB109A">
        <w:rPr>
          <w:rFonts w:eastAsia="Arial" w:cs="Calibri"/>
        </w:rPr>
        <w:t>:  N/A</w:t>
      </w:r>
    </w:p>
    <w:p w14:paraId="71C71835" w14:textId="77777777" w:rsidR="00526B9A" w:rsidRPr="00526B9A" w:rsidRDefault="00526B9A" w:rsidP="0005560F">
      <w:pPr>
        <w:tabs>
          <w:tab w:val="left" w:pos="4320"/>
          <w:tab w:val="left" w:pos="4485"/>
          <w:tab w:val="left" w:pos="5445"/>
        </w:tabs>
        <w:spacing w:after="0" w:line="360" w:lineRule="auto"/>
        <w:rPr>
          <w:rFonts w:eastAsia="Arial" w:cs="Calibri"/>
          <w:bCs/>
        </w:rPr>
      </w:pPr>
      <w:r w:rsidRPr="00BB109A">
        <w:rPr>
          <w:rFonts w:eastAsia="Arial" w:cs="Calibri"/>
          <w:b/>
        </w:rPr>
        <w:t>Instrumentos de evaluación</w:t>
      </w:r>
      <w:r w:rsidRPr="00BB109A">
        <w:rPr>
          <w:rFonts w:eastAsia="Arial" w:cs="Calibri"/>
        </w:rPr>
        <w:t>: N/A</w:t>
      </w:r>
    </w:p>
    <w:p w14:paraId="366F2E46" w14:textId="48641BCF" w:rsidR="00532FD2" w:rsidRDefault="00532FD2" w:rsidP="0005560F">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Pr>
          <w:rFonts w:eastAsia="Arial" w:cs="Calibri"/>
          <w:bCs/>
        </w:rPr>
        <w:t>30 minutos</w:t>
      </w:r>
      <w:r w:rsidRPr="00F51763">
        <w:rPr>
          <w:rFonts w:eastAsia="Arial" w:cs="Calibri"/>
          <w:bCs/>
        </w:rPr>
        <w:t>.</w:t>
      </w:r>
    </w:p>
    <w:p w14:paraId="55DF8747" w14:textId="77777777" w:rsidR="00532FD2" w:rsidRDefault="00532FD2" w:rsidP="01188B97">
      <w:pPr>
        <w:tabs>
          <w:tab w:val="left" w:pos="4320"/>
          <w:tab w:val="left" w:pos="4485"/>
          <w:tab w:val="left" w:pos="5445"/>
        </w:tabs>
        <w:spacing w:after="0" w:line="360" w:lineRule="auto"/>
        <w:rPr>
          <w:rFonts w:eastAsia="Arial" w:cs="Calibri"/>
        </w:rPr>
      </w:pPr>
    </w:p>
    <w:p w14:paraId="0A0EC137" w14:textId="718ABB2F" w:rsidR="01188B97" w:rsidRDefault="01188B97" w:rsidP="01188B97">
      <w:pPr>
        <w:tabs>
          <w:tab w:val="left" w:pos="4320"/>
          <w:tab w:val="left" w:pos="4485"/>
          <w:tab w:val="left" w:pos="5445"/>
        </w:tabs>
        <w:spacing w:after="0" w:line="360" w:lineRule="auto"/>
        <w:rPr>
          <w:rFonts w:eastAsia="Arial" w:cs="Calibri"/>
        </w:rPr>
      </w:pPr>
    </w:p>
    <w:p w14:paraId="7D8857EA" w14:textId="180DF20E" w:rsidR="003142D3" w:rsidRDefault="003142D3" w:rsidP="01188B97">
      <w:pPr>
        <w:tabs>
          <w:tab w:val="left" w:pos="4320"/>
          <w:tab w:val="left" w:pos="4485"/>
          <w:tab w:val="left" w:pos="5445"/>
        </w:tabs>
        <w:spacing w:after="0" w:line="360" w:lineRule="auto"/>
        <w:rPr>
          <w:rFonts w:eastAsia="Arial" w:cs="Calibri"/>
        </w:rPr>
      </w:pPr>
      <w:r w:rsidRPr="01188B97">
        <w:rPr>
          <w:rFonts w:eastAsia="Arial" w:cs="Calibri"/>
          <w:b/>
          <w:bCs/>
        </w:rPr>
        <w:t>3.</w:t>
      </w:r>
      <w:r w:rsidR="00D970A7" w:rsidRPr="01188B97">
        <w:rPr>
          <w:rFonts w:eastAsia="Arial" w:cs="Calibri"/>
          <w:b/>
          <w:bCs/>
        </w:rPr>
        <w:t>4</w:t>
      </w:r>
      <w:r w:rsidRPr="01188B97">
        <w:rPr>
          <w:rFonts w:eastAsia="Arial" w:cs="Calibri"/>
          <w:b/>
          <w:bCs/>
        </w:rPr>
        <w:t>.</w:t>
      </w:r>
      <w:r w:rsidR="00D970A7" w:rsidRPr="01188B97">
        <w:rPr>
          <w:rFonts w:eastAsia="Arial" w:cs="Calibri"/>
          <w:b/>
          <w:bCs/>
        </w:rPr>
        <w:t>2</w:t>
      </w:r>
      <w:r w:rsidRPr="01188B97">
        <w:rPr>
          <w:rFonts w:eastAsia="Arial" w:cs="Calibri"/>
          <w:b/>
          <w:bCs/>
        </w:rPr>
        <w:t>.</w:t>
      </w:r>
      <w:r w:rsidR="00D970A7" w:rsidRPr="01188B97">
        <w:rPr>
          <w:rFonts w:eastAsia="Arial" w:cs="Calibri"/>
          <w:b/>
          <w:bCs/>
        </w:rPr>
        <w:t>3</w:t>
      </w:r>
      <w:r w:rsidRPr="01188B97">
        <w:rPr>
          <w:rFonts w:eastAsia="Arial" w:cs="Calibri"/>
          <w:b/>
          <w:bCs/>
        </w:rPr>
        <w:t xml:space="preserve"> Actividad Proyecto </w:t>
      </w:r>
      <w:r w:rsidR="5817966A" w:rsidRPr="01188B97">
        <w:rPr>
          <w:rFonts w:eastAsia="Arial" w:cs="Calibri"/>
          <w:b/>
          <w:bCs/>
        </w:rPr>
        <w:t>F</w:t>
      </w:r>
      <w:r w:rsidRPr="01188B97">
        <w:rPr>
          <w:rFonts w:eastAsia="Arial" w:cs="Calibri"/>
          <w:b/>
          <w:bCs/>
        </w:rPr>
        <w:t>ormativo</w:t>
      </w:r>
    </w:p>
    <w:p w14:paraId="72A19DD2" w14:textId="2B357C91" w:rsidR="003142D3" w:rsidRPr="00BB109A" w:rsidRDefault="003142D3" w:rsidP="0005560F">
      <w:pPr>
        <w:tabs>
          <w:tab w:val="left" w:pos="4320"/>
          <w:tab w:val="left" w:pos="4485"/>
          <w:tab w:val="left" w:pos="5445"/>
        </w:tabs>
        <w:spacing w:after="0" w:line="360" w:lineRule="auto"/>
        <w:rPr>
          <w:rFonts w:eastAsia="Arial" w:cs="Calibri"/>
        </w:rPr>
      </w:pPr>
      <w:r w:rsidRPr="00E6613E">
        <w:rPr>
          <w:rFonts w:eastAsia="Arial" w:cs="Calibri"/>
          <w:b/>
        </w:rPr>
        <w:t xml:space="preserve">Descripción de la actividad: </w:t>
      </w:r>
      <w:r w:rsidR="00384800">
        <w:rPr>
          <w:rFonts w:eastAsia="Arial" w:cs="Calibri"/>
          <w:bCs/>
        </w:rPr>
        <w:t>L</w:t>
      </w:r>
      <w:r w:rsidR="00D05FD1" w:rsidRPr="00D05FD1">
        <w:rPr>
          <w:rFonts w:eastAsia="Arial" w:cs="Calibri"/>
          <w:bCs/>
        </w:rPr>
        <w:t>os</w:t>
      </w:r>
      <w:r w:rsidRPr="002D6061">
        <w:rPr>
          <w:rFonts w:eastAsia="Arial" w:cs="Calibri"/>
        </w:rPr>
        <w:t xml:space="preserve"> aprendices comprender</w:t>
      </w:r>
      <w:r>
        <w:rPr>
          <w:rFonts w:eastAsia="Arial" w:cs="Calibri"/>
        </w:rPr>
        <w:t>án</w:t>
      </w:r>
      <w:r w:rsidRPr="002D6061">
        <w:rPr>
          <w:rFonts w:eastAsia="Arial" w:cs="Calibri"/>
        </w:rPr>
        <w:t xml:space="preserve"> </w:t>
      </w:r>
      <w:r w:rsidR="00D05FD1">
        <w:rPr>
          <w:rFonts w:eastAsia="Arial" w:cs="Calibri"/>
        </w:rPr>
        <w:t xml:space="preserve">el proyecto formativo a desarrollar </w:t>
      </w:r>
      <w:r w:rsidR="00384800">
        <w:rPr>
          <w:rFonts w:eastAsia="Arial" w:cs="Calibri"/>
        </w:rPr>
        <w:t>en su formación</w:t>
      </w:r>
      <w:r w:rsidRPr="002D6061">
        <w:rPr>
          <w:rFonts w:eastAsia="Arial" w:cs="Calibri"/>
        </w:rPr>
        <w:t>.</w:t>
      </w:r>
    </w:p>
    <w:p w14:paraId="3D307E32" w14:textId="1C5E4FEB" w:rsidR="003142D3" w:rsidRDefault="003142D3" w:rsidP="0005560F">
      <w:pPr>
        <w:tabs>
          <w:tab w:val="left" w:pos="4320"/>
          <w:tab w:val="left" w:pos="4485"/>
          <w:tab w:val="left" w:pos="5445"/>
        </w:tabs>
        <w:spacing w:after="0" w:line="360" w:lineRule="auto"/>
        <w:rPr>
          <w:rFonts w:cs="Calibri"/>
          <w:color w:val="000000"/>
        </w:rPr>
      </w:pPr>
      <w:r>
        <w:rPr>
          <w:rFonts w:cs="Calibri"/>
        </w:rPr>
        <w:t xml:space="preserve">El instructor </w:t>
      </w:r>
      <w:r w:rsidR="00384800">
        <w:rPr>
          <w:rFonts w:cs="Calibri"/>
        </w:rPr>
        <w:t>hará entrega del archivo del proyecto</w:t>
      </w:r>
      <w:r w:rsidR="00B93CD4">
        <w:rPr>
          <w:rFonts w:cs="Calibri"/>
        </w:rPr>
        <w:t xml:space="preserve"> y de</w:t>
      </w:r>
      <w:r>
        <w:rPr>
          <w:rFonts w:cs="Calibri"/>
        </w:rPr>
        <w:t>l</w:t>
      </w:r>
      <w:r w:rsidR="00B93CD4">
        <w:rPr>
          <w:rFonts w:cs="Calibri"/>
        </w:rPr>
        <w:t xml:space="preserve"> taller </w:t>
      </w:r>
      <w:r w:rsidR="006B19ED">
        <w:rPr>
          <w:rFonts w:cs="Calibri"/>
        </w:rPr>
        <w:t>a desarrollar (se realiza en tríos)</w:t>
      </w:r>
    </w:p>
    <w:p w14:paraId="08661637" w14:textId="06BD5280" w:rsidR="003142D3" w:rsidRPr="003A41CC" w:rsidRDefault="003142D3" w:rsidP="0005560F">
      <w:pPr>
        <w:tabs>
          <w:tab w:val="left" w:pos="4320"/>
          <w:tab w:val="left" w:pos="4485"/>
          <w:tab w:val="left" w:pos="5445"/>
        </w:tabs>
        <w:spacing w:after="0" w:line="360" w:lineRule="auto"/>
        <w:rPr>
          <w:rFonts w:cs="Calibri"/>
          <w:color w:val="000000"/>
        </w:rPr>
      </w:pPr>
      <w:r>
        <w:rPr>
          <w:rFonts w:cs="Calibri"/>
          <w:color w:val="000000"/>
        </w:rPr>
        <w:t xml:space="preserve">Después </w:t>
      </w:r>
      <w:r w:rsidR="00B115C3">
        <w:rPr>
          <w:rFonts w:cs="Calibri"/>
          <w:color w:val="000000"/>
        </w:rPr>
        <w:t>el instructor conduce la plenaria y dará las conclusiones.</w:t>
      </w:r>
    </w:p>
    <w:p w14:paraId="4F6EEB7C" w14:textId="77777777" w:rsidR="003142D3" w:rsidRPr="00F51763" w:rsidRDefault="003142D3" w:rsidP="0005560F">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6D4CD407" w14:textId="3F05A3C6" w:rsidR="003142D3" w:rsidRPr="00F51763" w:rsidRDefault="003142D3" w:rsidP="0005560F">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 debate</w:t>
      </w:r>
      <w:r w:rsidR="00B115C3">
        <w:rPr>
          <w:rFonts w:eastAsia="Arial" w:cs="Calibri"/>
          <w:bCs/>
        </w:rPr>
        <w:t>, consultas.</w:t>
      </w:r>
    </w:p>
    <w:p w14:paraId="376F0488" w14:textId="77777777" w:rsidR="003142D3" w:rsidRPr="00F51763" w:rsidRDefault="003142D3" w:rsidP="0005560F">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390DB624" w14:textId="5C61A53D" w:rsidR="003142D3" w:rsidRDefault="003142D3" w:rsidP="0005560F">
      <w:pPr>
        <w:spacing w:after="0" w:line="360" w:lineRule="auto"/>
        <w:rPr>
          <w:rFonts w:eastAsia="Arial" w:cs="Calibri"/>
          <w:bCs/>
        </w:rPr>
      </w:pPr>
      <w:r w:rsidRPr="00652844">
        <w:rPr>
          <w:rFonts w:eastAsia="Arial" w:cs="Calibri"/>
          <w:b/>
        </w:rPr>
        <w:t>Material de apoyo</w:t>
      </w:r>
      <w:r w:rsidRPr="00F51763">
        <w:rPr>
          <w:rFonts w:eastAsia="Arial" w:cs="Calibri"/>
          <w:bCs/>
        </w:rPr>
        <w:t>:</w:t>
      </w:r>
      <w:r>
        <w:rPr>
          <w:rFonts w:eastAsia="Arial" w:cs="Calibri"/>
          <w:bCs/>
        </w:rPr>
        <w:t xml:space="preserve"> presentación PowerPoint, </w:t>
      </w:r>
      <w:r w:rsidR="005148D7">
        <w:rPr>
          <w:rFonts w:eastAsia="Arial" w:cs="Calibri"/>
          <w:bCs/>
        </w:rPr>
        <w:t>proyecto formativo, taller adjunto.</w:t>
      </w:r>
    </w:p>
    <w:p w14:paraId="5E1149A9" w14:textId="7380FEE8" w:rsidR="003142D3" w:rsidRDefault="003142D3" w:rsidP="0005560F">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sidR="005148D7">
        <w:rPr>
          <w:rFonts w:eastAsia="Arial" w:cs="Calibri"/>
          <w:bCs/>
        </w:rPr>
        <w:t>4</w:t>
      </w:r>
      <w:r>
        <w:rPr>
          <w:rFonts w:eastAsia="Arial" w:cs="Calibri"/>
          <w:bCs/>
        </w:rPr>
        <w:t>0 minutos</w:t>
      </w:r>
      <w:r w:rsidRPr="00F51763">
        <w:rPr>
          <w:rFonts w:eastAsia="Arial" w:cs="Calibri"/>
          <w:bCs/>
        </w:rPr>
        <w:t>.</w:t>
      </w:r>
    </w:p>
    <w:p w14:paraId="4101CFA9" w14:textId="77777777" w:rsidR="003142D3" w:rsidRDefault="003142D3" w:rsidP="0005560F">
      <w:pPr>
        <w:tabs>
          <w:tab w:val="left" w:pos="4320"/>
          <w:tab w:val="left" w:pos="4485"/>
          <w:tab w:val="left" w:pos="5445"/>
        </w:tabs>
        <w:spacing w:after="0" w:line="360" w:lineRule="auto"/>
        <w:rPr>
          <w:rFonts w:eastAsia="Arial" w:cs="Calibri"/>
          <w:bCs/>
        </w:rPr>
      </w:pPr>
    </w:p>
    <w:p w14:paraId="7DD36F02" w14:textId="41A391F0" w:rsidR="0052614A" w:rsidRPr="00BB109A" w:rsidRDefault="0052614A" w:rsidP="0052614A">
      <w:pPr>
        <w:tabs>
          <w:tab w:val="left" w:pos="4320"/>
          <w:tab w:val="left" w:pos="4485"/>
          <w:tab w:val="left" w:pos="5445"/>
        </w:tabs>
        <w:spacing w:after="0" w:line="360" w:lineRule="auto"/>
        <w:rPr>
          <w:rFonts w:eastAsia="Arial" w:cs="Calibri"/>
          <w:bCs/>
        </w:rPr>
      </w:pPr>
      <w:r w:rsidRPr="00207C9A">
        <w:rPr>
          <w:rFonts w:eastAsia="Arial" w:cs="Calibri"/>
          <w:b/>
        </w:rPr>
        <w:t>3.</w:t>
      </w:r>
      <w:r>
        <w:rPr>
          <w:rFonts w:eastAsia="Arial" w:cs="Calibri"/>
          <w:b/>
        </w:rPr>
        <w:t>4</w:t>
      </w:r>
      <w:r w:rsidRPr="00207C9A">
        <w:rPr>
          <w:rFonts w:eastAsia="Arial" w:cs="Calibri"/>
          <w:b/>
        </w:rPr>
        <w:t>.</w:t>
      </w:r>
      <w:r>
        <w:rPr>
          <w:rFonts w:eastAsia="Arial" w:cs="Calibri"/>
          <w:b/>
        </w:rPr>
        <w:t>2</w:t>
      </w:r>
      <w:r w:rsidRPr="00207C9A">
        <w:rPr>
          <w:rFonts w:eastAsia="Arial" w:cs="Calibri"/>
          <w:b/>
        </w:rPr>
        <w:t>.</w:t>
      </w:r>
      <w:r>
        <w:rPr>
          <w:rFonts w:eastAsia="Arial" w:cs="Calibri"/>
          <w:b/>
          <w:bCs/>
        </w:rPr>
        <w:t>4</w:t>
      </w:r>
      <w:r w:rsidRPr="00207C9A">
        <w:rPr>
          <w:rFonts w:eastAsia="Arial" w:cs="Calibri"/>
          <w:b/>
        </w:rPr>
        <w:t xml:space="preserve"> Actividad Reconocimiento de Aprendizajes Previos</w:t>
      </w:r>
    </w:p>
    <w:p w14:paraId="3356ADB7" w14:textId="77777777" w:rsidR="0052614A" w:rsidRPr="00756A89" w:rsidRDefault="0052614A" w:rsidP="0052614A">
      <w:pPr>
        <w:pStyle w:val="Sinespaciado"/>
        <w:spacing w:line="360" w:lineRule="auto"/>
      </w:pPr>
      <w:r w:rsidRPr="00BB109A">
        <w:rPr>
          <w:b/>
        </w:rPr>
        <w:t>Descripción de la actividad:</w:t>
      </w:r>
      <w:r>
        <w:rPr>
          <w:b/>
        </w:rPr>
        <w:t xml:space="preserve"> </w:t>
      </w:r>
      <w:r w:rsidRPr="003351D5">
        <w:t>El</w:t>
      </w:r>
      <w:r>
        <w:t xml:space="preserve"> instructor realizará una breve explicación de la importancia del </w:t>
      </w:r>
      <w:r w:rsidRPr="003351D5">
        <w:rPr>
          <w:i/>
          <w:iCs/>
        </w:rPr>
        <w:t>Reconocimiento de Aprendizajes Previos (RAP)</w:t>
      </w:r>
      <w:r>
        <w:rPr>
          <w:i/>
          <w:iCs/>
        </w:rPr>
        <w:t xml:space="preserve"> </w:t>
      </w:r>
      <w:r w:rsidRPr="00756A89">
        <w:t xml:space="preserve">dentro de la formación por competencias que desarrollamos en el Sena. </w:t>
      </w:r>
      <w:r>
        <w:rPr>
          <w:i/>
          <w:iCs/>
        </w:rPr>
        <w:t xml:space="preserve"> </w:t>
      </w:r>
      <w:r>
        <w:t>Seguidamente</w:t>
      </w:r>
      <w:r w:rsidRPr="4237858C">
        <w:t xml:space="preserve"> y de acuerdo con las orientaciones brind</w:t>
      </w:r>
      <w:r>
        <w:t>adas por</w:t>
      </w:r>
      <w:r w:rsidRPr="4237858C">
        <w:t xml:space="preserve"> el instructor (a)</w:t>
      </w:r>
      <w:r>
        <w:t>,</w:t>
      </w:r>
      <w:r w:rsidRPr="4237858C">
        <w:t xml:space="preserve"> Ud. procederá a diligenciar de manera </w:t>
      </w:r>
      <w:r>
        <w:t>sincera</w:t>
      </w:r>
      <w:r w:rsidRPr="4237858C">
        <w:t xml:space="preserve"> y responsable el formato para la identificación de aprendizajes previos relacionados con su programa de formación. </w:t>
      </w:r>
    </w:p>
    <w:p w14:paraId="1F53276A" w14:textId="77777777" w:rsidR="0052614A" w:rsidRPr="00BB109A" w:rsidRDefault="0052614A" w:rsidP="0052614A">
      <w:pPr>
        <w:tabs>
          <w:tab w:val="left" w:pos="4320"/>
          <w:tab w:val="left" w:pos="4485"/>
          <w:tab w:val="left" w:pos="5445"/>
        </w:tabs>
        <w:spacing w:after="0" w:line="360" w:lineRule="auto"/>
        <w:rPr>
          <w:rFonts w:eastAsia="Arial" w:cs="Calibri"/>
          <w:bCs/>
        </w:rPr>
      </w:pPr>
      <w:r w:rsidRPr="00BB109A">
        <w:rPr>
          <w:rFonts w:eastAsia="Arial" w:cs="Calibri"/>
          <w:b/>
        </w:rPr>
        <w:t>Ambiente requerido</w:t>
      </w:r>
      <w:r w:rsidRPr="00BB109A">
        <w:rPr>
          <w:rFonts w:eastAsia="Arial" w:cs="Calibri"/>
          <w:bCs/>
        </w:rPr>
        <w:t>:  taller o ambiente convencional</w:t>
      </w:r>
    </w:p>
    <w:p w14:paraId="541BD07E" w14:textId="77777777" w:rsidR="0052614A" w:rsidRPr="00BB109A" w:rsidRDefault="0052614A" w:rsidP="0052614A">
      <w:pPr>
        <w:tabs>
          <w:tab w:val="left" w:pos="4320"/>
          <w:tab w:val="left" w:pos="4485"/>
          <w:tab w:val="left" w:pos="5445"/>
        </w:tabs>
        <w:spacing w:after="0" w:line="360" w:lineRule="auto"/>
        <w:rPr>
          <w:rFonts w:eastAsia="Arial" w:cs="Calibri"/>
          <w:bCs/>
        </w:rPr>
      </w:pPr>
      <w:r w:rsidRPr="00BB109A">
        <w:rPr>
          <w:rFonts w:eastAsia="Arial" w:cs="Calibri"/>
          <w:b/>
        </w:rPr>
        <w:t>Estrategias o técnicas didácticas activas</w:t>
      </w:r>
      <w:r w:rsidRPr="00BB109A">
        <w:rPr>
          <w:rFonts w:eastAsia="Arial" w:cs="Calibri"/>
          <w:bCs/>
        </w:rPr>
        <w:t>: observación guiada.</w:t>
      </w:r>
    </w:p>
    <w:p w14:paraId="4A1A5A73" w14:textId="77777777" w:rsidR="0052614A" w:rsidRPr="00BB109A" w:rsidRDefault="0052614A" w:rsidP="0052614A">
      <w:pPr>
        <w:tabs>
          <w:tab w:val="left" w:pos="4320"/>
          <w:tab w:val="left" w:pos="4485"/>
          <w:tab w:val="left" w:pos="5445"/>
        </w:tabs>
        <w:spacing w:after="0" w:line="360" w:lineRule="auto"/>
        <w:rPr>
          <w:rFonts w:eastAsia="Arial" w:cs="Calibri"/>
          <w:bCs/>
        </w:rPr>
      </w:pPr>
      <w:r w:rsidRPr="00BB109A">
        <w:rPr>
          <w:rFonts w:eastAsia="Arial" w:cs="Calibri"/>
          <w:b/>
        </w:rPr>
        <w:t>Materiales de formación</w:t>
      </w:r>
      <w:r w:rsidRPr="00BB109A">
        <w:rPr>
          <w:rFonts w:eastAsia="Arial" w:cs="Calibri"/>
          <w:bCs/>
        </w:rPr>
        <w:t>: televisor, tablero.</w:t>
      </w:r>
    </w:p>
    <w:p w14:paraId="700CBE19" w14:textId="77777777" w:rsidR="0052614A" w:rsidRPr="00BB109A" w:rsidRDefault="0052614A" w:rsidP="0052614A">
      <w:pPr>
        <w:spacing w:after="0" w:line="360" w:lineRule="auto"/>
        <w:rPr>
          <w:rFonts w:eastAsia="Arial" w:cs="Calibri"/>
          <w:bCs/>
        </w:rPr>
      </w:pPr>
      <w:r w:rsidRPr="00BB109A">
        <w:rPr>
          <w:rFonts w:eastAsia="Arial" w:cs="Calibri"/>
          <w:b/>
        </w:rPr>
        <w:t>Material de apoyo</w:t>
      </w:r>
      <w:r w:rsidRPr="00BB109A">
        <w:rPr>
          <w:rFonts w:eastAsia="Arial" w:cs="Calibri"/>
          <w:bCs/>
        </w:rPr>
        <w:t xml:space="preserve">: presentación PowerPoint. </w:t>
      </w:r>
    </w:p>
    <w:p w14:paraId="33E5BA7F" w14:textId="77777777" w:rsidR="0052614A" w:rsidRPr="00822EFB" w:rsidRDefault="0052614A" w:rsidP="0052614A">
      <w:pPr>
        <w:tabs>
          <w:tab w:val="left" w:pos="4320"/>
          <w:tab w:val="left" w:pos="4485"/>
          <w:tab w:val="left" w:pos="5445"/>
        </w:tabs>
        <w:spacing w:after="0" w:line="360" w:lineRule="auto"/>
        <w:rPr>
          <w:rFonts w:eastAsia="Arial" w:cs="Calibri"/>
        </w:rPr>
      </w:pPr>
      <w:r w:rsidRPr="00822EFB">
        <w:rPr>
          <w:rFonts w:eastAsia="Arial" w:cs="Calibri"/>
          <w:b/>
        </w:rPr>
        <w:t>Evidencias de aprendizaje</w:t>
      </w:r>
      <w:r w:rsidRPr="00822EFB">
        <w:rPr>
          <w:rFonts w:eastAsia="Arial" w:cs="Calibri"/>
        </w:rPr>
        <w:t xml:space="preserve">: </w:t>
      </w:r>
      <w:r>
        <w:rPr>
          <w:rFonts w:eastAsia="Arial" w:cs="Calibri"/>
        </w:rPr>
        <w:t>diligenciamiento de Formato reconocimiento de Aprendizajes Previos.</w:t>
      </w:r>
    </w:p>
    <w:p w14:paraId="0F3065E4" w14:textId="77777777" w:rsidR="0052614A" w:rsidRPr="00822EFB" w:rsidRDefault="0052614A" w:rsidP="0052614A">
      <w:pPr>
        <w:tabs>
          <w:tab w:val="left" w:pos="4320"/>
          <w:tab w:val="left" w:pos="4485"/>
          <w:tab w:val="left" w:pos="5445"/>
        </w:tabs>
        <w:spacing w:after="0" w:line="360" w:lineRule="auto"/>
        <w:rPr>
          <w:rFonts w:eastAsia="Arial" w:cs="Calibri"/>
        </w:rPr>
      </w:pPr>
      <w:r w:rsidRPr="00822EFB">
        <w:rPr>
          <w:rFonts w:eastAsia="Arial" w:cs="Calibri"/>
          <w:b/>
        </w:rPr>
        <w:lastRenderedPageBreak/>
        <w:t>Instrumentos de evaluación</w:t>
      </w:r>
      <w:r w:rsidRPr="00822EFB">
        <w:rPr>
          <w:rFonts w:eastAsia="Arial" w:cs="Calibri"/>
        </w:rPr>
        <w:t>:</w:t>
      </w:r>
      <w:r w:rsidRPr="00822EFB">
        <w:rPr>
          <w:rFonts w:eastAsia="Arial" w:cs="Calibri"/>
          <w:bCs/>
        </w:rPr>
        <w:t xml:space="preserve"> N/A</w:t>
      </w:r>
    </w:p>
    <w:p w14:paraId="4EC1A7CE" w14:textId="77777777" w:rsidR="0052614A" w:rsidRPr="00BB109A" w:rsidRDefault="0052614A" w:rsidP="0052614A">
      <w:pPr>
        <w:tabs>
          <w:tab w:val="left" w:pos="4320"/>
          <w:tab w:val="left" w:pos="4485"/>
          <w:tab w:val="left" w:pos="5445"/>
        </w:tabs>
        <w:spacing w:after="0" w:line="360" w:lineRule="auto"/>
        <w:rPr>
          <w:rFonts w:eastAsia="Arial" w:cs="Calibri"/>
          <w:bCs/>
        </w:rPr>
      </w:pPr>
      <w:r w:rsidRPr="00BB109A">
        <w:rPr>
          <w:rFonts w:eastAsia="Arial" w:cs="Calibri"/>
          <w:b/>
        </w:rPr>
        <w:t>Duración de la actividad</w:t>
      </w:r>
      <w:r w:rsidRPr="00BB109A">
        <w:rPr>
          <w:rFonts w:eastAsia="Arial" w:cs="Calibri"/>
          <w:bCs/>
        </w:rPr>
        <w:t>:  60 minutos.</w:t>
      </w:r>
    </w:p>
    <w:p w14:paraId="33C595AD" w14:textId="77777777" w:rsidR="0052614A" w:rsidRDefault="0052614A" w:rsidP="0052614A">
      <w:pPr>
        <w:tabs>
          <w:tab w:val="left" w:pos="4320"/>
          <w:tab w:val="left" w:pos="4485"/>
          <w:tab w:val="left" w:pos="5445"/>
        </w:tabs>
        <w:spacing w:after="0" w:line="360" w:lineRule="auto"/>
        <w:rPr>
          <w:rFonts w:eastAsia="Arial" w:cs="Calibri"/>
          <w:b/>
        </w:rPr>
      </w:pPr>
    </w:p>
    <w:p w14:paraId="764F6AB7" w14:textId="32AC7D1E" w:rsidR="0052614A" w:rsidRDefault="0052614A" w:rsidP="0052614A">
      <w:pPr>
        <w:tabs>
          <w:tab w:val="left" w:pos="4320"/>
          <w:tab w:val="left" w:pos="4485"/>
          <w:tab w:val="left" w:pos="5445"/>
        </w:tabs>
        <w:spacing w:after="0" w:line="360" w:lineRule="auto"/>
        <w:rPr>
          <w:rFonts w:eastAsia="Arial" w:cs="Calibri"/>
          <w:bCs/>
        </w:rPr>
      </w:pPr>
      <w:r w:rsidRPr="3B01B7B0">
        <w:rPr>
          <w:rFonts w:eastAsia="Arial" w:cs="Calibri"/>
          <w:b/>
        </w:rPr>
        <w:t>3.</w:t>
      </w:r>
      <w:r>
        <w:rPr>
          <w:rFonts w:eastAsia="Arial" w:cs="Calibri"/>
          <w:b/>
        </w:rPr>
        <w:t>4</w:t>
      </w:r>
      <w:r w:rsidRPr="3B01B7B0">
        <w:rPr>
          <w:rFonts w:eastAsia="Arial" w:cs="Calibri"/>
          <w:b/>
        </w:rPr>
        <w:t>.</w:t>
      </w:r>
      <w:r>
        <w:rPr>
          <w:rFonts w:eastAsia="Arial" w:cs="Calibri"/>
          <w:b/>
        </w:rPr>
        <w:t>2</w:t>
      </w:r>
      <w:r w:rsidRPr="3B01B7B0">
        <w:rPr>
          <w:rFonts w:eastAsia="Arial" w:cs="Calibri"/>
          <w:b/>
        </w:rPr>
        <w:t>.</w:t>
      </w:r>
      <w:r>
        <w:rPr>
          <w:rFonts w:eastAsia="Arial" w:cs="Calibri"/>
          <w:b/>
        </w:rPr>
        <w:t>5</w:t>
      </w:r>
      <w:r w:rsidRPr="3B01B7B0">
        <w:rPr>
          <w:rFonts w:eastAsia="Arial" w:cs="Calibri"/>
          <w:b/>
        </w:rPr>
        <w:t xml:space="preserve"> Actividad Perfil</w:t>
      </w:r>
      <w:r>
        <w:rPr>
          <w:rFonts w:eastAsia="Arial" w:cs="Calibri"/>
          <w:b/>
        </w:rPr>
        <w:t xml:space="preserve"> de egreso</w:t>
      </w:r>
    </w:p>
    <w:p w14:paraId="5FBDE95C" w14:textId="77777777" w:rsidR="0052614A" w:rsidRPr="00174876" w:rsidRDefault="0052614A" w:rsidP="01188B97">
      <w:pPr>
        <w:spacing w:after="0" w:line="360" w:lineRule="auto"/>
        <w:rPr>
          <w:color w:val="000000"/>
        </w:rPr>
      </w:pPr>
      <w:r w:rsidRPr="01188B97">
        <w:rPr>
          <w:rFonts w:eastAsia="Arial" w:cs="Calibri"/>
          <w:b/>
          <w:bCs/>
        </w:rPr>
        <w:t xml:space="preserve">Descripción de la actividad: </w:t>
      </w:r>
      <w:r w:rsidRPr="01188B97">
        <w:rPr>
          <w:color w:val="000000" w:themeColor="text1"/>
        </w:rPr>
        <w:t xml:space="preserve">Conocer el perfil de egreso de acuerdo con el programa de formación en el que se matriculó, con el fin de identificar las áreas en las cuales se puede desempeñar una vez culmine su proceso de formación. </w:t>
      </w:r>
    </w:p>
    <w:p w14:paraId="13AE6A6E" w14:textId="1B277DB1" w:rsidR="0052614A" w:rsidRDefault="0052614A" w:rsidP="01188B97">
      <w:pPr>
        <w:spacing w:after="0" w:line="360" w:lineRule="auto"/>
        <w:rPr>
          <w:rFonts w:cs="Calibri"/>
          <w:color w:val="000000"/>
        </w:rPr>
      </w:pPr>
      <w:r w:rsidRPr="01188B97">
        <w:rPr>
          <w:rFonts w:cs="Calibri"/>
          <w:color w:val="000000" w:themeColor="text1"/>
        </w:rPr>
        <w:t>El instructor realizara equipos de trabajo entregara el perfil de egreso de la titulación.</w:t>
      </w:r>
    </w:p>
    <w:p w14:paraId="47A234B4" w14:textId="77777777" w:rsidR="00F64165" w:rsidRDefault="0052614A" w:rsidP="0052614A">
      <w:pPr>
        <w:spacing w:after="0" w:line="360" w:lineRule="auto"/>
        <w:rPr>
          <w:rFonts w:cs="Calibri"/>
          <w:color w:val="000000"/>
        </w:rPr>
      </w:pPr>
      <w:r w:rsidRPr="00F44DC7">
        <w:rPr>
          <w:rFonts w:cs="Calibri"/>
          <w:color w:val="000000"/>
        </w:rPr>
        <w:t>En su programa de formación</w:t>
      </w:r>
      <w:r w:rsidR="00F64165">
        <w:rPr>
          <w:rFonts w:cs="Calibri"/>
          <w:color w:val="000000"/>
        </w:rPr>
        <w:t>:</w:t>
      </w:r>
    </w:p>
    <w:p w14:paraId="32B59173" w14:textId="77777777" w:rsidR="00F64165" w:rsidRPr="003402F6" w:rsidRDefault="0052614A" w:rsidP="00F64165">
      <w:pPr>
        <w:pStyle w:val="Prrafodelista"/>
        <w:numPr>
          <w:ilvl w:val="0"/>
          <w:numId w:val="17"/>
        </w:numPr>
        <w:spacing w:after="0" w:line="360" w:lineRule="auto"/>
        <w:rPr>
          <w:rFonts w:ascii="Calibri" w:hAnsi="Calibri" w:cs="Calibri"/>
          <w:color w:val="000000"/>
        </w:rPr>
      </w:pPr>
      <w:r w:rsidRPr="003402F6">
        <w:rPr>
          <w:rFonts w:ascii="Calibri" w:hAnsi="Calibri" w:cs="Calibri"/>
          <w:color w:val="000000"/>
        </w:rPr>
        <w:t>¿Cuál cree que serán las principales labores o trabajos que podría desempeñar en el mundo laboral?</w:t>
      </w:r>
    </w:p>
    <w:p w14:paraId="68B4C9B3" w14:textId="77777777" w:rsidR="00F64165" w:rsidRPr="003402F6" w:rsidRDefault="0052614A" w:rsidP="00F64165">
      <w:pPr>
        <w:pStyle w:val="Prrafodelista"/>
        <w:numPr>
          <w:ilvl w:val="0"/>
          <w:numId w:val="17"/>
        </w:numPr>
        <w:spacing w:after="0" w:line="360" w:lineRule="auto"/>
        <w:rPr>
          <w:rFonts w:ascii="Calibri" w:hAnsi="Calibri" w:cs="Calibri"/>
          <w:color w:val="000000"/>
        </w:rPr>
      </w:pPr>
      <w:r w:rsidRPr="003402F6">
        <w:rPr>
          <w:rFonts w:ascii="Calibri" w:hAnsi="Calibri" w:cs="Calibri"/>
          <w:color w:val="000000"/>
        </w:rPr>
        <w:t>¿Cuáles funciones principales podría efectuar?</w:t>
      </w:r>
    </w:p>
    <w:p w14:paraId="7430D95E" w14:textId="5267870C" w:rsidR="0052614A" w:rsidRPr="003402F6" w:rsidRDefault="0052614A" w:rsidP="00F64165">
      <w:pPr>
        <w:pStyle w:val="Prrafodelista"/>
        <w:numPr>
          <w:ilvl w:val="0"/>
          <w:numId w:val="17"/>
        </w:numPr>
        <w:spacing w:after="0" w:line="360" w:lineRule="auto"/>
        <w:rPr>
          <w:rFonts w:ascii="Calibri" w:hAnsi="Calibri" w:cs="Calibri"/>
          <w:color w:val="000000"/>
        </w:rPr>
      </w:pPr>
      <w:r w:rsidRPr="003402F6">
        <w:rPr>
          <w:rFonts w:ascii="Calibri" w:hAnsi="Calibri" w:cs="Calibri"/>
          <w:color w:val="000000"/>
        </w:rPr>
        <w:t>¿Cuál es código de su ocupación?</w:t>
      </w:r>
    </w:p>
    <w:p w14:paraId="110FE2AA" w14:textId="77777777" w:rsidR="0052614A" w:rsidRPr="00F44DC7" w:rsidRDefault="0052614A" w:rsidP="0052614A">
      <w:pPr>
        <w:spacing w:after="0" w:line="360" w:lineRule="auto"/>
        <w:rPr>
          <w:rFonts w:cs="Calibri"/>
          <w:color w:val="000000"/>
        </w:rPr>
      </w:pPr>
      <w:r w:rsidRPr="00BB109A">
        <w:rPr>
          <w:rFonts w:cs="Calibri"/>
          <w:color w:val="000000"/>
        </w:rPr>
        <w:t>Socialice sus respuestas con sus compañeros e instructor.</w:t>
      </w:r>
    </w:p>
    <w:p w14:paraId="29773C72" w14:textId="77777777" w:rsidR="0052614A" w:rsidRPr="00F51763" w:rsidRDefault="0052614A" w:rsidP="0052614A">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5E56AD17" w14:textId="77777777" w:rsidR="0052614A" w:rsidRPr="00F51763" w:rsidRDefault="0052614A" w:rsidP="0052614A">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 observación guiada de video, debate.</w:t>
      </w:r>
    </w:p>
    <w:p w14:paraId="3E3B36BA" w14:textId="77777777" w:rsidR="0052614A" w:rsidRPr="00F51763" w:rsidRDefault="0052614A" w:rsidP="0052614A">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00AF6294" w14:textId="77777777" w:rsidR="0052614A" w:rsidRDefault="0052614A" w:rsidP="01188B97">
      <w:pPr>
        <w:spacing w:after="0" w:line="360" w:lineRule="auto"/>
        <w:jc w:val="both"/>
        <w:rPr>
          <w:rFonts w:eastAsia="Arial" w:cs="Calibri"/>
        </w:rPr>
      </w:pPr>
      <w:r w:rsidRPr="01188B97">
        <w:rPr>
          <w:rFonts w:eastAsia="Arial" w:cs="Calibri"/>
          <w:b/>
          <w:bCs/>
        </w:rPr>
        <w:t>Material de apoyo</w:t>
      </w:r>
      <w:r w:rsidRPr="01188B97">
        <w:rPr>
          <w:rFonts w:eastAsia="Arial" w:cs="Calibri"/>
        </w:rPr>
        <w:t xml:space="preserve">: presentación PowerPoint. </w:t>
      </w:r>
    </w:p>
    <w:p w14:paraId="6365758C" w14:textId="77777777" w:rsidR="0052614A" w:rsidRPr="00F44DC7" w:rsidRDefault="0052614A" w:rsidP="0052614A">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30 minutos.</w:t>
      </w:r>
    </w:p>
    <w:p w14:paraId="1BEADFED" w14:textId="630AB9B0" w:rsidR="01188B97" w:rsidRDefault="01188B97" w:rsidP="01188B97">
      <w:pPr>
        <w:tabs>
          <w:tab w:val="left" w:pos="4320"/>
          <w:tab w:val="left" w:pos="4485"/>
          <w:tab w:val="left" w:pos="5445"/>
        </w:tabs>
        <w:spacing w:after="0" w:line="360" w:lineRule="auto"/>
        <w:rPr>
          <w:rFonts w:eastAsia="Arial" w:cs="Calibri"/>
          <w:b/>
          <w:bCs/>
        </w:rPr>
      </w:pPr>
    </w:p>
    <w:p w14:paraId="3E81C2B1" w14:textId="67507117" w:rsidR="0B62615B" w:rsidRPr="00DB3F88" w:rsidRDefault="00DB3F88" w:rsidP="00DB3F88">
      <w:pPr>
        <w:tabs>
          <w:tab w:val="left" w:pos="4320"/>
          <w:tab w:val="left" w:pos="4485"/>
          <w:tab w:val="left" w:pos="5445"/>
        </w:tabs>
        <w:spacing w:after="0" w:line="360" w:lineRule="auto"/>
        <w:rPr>
          <w:rFonts w:cs="Calibri"/>
          <w:b/>
          <w:color w:val="000000" w:themeColor="text1"/>
        </w:rPr>
      </w:pPr>
      <w:r w:rsidRPr="00246CBA">
        <w:rPr>
          <w:rFonts w:eastAsia="Arial" w:cs="Calibri"/>
          <w:b/>
        </w:rPr>
        <w:t>3.</w:t>
      </w:r>
      <w:r>
        <w:rPr>
          <w:rFonts w:eastAsia="Arial" w:cs="Calibri"/>
          <w:b/>
        </w:rPr>
        <w:t>4</w:t>
      </w:r>
      <w:r w:rsidRPr="00246CBA">
        <w:rPr>
          <w:rFonts w:eastAsia="Arial" w:cs="Calibri"/>
          <w:b/>
        </w:rPr>
        <w:t xml:space="preserve">.3 </w:t>
      </w:r>
      <w:r>
        <w:rPr>
          <w:rFonts w:eastAsia="Arial" w:cs="Calibri"/>
          <w:b/>
        </w:rPr>
        <w:t>Utilizar</w:t>
      </w:r>
      <w:r>
        <w:rPr>
          <w:rFonts w:cs="Calibri"/>
          <w:b/>
          <w:color w:val="000000" w:themeColor="text1"/>
        </w:rPr>
        <w:t xml:space="preserve"> los servicios y apoyos de nuestra </w:t>
      </w:r>
      <w:r w:rsidRPr="00BB109A">
        <w:rPr>
          <w:rFonts w:cs="Calibri"/>
          <w:b/>
          <w:color w:val="000000" w:themeColor="text1"/>
        </w:rPr>
        <w:t>institución</w:t>
      </w:r>
    </w:p>
    <w:p w14:paraId="32FC04DC" w14:textId="5B3DEEF6" w:rsidR="00106029" w:rsidRPr="00BB109A" w:rsidRDefault="00106029" w:rsidP="0005560F">
      <w:pPr>
        <w:tabs>
          <w:tab w:val="left" w:pos="4320"/>
          <w:tab w:val="left" w:pos="4485"/>
          <w:tab w:val="left" w:pos="5445"/>
        </w:tabs>
        <w:spacing w:after="0" w:line="360" w:lineRule="auto"/>
        <w:rPr>
          <w:rFonts w:eastAsia="Arial" w:cs="Calibri"/>
          <w:bCs/>
        </w:rPr>
      </w:pPr>
      <w:r w:rsidRPr="00DB3F88">
        <w:rPr>
          <w:rFonts w:eastAsia="Arial" w:cs="Calibri"/>
          <w:b/>
        </w:rPr>
        <w:t>3</w:t>
      </w:r>
      <w:r w:rsidR="00DB3F88">
        <w:rPr>
          <w:rFonts w:eastAsia="Arial" w:cs="Calibri"/>
          <w:b/>
        </w:rPr>
        <w:t>.4.</w:t>
      </w:r>
      <w:r w:rsidR="00845D68">
        <w:rPr>
          <w:rFonts w:eastAsia="Arial" w:cs="Calibri"/>
          <w:b/>
        </w:rPr>
        <w:t>3.1</w:t>
      </w:r>
      <w:r w:rsidRPr="00DB3F88">
        <w:rPr>
          <w:rFonts w:eastAsia="Arial" w:cs="Calibri"/>
          <w:b/>
        </w:rPr>
        <w:t xml:space="preserve"> Actividad</w:t>
      </w:r>
      <w:r w:rsidR="00845D68">
        <w:rPr>
          <w:rFonts w:eastAsia="Arial" w:cs="Calibri"/>
        </w:rPr>
        <w:t xml:space="preserve"> </w:t>
      </w:r>
      <w:r w:rsidRPr="00DB3F88">
        <w:rPr>
          <w:rFonts w:eastAsia="Arial" w:cs="Calibri"/>
          <w:b/>
        </w:rPr>
        <w:t>Trivia SGVA / Caprendizaje</w:t>
      </w:r>
      <w:r>
        <w:rPr>
          <w:rFonts w:eastAsia="Arial" w:cs="Calibri"/>
          <w:b/>
        </w:rPr>
        <w:t xml:space="preserve"> </w:t>
      </w:r>
    </w:p>
    <w:p w14:paraId="53A53E3B" w14:textId="10B59395" w:rsidR="00106029" w:rsidRPr="00D60C38" w:rsidRDefault="00106029" w:rsidP="01188B97">
      <w:pPr>
        <w:spacing w:after="160" w:line="360" w:lineRule="auto"/>
        <w:jc w:val="both"/>
        <w:rPr>
          <w:rFonts w:cs="Calibri"/>
        </w:rPr>
      </w:pPr>
      <w:r w:rsidRPr="01188B97">
        <w:rPr>
          <w:rFonts w:eastAsia="Arial" w:cs="Calibri"/>
          <w:b/>
          <w:bCs/>
        </w:rPr>
        <w:t>Descripción de la actividad</w:t>
      </w:r>
      <w:r w:rsidRPr="01188B97">
        <w:rPr>
          <w:rFonts w:eastAsia="Arial" w:cs="Calibri"/>
        </w:rPr>
        <w:t xml:space="preserve">: </w:t>
      </w:r>
      <w:r w:rsidR="00CD3275" w:rsidRPr="01188B97">
        <w:rPr>
          <w:rFonts w:eastAsia="Arial" w:cs="Calibri"/>
        </w:rPr>
        <w:t xml:space="preserve">a fin de fortalecer </w:t>
      </w:r>
      <w:r w:rsidR="009B13BB" w:rsidRPr="01188B97">
        <w:rPr>
          <w:rFonts w:eastAsia="Arial" w:cs="Calibri"/>
        </w:rPr>
        <w:t xml:space="preserve">el aprendizaje </w:t>
      </w:r>
      <w:r w:rsidR="00A6583D" w:rsidRPr="01188B97">
        <w:rPr>
          <w:rFonts w:eastAsia="Arial" w:cs="Calibri"/>
        </w:rPr>
        <w:t>adqu</w:t>
      </w:r>
      <w:r w:rsidR="00877BC7" w:rsidRPr="01188B97">
        <w:rPr>
          <w:rFonts w:eastAsia="Arial" w:cs="Calibri"/>
        </w:rPr>
        <w:t>i</w:t>
      </w:r>
      <w:r w:rsidR="00A6583D" w:rsidRPr="01188B97">
        <w:rPr>
          <w:rFonts w:eastAsia="Arial" w:cs="Calibri"/>
        </w:rPr>
        <w:t xml:space="preserve">rido </w:t>
      </w:r>
      <w:r w:rsidR="00C80B96" w:rsidRPr="01188B97">
        <w:rPr>
          <w:rFonts w:eastAsia="Arial" w:cs="Calibri"/>
        </w:rPr>
        <w:t>sobre la</w:t>
      </w:r>
      <w:r w:rsidR="00A77152" w:rsidRPr="01188B97">
        <w:rPr>
          <w:rFonts w:eastAsia="Arial" w:cs="Calibri"/>
        </w:rPr>
        <w:t>s</w:t>
      </w:r>
      <w:r w:rsidR="00C80B96" w:rsidRPr="01188B97">
        <w:rPr>
          <w:rFonts w:eastAsia="Arial" w:cs="Calibri"/>
        </w:rPr>
        <w:t xml:space="preserve"> temática</w:t>
      </w:r>
      <w:r w:rsidR="00A77152" w:rsidRPr="01188B97">
        <w:rPr>
          <w:rFonts w:eastAsia="Arial" w:cs="Calibri"/>
        </w:rPr>
        <w:t>s</w:t>
      </w:r>
      <w:r w:rsidR="00101AEE" w:rsidRPr="01188B97">
        <w:rPr>
          <w:rFonts w:cs="Calibri"/>
        </w:rPr>
        <w:t xml:space="preserve"> claves en el desarrollo de su proceso formativo</w:t>
      </w:r>
      <w:r w:rsidR="006C020E" w:rsidRPr="01188B97">
        <w:rPr>
          <w:rFonts w:eastAsia="Arial" w:cs="Calibri"/>
        </w:rPr>
        <w:t>,</w:t>
      </w:r>
      <w:r w:rsidR="00A6583D" w:rsidRPr="01188B97">
        <w:rPr>
          <w:rFonts w:eastAsia="Arial" w:cs="Calibri"/>
        </w:rPr>
        <w:t xml:space="preserve"> </w:t>
      </w:r>
      <w:r w:rsidRPr="01188B97">
        <w:rPr>
          <w:rFonts w:eastAsia="Arial" w:cs="Calibri"/>
        </w:rPr>
        <w:t>en los mismos equipos de trabajo, a</w:t>
      </w:r>
      <w:r w:rsidRPr="01188B97">
        <w:rPr>
          <w:rFonts w:cs="Calibri"/>
        </w:rPr>
        <w:t xml:space="preserve"> través de una </w:t>
      </w:r>
      <w:r w:rsidRPr="01188B97">
        <w:rPr>
          <w:rFonts w:cs="Calibri"/>
          <w:b/>
          <w:bCs/>
        </w:rPr>
        <w:t xml:space="preserve">trivia sobre SGVA y Caprendizaje SENA, </w:t>
      </w:r>
      <w:r w:rsidRPr="01188B97">
        <w:rPr>
          <w:rFonts w:cs="Calibri"/>
        </w:rPr>
        <w:t>se valorará y reforzará el conocimiento de los aprendices sobre estas 2 temáticas</w:t>
      </w:r>
      <w:r w:rsidR="00E27BCD" w:rsidRPr="01188B97">
        <w:rPr>
          <w:rFonts w:cs="Calibri"/>
        </w:rPr>
        <w:t>.</w:t>
      </w:r>
    </w:p>
    <w:p w14:paraId="6CB3C6CD" w14:textId="0A2D7CF2" w:rsidR="00E27BCD" w:rsidRPr="00845D68" w:rsidRDefault="00E27BCD" w:rsidP="004D039A">
      <w:pPr>
        <w:pStyle w:val="SinEspacio"/>
      </w:pPr>
      <w:r w:rsidRPr="00845D68">
        <w:t xml:space="preserve">El instructor brinda una breve introducción sobre la </w:t>
      </w:r>
      <w:r w:rsidRPr="00845D68">
        <w:rPr>
          <w:b/>
          <w:bCs/>
        </w:rPr>
        <w:t>Trivia</w:t>
      </w:r>
      <w:r w:rsidRPr="00845D68">
        <w:t xml:space="preserve"> y su objetivo.</w:t>
      </w:r>
    </w:p>
    <w:p w14:paraId="47DE9418" w14:textId="77777777" w:rsidR="00E27BCD" w:rsidRPr="00845D68" w:rsidRDefault="00E27BCD" w:rsidP="004D039A">
      <w:pPr>
        <w:pStyle w:val="SinEspacio"/>
      </w:pPr>
      <w:r w:rsidRPr="00845D68">
        <w:t>Se explican las reglas y la forma en que se registrarán los puntos.</w:t>
      </w:r>
    </w:p>
    <w:p w14:paraId="0E4D1AC7" w14:textId="6A8900AD" w:rsidR="00E27BCD" w:rsidRPr="00845D68" w:rsidRDefault="00E27BCD" w:rsidP="004D039A">
      <w:pPr>
        <w:pStyle w:val="SinEspacio"/>
      </w:pPr>
      <w:r w:rsidRPr="00845D68">
        <w:t xml:space="preserve">Se organizan los </w:t>
      </w:r>
      <w:r w:rsidR="004D039A">
        <w:t>e</w:t>
      </w:r>
      <w:r w:rsidRPr="00845D68">
        <w:t>quipos.</w:t>
      </w:r>
    </w:p>
    <w:p w14:paraId="3F090FBF" w14:textId="2CA7BBAD" w:rsidR="00E27BCD" w:rsidRPr="00845D68" w:rsidRDefault="00E27BCD" w:rsidP="0005560F">
      <w:pPr>
        <w:pStyle w:val="SinEspacio0"/>
        <w:spacing w:line="360" w:lineRule="auto"/>
        <w:jc w:val="left"/>
        <w:rPr>
          <w:rFonts w:ascii="Calibri" w:hAnsi="Calibri"/>
          <w:sz w:val="22"/>
          <w:szCs w:val="22"/>
        </w:rPr>
      </w:pPr>
      <w:r w:rsidRPr="01188B97">
        <w:rPr>
          <w:rFonts w:ascii="Calibri" w:hAnsi="Calibri"/>
          <w:sz w:val="22"/>
          <w:szCs w:val="22"/>
          <w:u w:val="single"/>
        </w:rPr>
        <w:t xml:space="preserve">Para el </w:t>
      </w:r>
      <w:r w:rsidR="00845D68" w:rsidRPr="01188B97">
        <w:rPr>
          <w:rFonts w:ascii="Calibri" w:hAnsi="Calibri"/>
          <w:sz w:val="22"/>
          <w:szCs w:val="22"/>
          <w:u w:val="single"/>
        </w:rPr>
        <w:t>d</w:t>
      </w:r>
      <w:r w:rsidRPr="01188B97">
        <w:rPr>
          <w:rFonts w:ascii="Calibri" w:hAnsi="Calibri"/>
          <w:sz w:val="22"/>
          <w:szCs w:val="22"/>
          <w:u w:val="single"/>
        </w:rPr>
        <w:t xml:space="preserve">esarrollo de la </w:t>
      </w:r>
      <w:r w:rsidR="00845D68" w:rsidRPr="01188B97">
        <w:rPr>
          <w:rFonts w:ascii="Calibri" w:hAnsi="Calibri"/>
          <w:sz w:val="22"/>
          <w:szCs w:val="22"/>
          <w:u w:val="single"/>
        </w:rPr>
        <w:t>t</w:t>
      </w:r>
      <w:r w:rsidRPr="01188B97">
        <w:rPr>
          <w:rFonts w:ascii="Calibri" w:hAnsi="Calibri"/>
          <w:sz w:val="22"/>
          <w:szCs w:val="22"/>
          <w:u w:val="single"/>
        </w:rPr>
        <w:t>rivia</w:t>
      </w:r>
      <w:r w:rsidRPr="01188B97">
        <w:rPr>
          <w:rFonts w:ascii="Calibri" w:hAnsi="Calibri"/>
          <w:sz w:val="22"/>
          <w:szCs w:val="22"/>
        </w:rPr>
        <w:t>:</w:t>
      </w:r>
    </w:p>
    <w:p w14:paraId="3AAE688D" w14:textId="77777777" w:rsidR="004D039A" w:rsidRDefault="00E27BCD" w:rsidP="00480AE0">
      <w:pPr>
        <w:pStyle w:val="SinEspacio0"/>
        <w:numPr>
          <w:ilvl w:val="0"/>
          <w:numId w:val="16"/>
        </w:numPr>
        <w:spacing w:line="360" w:lineRule="auto"/>
        <w:jc w:val="left"/>
        <w:rPr>
          <w:rFonts w:ascii="Calibri" w:hAnsi="Calibri"/>
          <w:sz w:val="22"/>
          <w:szCs w:val="22"/>
        </w:rPr>
      </w:pPr>
      <w:r w:rsidRPr="00845D68">
        <w:rPr>
          <w:rFonts w:ascii="Calibri" w:hAnsi="Calibri"/>
          <w:sz w:val="22"/>
          <w:szCs w:val="22"/>
        </w:rPr>
        <w:t>El instructor lanza preguntas una a una, con un tiempo límite para responder.</w:t>
      </w:r>
    </w:p>
    <w:p w14:paraId="432A1807" w14:textId="77777777" w:rsidR="004D039A" w:rsidRDefault="00E27BCD" w:rsidP="00480AE0">
      <w:pPr>
        <w:pStyle w:val="SinEspacio0"/>
        <w:numPr>
          <w:ilvl w:val="0"/>
          <w:numId w:val="16"/>
        </w:numPr>
        <w:spacing w:line="360" w:lineRule="auto"/>
        <w:jc w:val="left"/>
        <w:rPr>
          <w:rFonts w:ascii="Calibri" w:hAnsi="Calibri"/>
          <w:sz w:val="22"/>
          <w:szCs w:val="22"/>
        </w:rPr>
      </w:pPr>
      <w:r w:rsidRPr="004D039A">
        <w:rPr>
          <w:rFonts w:ascii="Calibri" w:hAnsi="Calibri"/>
          <w:sz w:val="22"/>
          <w:szCs w:val="22"/>
        </w:rPr>
        <w:lastRenderedPageBreak/>
        <w:t>El equipo que responda correctamente deberá tras la respuesta correcta a cada pregunta explicarla brevemente.</w:t>
      </w:r>
    </w:p>
    <w:p w14:paraId="25AF3B56" w14:textId="3E79010D" w:rsidR="00E27BCD" w:rsidRPr="004D039A" w:rsidRDefault="00E27BCD" w:rsidP="00480AE0">
      <w:pPr>
        <w:pStyle w:val="SinEspacio0"/>
        <w:numPr>
          <w:ilvl w:val="0"/>
          <w:numId w:val="16"/>
        </w:numPr>
        <w:spacing w:line="360" w:lineRule="auto"/>
        <w:jc w:val="left"/>
        <w:rPr>
          <w:rFonts w:ascii="Calibri" w:hAnsi="Calibri"/>
          <w:sz w:val="22"/>
          <w:szCs w:val="22"/>
        </w:rPr>
      </w:pPr>
      <w:r w:rsidRPr="004D039A">
        <w:rPr>
          <w:rFonts w:ascii="Calibri" w:hAnsi="Calibri"/>
          <w:sz w:val="22"/>
          <w:szCs w:val="22"/>
        </w:rPr>
        <w:t>El instructor actualizará los puntajes en vivo para mantener la competencia activa.</w:t>
      </w:r>
    </w:p>
    <w:p w14:paraId="3B57A472" w14:textId="518BBFEC" w:rsidR="00E27BCD" w:rsidRPr="004D039A" w:rsidRDefault="00E27BCD" w:rsidP="004D039A">
      <w:pPr>
        <w:pStyle w:val="SinEspacio"/>
      </w:pPr>
      <w:r w:rsidRPr="01188B97">
        <w:rPr>
          <w:u w:val="single"/>
        </w:rPr>
        <w:t>Cierre y Evaluación</w:t>
      </w:r>
      <w:r w:rsidR="57AD0183">
        <w:t>:</w:t>
      </w:r>
    </w:p>
    <w:p w14:paraId="6D63B8C8" w14:textId="77777777" w:rsidR="004D039A" w:rsidRDefault="00E27BCD" w:rsidP="004D039A">
      <w:pPr>
        <w:pStyle w:val="SinEspacio"/>
      </w:pPr>
      <w:r w:rsidRPr="004D039A">
        <w:t>Se revisan los puntajes finales y se premia los equipos con mejores resultados.</w:t>
      </w:r>
    </w:p>
    <w:p w14:paraId="7A65C0C4" w14:textId="77777777" w:rsidR="004D039A" w:rsidRDefault="00E27BCD" w:rsidP="004D039A">
      <w:pPr>
        <w:pStyle w:val="SinEspacio"/>
      </w:pPr>
      <w:r w:rsidRPr="004D039A">
        <w:t>Se realiza un breve espacio de preguntas y respuestas para aclarar dudas.</w:t>
      </w:r>
    </w:p>
    <w:p w14:paraId="01A331A2" w14:textId="2AB0019F" w:rsidR="00E27BCD" w:rsidRPr="004D039A" w:rsidRDefault="00E27BCD" w:rsidP="004D039A">
      <w:pPr>
        <w:pStyle w:val="SinEspacio"/>
      </w:pPr>
      <w:r w:rsidRPr="004D039A">
        <w:t xml:space="preserve">Se entrega un resumen con información clave sobre SGVA y </w:t>
      </w:r>
      <w:proofErr w:type="spellStart"/>
      <w:r w:rsidRPr="004D039A">
        <w:t>Caprendizaje</w:t>
      </w:r>
      <w:proofErr w:type="spellEnd"/>
      <w:r w:rsidRPr="004D039A">
        <w:t>.</w:t>
      </w:r>
    </w:p>
    <w:p w14:paraId="0429E2C9" w14:textId="77777777" w:rsidR="000C7D03" w:rsidRPr="00845D68" w:rsidRDefault="000C7D03" w:rsidP="0005560F">
      <w:pPr>
        <w:tabs>
          <w:tab w:val="left" w:pos="4320"/>
          <w:tab w:val="left" w:pos="4485"/>
          <w:tab w:val="left" w:pos="5445"/>
        </w:tabs>
        <w:spacing w:after="0" w:line="360" w:lineRule="auto"/>
        <w:rPr>
          <w:rFonts w:eastAsia="Arial" w:cs="Calibri"/>
          <w:bCs/>
        </w:rPr>
      </w:pPr>
      <w:r w:rsidRPr="00845D68">
        <w:rPr>
          <w:rFonts w:eastAsia="Arial" w:cs="Calibri"/>
          <w:b/>
        </w:rPr>
        <w:t>Ambiente requerido</w:t>
      </w:r>
      <w:r w:rsidRPr="00845D68">
        <w:rPr>
          <w:rFonts w:eastAsia="Arial" w:cs="Calibri"/>
          <w:bCs/>
        </w:rPr>
        <w:t>:  taller o ambiente convencional</w:t>
      </w:r>
    </w:p>
    <w:p w14:paraId="55EDF111" w14:textId="0DE1644E" w:rsidR="000C7D03" w:rsidRPr="00845D68" w:rsidRDefault="000C7D03" w:rsidP="0005560F">
      <w:pPr>
        <w:tabs>
          <w:tab w:val="left" w:pos="4320"/>
          <w:tab w:val="left" w:pos="4485"/>
          <w:tab w:val="left" w:pos="5445"/>
        </w:tabs>
        <w:spacing w:after="0" w:line="360" w:lineRule="auto"/>
        <w:rPr>
          <w:rFonts w:eastAsia="Arial" w:cs="Calibri"/>
          <w:bCs/>
        </w:rPr>
      </w:pPr>
      <w:r w:rsidRPr="00845D68">
        <w:rPr>
          <w:rFonts w:eastAsia="Arial" w:cs="Calibri"/>
          <w:b/>
        </w:rPr>
        <w:t>Estrategias o técnicas didácticas activas</w:t>
      </w:r>
      <w:r w:rsidRPr="00845D68">
        <w:rPr>
          <w:rFonts w:eastAsia="Arial" w:cs="Calibri"/>
          <w:bCs/>
        </w:rPr>
        <w:t>: trabajo colaborativo.</w:t>
      </w:r>
    </w:p>
    <w:p w14:paraId="6FB89903" w14:textId="77777777" w:rsidR="004D039A" w:rsidRDefault="000C7D03" w:rsidP="004D039A">
      <w:pPr>
        <w:tabs>
          <w:tab w:val="left" w:pos="4320"/>
          <w:tab w:val="left" w:pos="4485"/>
          <w:tab w:val="left" w:pos="5445"/>
        </w:tabs>
        <w:spacing w:after="0" w:line="360" w:lineRule="auto"/>
        <w:rPr>
          <w:rFonts w:eastAsia="Arial" w:cs="Calibri"/>
          <w:bCs/>
        </w:rPr>
      </w:pPr>
      <w:r w:rsidRPr="00845D68">
        <w:rPr>
          <w:rFonts w:eastAsia="Arial" w:cs="Calibri"/>
          <w:b/>
        </w:rPr>
        <w:t>Materiales de formación</w:t>
      </w:r>
      <w:r w:rsidRPr="00845D68">
        <w:rPr>
          <w:rFonts w:eastAsia="Arial" w:cs="Calibri"/>
          <w:bCs/>
        </w:rPr>
        <w:t>: televisor, tablero, marcador.</w:t>
      </w:r>
    </w:p>
    <w:p w14:paraId="36A55AF1" w14:textId="6CF0DF6F" w:rsidR="00E4121B" w:rsidRPr="00845D68" w:rsidRDefault="000C7D03" w:rsidP="004D039A">
      <w:pPr>
        <w:tabs>
          <w:tab w:val="left" w:pos="4320"/>
          <w:tab w:val="left" w:pos="4485"/>
          <w:tab w:val="left" w:pos="5445"/>
        </w:tabs>
        <w:spacing w:after="0" w:line="360" w:lineRule="auto"/>
      </w:pPr>
      <w:r w:rsidRPr="0D139B78">
        <w:rPr>
          <w:rFonts w:eastAsia="Arial" w:cs="Calibri"/>
          <w:b/>
          <w:bCs/>
          <w:lang w:val="es-ES"/>
        </w:rPr>
        <w:t>Material de apoyo</w:t>
      </w:r>
      <w:r w:rsidRPr="0D139B78">
        <w:rPr>
          <w:rFonts w:eastAsia="Arial" w:cs="Calibri"/>
          <w:lang w:val="es-ES"/>
        </w:rPr>
        <w:t>:</w:t>
      </w:r>
      <w:r w:rsidR="00E4121B" w:rsidRPr="0D139B78">
        <w:rPr>
          <w:rFonts w:eastAsia="Arial" w:cs="Calibri"/>
          <w:lang w:val="es-ES"/>
        </w:rPr>
        <w:t xml:space="preserve"> Cuestionario</w:t>
      </w:r>
      <w:r w:rsidR="00526B9A" w:rsidRPr="0D139B78">
        <w:rPr>
          <w:rFonts w:eastAsia="Arial" w:cs="Calibri"/>
          <w:lang w:val="es-ES"/>
        </w:rPr>
        <w:t xml:space="preserve"> Conociendo sobre SGVA y </w:t>
      </w:r>
      <w:proofErr w:type="spellStart"/>
      <w:r w:rsidR="00526B9A" w:rsidRPr="0D139B78">
        <w:rPr>
          <w:rFonts w:eastAsia="Arial" w:cs="Calibri"/>
          <w:lang w:val="es-ES"/>
        </w:rPr>
        <w:t>Caprendizaje</w:t>
      </w:r>
      <w:proofErr w:type="spellEnd"/>
      <w:r w:rsidR="00E4121B" w:rsidRPr="0D139B78">
        <w:rPr>
          <w:rFonts w:eastAsia="Arial" w:cs="Calibri"/>
          <w:lang w:val="es-ES"/>
        </w:rPr>
        <w:t xml:space="preserve"> </w:t>
      </w:r>
      <w:r w:rsidRPr="0D139B78">
        <w:rPr>
          <w:rFonts w:eastAsia="Arial" w:cs="Calibri"/>
          <w:lang w:val="es-ES"/>
        </w:rPr>
        <w:t xml:space="preserve"> </w:t>
      </w:r>
      <w:hyperlink r:id="rId34">
        <w:r w:rsidR="00E4121B" w:rsidRPr="0D139B78">
          <w:rPr>
            <w:rStyle w:val="Hipervnculo"/>
            <w:lang w:val="es-ES"/>
          </w:rPr>
          <w:t>https://caprendizaje.sena.edu.co/sgva/SGVA_Diseno/pag/login.aspx</w:t>
        </w:r>
      </w:hyperlink>
    </w:p>
    <w:p w14:paraId="009EB130" w14:textId="77777777" w:rsidR="00E4121B" w:rsidRPr="00845D68" w:rsidRDefault="00E4121B" w:rsidP="004D039A">
      <w:pPr>
        <w:pStyle w:val="SinEspacio"/>
      </w:pPr>
      <w:hyperlink r:id="rId35" w:history="1">
        <w:r w:rsidRPr="00845D68">
          <w:rPr>
            <w:rStyle w:val="Hipervnculo"/>
            <w:lang w:val="es-ES_tradnl"/>
          </w:rPr>
          <w:t>Sistema de Gestión Virtual de Aprendices</w:t>
        </w:r>
      </w:hyperlink>
    </w:p>
    <w:p w14:paraId="6300258C" w14:textId="77777777" w:rsidR="00E4121B" w:rsidRPr="00845D68" w:rsidRDefault="00E4121B" w:rsidP="004D039A">
      <w:pPr>
        <w:pStyle w:val="SinEspacio"/>
      </w:pPr>
      <w:hyperlink r:id="rId36" w:history="1">
        <w:proofErr w:type="spellStart"/>
        <w:r w:rsidRPr="00845D68">
          <w:rPr>
            <w:rStyle w:val="Hipervnculo"/>
            <w:lang w:val="es-ES_tradnl"/>
          </w:rPr>
          <w:t>Caprendizaje</w:t>
        </w:r>
        <w:proofErr w:type="spellEnd"/>
        <w:r w:rsidRPr="00845D68">
          <w:rPr>
            <w:rStyle w:val="Hipervnculo"/>
            <w:lang w:val="es-ES_tradnl"/>
          </w:rPr>
          <w:t xml:space="preserve"> Sena: Registro y funcionamiento 2025 – senaplus.co</w:t>
        </w:r>
      </w:hyperlink>
    </w:p>
    <w:p w14:paraId="2D375735" w14:textId="17AD6506" w:rsidR="000C7D03" w:rsidRPr="00845D68" w:rsidRDefault="00E4121B" w:rsidP="0005560F">
      <w:pPr>
        <w:spacing w:after="0" w:line="360" w:lineRule="auto"/>
      </w:pPr>
      <w:hyperlink r:id="rId37" w:history="1">
        <w:proofErr w:type="spellStart"/>
        <w:r w:rsidRPr="00845D68">
          <w:rPr>
            <w:rStyle w:val="Hipervnculo"/>
            <w:lang w:val="es-ES_tradnl"/>
          </w:rPr>
          <w:t>Caprendizaje</w:t>
        </w:r>
        <w:proofErr w:type="spellEnd"/>
        <w:r w:rsidRPr="00845D68">
          <w:rPr>
            <w:rStyle w:val="Hipervnculo"/>
            <w:lang w:val="es-ES_tradnl"/>
          </w:rPr>
          <w:t xml:space="preserve"> SENA: ¿Qué es y cómo funciona? | Sede Virtual</w:t>
        </w:r>
      </w:hyperlink>
    </w:p>
    <w:p w14:paraId="357B75A3" w14:textId="77777777" w:rsidR="00526B9A" w:rsidRPr="00845D68" w:rsidRDefault="00526B9A" w:rsidP="0005560F">
      <w:pPr>
        <w:tabs>
          <w:tab w:val="left" w:pos="4320"/>
          <w:tab w:val="left" w:pos="4485"/>
          <w:tab w:val="left" w:pos="5445"/>
        </w:tabs>
        <w:spacing w:after="0" w:line="360" w:lineRule="auto"/>
        <w:rPr>
          <w:rFonts w:eastAsia="Arial" w:cs="Calibri"/>
          <w:bCs/>
        </w:rPr>
      </w:pPr>
      <w:r w:rsidRPr="00845D68">
        <w:rPr>
          <w:rFonts w:eastAsia="Arial" w:cs="Calibri"/>
          <w:b/>
        </w:rPr>
        <w:t>Evidencias de aprendizaje</w:t>
      </w:r>
      <w:r w:rsidRPr="00845D68">
        <w:rPr>
          <w:rFonts w:eastAsia="Arial" w:cs="Calibri"/>
        </w:rPr>
        <w:t>:  N/A</w:t>
      </w:r>
    </w:p>
    <w:p w14:paraId="5C5CB8C4" w14:textId="77777777" w:rsidR="00526B9A" w:rsidRPr="00845D68" w:rsidRDefault="00526B9A" w:rsidP="0005560F">
      <w:pPr>
        <w:tabs>
          <w:tab w:val="left" w:pos="4320"/>
          <w:tab w:val="left" w:pos="4485"/>
          <w:tab w:val="left" w:pos="5445"/>
        </w:tabs>
        <w:spacing w:after="0" w:line="360" w:lineRule="auto"/>
        <w:rPr>
          <w:rFonts w:eastAsia="Arial" w:cs="Calibri"/>
          <w:bCs/>
        </w:rPr>
      </w:pPr>
      <w:r w:rsidRPr="00845D68">
        <w:rPr>
          <w:rFonts w:eastAsia="Arial" w:cs="Calibri"/>
          <w:b/>
        </w:rPr>
        <w:t>Instrumentos de evaluación</w:t>
      </w:r>
      <w:r w:rsidRPr="00845D68">
        <w:rPr>
          <w:rFonts w:eastAsia="Arial" w:cs="Calibri"/>
        </w:rPr>
        <w:t>: N/A</w:t>
      </w:r>
    </w:p>
    <w:p w14:paraId="763501CF" w14:textId="78417E1C" w:rsidR="004D039A" w:rsidRPr="004D039A" w:rsidRDefault="000C7D03" w:rsidP="0005560F">
      <w:pPr>
        <w:tabs>
          <w:tab w:val="left" w:pos="4320"/>
          <w:tab w:val="left" w:pos="4485"/>
          <w:tab w:val="left" w:pos="5445"/>
        </w:tabs>
        <w:spacing w:after="0" w:line="360" w:lineRule="auto"/>
        <w:rPr>
          <w:rFonts w:eastAsia="Arial" w:cs="Calibri"/>
          <w:bCs/>
        </w:rPr>
      </w:pPr>
      <w:r w:rsidRPr="01188B97">
        <w:rPr>
          <w:rFonts w:eastAsia="Arial" w:cs="Calibri"/>
          <w:b/>
          <w:bCs/>
        </w:rPr>
        <w:t>Duración de la actividad</w:t>
      </w:r>
      <w:r w:rsidRPr="01188B97">
        <w:rPr>
          <w:rFonts w:eastAsia="Arial" w:cs="Calibri"/>
        </w:rPr>
        <w:t>:  30 minutos.</w:t>
      </w:r>
    </w:p>
    <w:p w14:paraId="554EF48C" w14:textId="606A00FA" w:rsidR="01188B97" w:rsidRDefault="01188B97" w:rsidP="01188B97">
      <w:pPr>
        <w:tabs>
          <w:tab w:val="left" w:pos="4320"/>
          <w:tab w:val="left" w:pos="4485"/>
          <w:tab w:val="left" w:pos="5445"/>
        </w:tabs>
        <w:spacing w:after="0" w:line="360" w:lineRule="auto"/>
        <w:rPr>
          <w:rFonts w:eastAsia="Arial" w:cs="Calibri"/>
          <w:b/>
          <w:bCs/>
        </w:rPr>
      </w:pPr>
    </w:p>
    <w:p w14:paraId="5A19B84E" w14:textId="504194D8" w:rsidR="00404795" w:rsidRPr="00BB109A" w:rsidRDefault="00404795" w:rsidP="0005560F">
      <w:pPr>
        <w:tabs>
          <w:tab w:val="left" w:pos="4320"/>
          <w:tab w:val="left" w:pos="4485"/>
          <w:tab w:val="left" w:pos="5445"/>
        </w:tabs>
        <w:spacing w:after="0" w:line="360" w:lineRule="auto"/>
        <w:rPr>
          <w:rFonts w:eastAsia="Arial" w:cs="Calibri"/>
          <w:bCs/>
        </w:rPr>
      </w:pPr>
      <w:r w:rsidRPr="004D039A">
        <w:rPr>
          <w:rFonts w:eastAsia="Arial" w:cs="Calibri"/>
          <w:b/>
        </w:rPr>
        <w:t>3.</w:t>
      </w:r>
      <w:r w:rsidR="004D039A" w:rsidRPr="004D039A">
        <w:rPr>
          <w:rFonts w:eastAsia="Arial" w:cs="Calibri"/>
          <w:b/>
        </w:rPr>
        <w:t>4.3.2</w:t>
      </w:r>
      <w:r w:rsidRPr="004D039A">
        <w:rPr>
          <w:rFonts w:eastAsia="Arial" w:cs="Calibri"/>
          <w:b/>
        </w:rPr>
        <w:t xml:space="preserve"> Actividad</w:t>
      </w:r>
      <w:r w:rsidRPr="004D039A">
        <w:rPr>
          <w:rFonts w:eastAsia="Arial" w:cs="Calibri"/>
          <w:bCs/>
        </w:rPr>
        <w:t xml:space="preserve"> </w:t>
      </w:r>
      <w:r w:rsidR="00F14B94" w:rsidRPr="004D039A">
        <w:rPr>
          <w:rFonts w:eastAsia="Arial" w:cs="Calibri"/>
          <w:b/>
        </w:rPr>
        <w:t xml:space="preserve">Selección de Alternativa </w:t>
      </w:r>
      <w:r w:rsidR="000C16AC" w:rsidRPr="004D039A">
        <w:rPr>
          <w:rFonts w:eastAsia="Arial" w:cs="Calibri"/>
          <w:b/>
        </w:rPr>
        <w:t xml:space="preserve">de </w:t>
      </w:r>
      <w:r w:rsidR="00F14B94" w:rsidRPr="004D039A">
        <w:rPr>
          <w:rFonts w:eastAsia="Arial" w:cs="Calibri"/>
          <w:b/>
        </w:rPr>
        <w:t>Modalidad</w:t>
      </w:r>
      <w:r w:rsidRPr="004D039A">
        <w:rPr>
          <w:rFonts w:eastAsia="Arial" w:cs="Calibri"/>
          <w:b/>
        </w:rPr>
        <w:t xml:space="preserve"> </w:t>
      </w:r>
      <w:r w:rsidR="00000538" w:rsidRPr="004D039A">
        <w:rPr>
          <w:rFonts w:eastAsia="Arial" w:cs="Calibri"/>
          <w:b/>
          <w:bCs/>
        </w:rPr>
        <w:t xml:space="preserve">de </w:t>
      </w:r>
      <w:r w:rsidR="004B78D8" w:rsidRPr="004D039A">
        <w:rPr>
          <w:rFonts w:eastAsia="Arial" w:cs="Calibri"/>
          <w:b/>
        </w:rPr>
        <w:t>Etapa Productiva”</w:t>
      </w:r>
      <w:r w:rsidR="004B78D8">
        <w:rPr>
          <w:rFonts w:eastAsia="Arial" w:cs="Calibri"/>
          <w:b/>
        </w:rPr>
        <w:t xml:space="preserve"> </w:t>
      </w:r>
    </w:p>
    <w:p w14:paraId="39931B0B" w14:textId="1E3F1002" w:rsidR="0065556F" w:rsidRDefault="00404795" w:rsidP="004D039A">
      <w:pPr>
        <w:pStyle w:val="SinEspacio"/>
        <w:rPr>
          <w:rFonts w:eastAsia="Arial"/>
        </w:rPr>
      </w:pPr>
      <w:r w:rsidRPr="00BB109A">
        <w:rPr>
          <w:rFonts w:eastAsia="Arial"/>
          <w:b/>
        </w:rPr>
        <w:t>Descripción de la actividad</w:t>
      </w:r>
      <w:r w:rsidRPr="00BB109A">
        <w:rPr>
          <w:rFonts w:eastAsia="Arial"/>
        </w:rPr>
        <w:t xml:space="preserve">: </w:t>
      </w:r>
      <w:r w:rsidR="0065556F" w:rsidRPr="0065556F">
        <w:rPr>
          <w:rFonts w:eastAsia="Arial"/>
        </w:rPr>
        <w:t xml:space="preserve">Es fundamental que el aprendiz, después de conocer las características y objetivos de la </w:t>
      </w:r>
      <w:r w:rsidR="0065556F" w:rsidRPr="0065556F">
        <w:rPr>
          <w:rFonts w:eastAsia="Arial"/>
          <w:b/>
        </w:rPr>
        <w:t>etapa productiva</w:t>
      </w:r>
      <w:r w:rsidR="0065556F" w:rsidRPr="0065556F">
        <w:rPr>
          <w:rFonts w:eastAsia="Arial"/>
        </w:rPr>
        <w:t xml:space="preserve">, seleccione de manera informada la </w:t>
      </w:r>
      <w:r w:rsidR="0065556F" w:rsidRPr="0065556F">
        <w:rPr>
          <w:rFonts w:eastAsia="Arial"/>
          <w:b/>
        </w:rPr>
        <w:t>modalidad</w:t>
      </w:r>
      <w:r w:rsidR="0065556F" w:rsidRPr="0065556F">
        <w:rPr>
          <w:rFonts w:eastAsia="Arial"/>
        </w:rPr>
        <w:t xml:space="preserve"> más adecuada para su desarrollo. Esta decisión tiene una </w:t>
      </w:r>
      <w:r w:rsidR="0065556F" w:rsidRPr="0065556F">
        <w:rPr>
          <w:rFonts w:eastAsia="Arial"/>
          <w:b/>
        </w:rPr>
        <w:t>gran importancia</w:t>
      </w:r>
      <w:r w:rsidR="0065556F" w:rsidRPr="0065556F">
        <w:rPr>
          <w:rFonts w:eastAsia="Arial"/>
        </w:rPr>
        <w:t xml:space="preserve"> porque impacta directamente en el aprendizaje, las oportunidades laborales y el fortalecimiento de habilidades prácticas en un entorno real. </w:t>
      </w:r>
    </w:p>
    <w:p w14:paraId="02309E03" w14:textId="21A4DAA4" w:rsidR="000C16AC" w:rsidRDefault="0065556F" w:rsidP="004D039A">
      <w:pPr>
        <w:pStyle w:val="SinEspacio"/>
      </w:pPr>
      <w:r>
        <w:rPr>
          <w:rFonts w:eastAsia="Arial" w:cs="Calibri"/>
        </w:rPr>
        <w:t xml:space="preserve">Por lo anterior, </w:t>
      </w:r>
      <w:r w:rsidR="000C16AC">
        <w:rPr>
          <w:rFonts w:eastAsia="Arial" w:cs="Calibri"/>
        </w:rPr>
        <w:t xml:space="preserve">el instructor (a), </w:t>
      </w:r>
      <w:r w:rsidR="004B5B64">
        <w:rPr>
          <w:rFonts w:eastAsia="Arial" w:cs="Calibri"/>
        </w:rPr>
        <w:t>presentará,</w:t>
      </w:r>
      <w:r>
        <w:rPr>
          <w:rFonts w:eastAsia="Arial" w:cs="Calibri"/>
        </w:rPr>
        <w:t xml:space="preserve"> </w:t>
      </w:r>
      <w:r w:rsidR="000C16AC">
        <w:rPr>
          <w:rFonts w:eastAsia="Arial" w:cs="Calibri"/>
        </w:rPr>
        <w:t>explicará y orientará a l</w:t>
      </w:r>
      <w:r w:rsidR="00720103" w:rsidRPr="00720103">
        <w:t>os aprendices</w:t>
      </w:r>
      <w:r w:rsidR="007C5482">
        <w:t xml:space="preserve"> </w:t>
      </w:r>
      <w:r w:rsidR="000C16AC">
        <w:t xml:space="preserve">sobre el diligenciamiento del formato </w:t>
      </w:r>
      <w:r w:rsidR="001F2EE0" w:rsidRPr="001F2EE0">
        <w:rPr>
          <w:b/>
        </w:rPr>
        <w:t>GFPI-F-165 “FORMATO DE SELECCIÓN Y MODIFICACIÓN ALTERNATIVA ETAPA PRODUCTIVA”</w:t>
      </w:r>
      <w:r w:rsidR="004B5B64">
        <w:rPr>
          <w:b/>
        </w:rPr>
        <w:t>.</w:t>
      </w:r>
    </w:p>
    <w:p w14:paraId="5325337E" w14:textId="77777777" w:rsidR="00404795" w:rsidRPr="00F51763" w:rsidRDefault="00404795" w:rsidP="0005560F">
      <w:pPr>
        <w:tabs>
          <w:tab w:val="left" w:pos="4320"/>
          <w:tab w:val="left" w:pos="4485"/>
          <w:tab w:val="left" w:pos="5445"/>
        </w:tabs>
        <w:spacing w:after="0" w:line="360" w:lineRule="auto"/>
        <w:rPr>
          <w:rFonts w:eastAsia="Arial" w:cs="Calibri"/>
          <w:bCs/>
        </w:rPr>
      </w:pPr>
      <w:r w:rsidRPr="00652844">
        <w:rPr>
          <w:rFonts w:eastAsia="Arial" w:cs="Calibri"/>
          <w:b/>
        </w:rPr>
        <w:t>Ambiente requerido</w:t>
      </w:r>
      <w:r w:rsidRPr="00F51763">
        <w:rPr>
          <w:rFonts w:eastAsia="Arial" w:cs="Calibri"/>
          <w:bCs/>
        </w:rPr>
        <w:t xml:space="preserve">:  </w:t>
      </w:r>
      <w:r>
        <w:rPr>
          <w:rFonts w:eastAsia="Arial" w:cs="Calibri"/>
          <w:bCs/>
        </w:rPr>
        <w:t>taller o ambiente convencional</w:t>
      </w:r>
    </w:p>
    <w:p w14:paraId="55355AE3" w14:textId="77777777" w:rsidR="00404795" w:rsidRPr="00F51763" w:rsidRDefault="00404795" w:rsidP="0005560F">
      <w:pPr>
        <w:tabs>
          <w:tab w:val="left" w:pos="4320"/>
          <w:tab w:val="left" w:pos="4485"/>
          <w:tab w:val="left" w:pos="5445"/>
        </w:tabs>
        <w:spacing w:after="0" w:line="360" w:lineRule="auto"/>
        <w:rPr>
          <w:rFonts w:eastAsia="Arial" w:cs="Calibri"/>
          <w:bCs/>
        </w:rPr>
      </w:pPr>
      <w:r w:rsidRPr="00652844">
        <w:rPr>
          <w:rFonts w:eastAsia="Arial" w:cs="Calibri"/>
          <w:b/>
        </w:rPr>
        <w:t>Estrategias o técnicas didácticas activas</w:t>
      </w:r>
      <w:r w:rsidRPr="00F51763">
        <w:rPr>
          <w:rFonts w:eastAsia="Arial" w:cs="Calibri"/>
          <w:bCs/>
        </w:rPr>
        <w:t xml:space="preserve">: </w:t>
      </w:r>
      <w:r>
        <w:rPr>
          <w:rFonts w:eastAsia="Arial" w:cs="Calibri"/>
          <w:bCs/>
        </w:rPr>
        <w:t>trabajo colaborativo.</w:t>
      </w:r>
    </w:p>
    <w:p w14:paraId="7AECA8CD" w14:textId="77777777" w:rsidR="00404795" w:rsidRPr="00F51763" w:rsidRDefault="00404795" w:rsidP="0005560F">
      <w:pPr>
        <w:tabs>
          <w:tab w:val="left" w:pos="4320"/>
          <w:tab w:val="left" w:pos="4485"/>
          <w:tab w:val="left" w:pos="5445"/>
        </w:tabs>
        <w:spacing w:after="0" w:line="360" w:lineRule="auto"/>
        <w:rPr>
          <w:rFonts w:eastAsia="Arial" w:cs="Calibri"/>
          <w:bCs/>
        </w:rPr>
      </w:pPr>
      <w:r w:rsidRPr="00652844">
        <w:rPr>
          <w:rFonts w:eastAsia="Arial" w:cs="Calibri"/>
          <w:b/>
        </w:rPr>
        <w:t>Materiales de formación</w:t>
      </w:r>
      <w:r>
        <w:rPr>
          <w:rFonts w:eastAsia="Arial" w:cs="Calibri"/>
          <w:bCs/>
        </w:rPr>
        <w:t>: televisor, tablero, marcador.</w:t>
      </w:r>
    </w:p>
    <w:p w14:paraId="6414C7B7" w14:textId="77777777" w:rsidR="00404795" w:rsidRPr="0035778B" w:rsidRDefault="00404795" w:rsidP="004D039A">
      <w:pPr>
        <w:pStyle w:val="SinEspacio"/>
      </w:pPr>
      <w:r w:rsidRPr="00652844">
        <w:rPr>
          <w:rFonts w:eastAsia="Arial" w:cs="Calibri"/>
          <w:b/>
        </w:rPr>
        <w:t>Material de apoyo</w:t>
      </w:r>
      <w:r w:rsidRPr="00F51763">
        <w:rPr>
          <w:rFonts w:eastAsia="Arial" w:cs="Calibri"/>
          <w:bCs/>
        </w:rPr>
        <w:t>:</w:t>
      </w:r>
      <w:r>
        <w:rPr>
          <w:rFonts w:eastAsia="Arial" w:cs="Calibri"/>
          <w:bCs/>
        </w:rPr>
        <w:t xml:space="preserve"> </w:t>
      </w:r>
      <w:r w:rsidRPr="00526B9A">
        <w:rPr>
          <w:rFonts w:eastAsia="Arial" w:cs="Calibri"/>
          <w:bCs/>
          <w:color w:val="auto"/>
        </w:rPr>
        <w:t xml:space="preserve">Cuestionario Conociendo sobre SGVA y </w:t>
      </w:r>
      <w:proofErr w:type="spellStart"/>
      <w:r w:rsidRPr="00526B9A">
        <w:rPr>
          <w:rFonts w:eastAsia="Arial" w:cs="Calibri"/>
          <w:bCs/>
          <w:color w:val="auto"/>
        </w:rPr>
        <w:t>Caprendizaje</w:t>
      </w:r>
      <w:proofErr w:type="spellEnd"/>
      <w:r w:rsidRPr="00E4121B">
        <w:rPr>
          <w:rFonts w:eastAsia="Arial" w:cs="Calibri"/>
          <w:bCs/>
          <w:color w:val="auto"/>
        </w:rPr>
        <w:t xml:space="preserve">,  </w:t>
      </w:r>
      <w:hyperlink r:id="rId38" w:history="1">
        <w:r w:rsidRPr="0035778B">
          <w:rPr>
            <w:rStyle w:val="Hipervnculo"/>
          </w:rPr>
          <w:t>https://caprendizaje.sena.edu.co/sgva/SGVA_Diseno/pag/login.aspx</w:t>
        </w:r>
      </w:hyperlink>
    </w:p>
    <w:p w14:paraId="0C3EB271" w14:textId="77777777" w:rsidR="00404795" w:rsidRPr="0035778B" w:rsidRDefault="00404795" w:rsidP="004D039A">
      <w:pPr>
        <w:pStyle w:val="SinEspacio"/>
      </w:pPr>
      <w:hyperlink r:id="rId39" w:history="1">
        <w:r w:rsidRPr="0035778B">
          <w:rPr>
            <w:rStyle w:val="Hipervnculo"/>
            <w:lang w:val="es-ES_tradnl"/>
          </w:rPr>
          <w:t>Sistema de Gestión Virtual de Aprendices</w:t>
        </w:r>
      </w:hyperlink>
    </w:p>
    <w:p w14:paraId="5C504F4C" w14:textId="77777777" w:rsidR="00404795" w:rsidRPr="0035778B" w:rsidRDefault="00404795" w:rsidP="004D039A">
      <w:pPr>
        <w:pStyle w:val="SinEspacio"/>
      </w:pPr>
      <w:hyperlink r:id="rId40" w:history="1">
        <w:proofErr w:type="spellStart"/>
        <w:r w:rsidRPr="0035778B">
          <w:rPr>
            <w:rStyle w:val="Hipervnculo"/>
            <w:lang w:val="es-ES_tradnl"/>
          </w:rPr>
          <w:t>Caprendizaje</w:t>
        </w:r>
        <w:proofErr w:type="spellEnd"/>
        <w:r w:rsidRPr="0035778B">
          <w:rPr>
            <w:rStyle w:val="Hipervnculo"/>
            <w:lang w:val="es-ES_tradnl"/>
          </w:rPr>
          <w:t xml:space="preserve"> Sena: Registro y funcionamiento 2025 – senaplus.co</w:t>
        </w:r>
      </w:hyperlink>
    </w:p>
    <w:p w14:paraId="0FFF03EF" w14:textId="77777777" w:rsidR="00404795" w:rsidRDefault="00404795" w:rsidP="0005560F">
      <w:pPr>
        <w:spacing w:after="0" w:line="360" w:lineRule="auto"/>
      </w:pPr>
      <w:hyperlink r:id="rId41" w:history="1">
        <w:proofErr w:type="spellStart"/>
        <w:r w:rsidRPr="0035778B">
          <w:rPr>
            <w:rStyle w:val="Hipervnculo"/>
            <w:lang w:val="es-ES_tradnl"/>
          </w:rPr>
          <w:t>Caprendizaje</w:t>
        </w:r>
        <w:proofErr w:type="spellEnd"/>
        <w:r w:rsidRPr="0035778B">
          <w:rPr>
            <w:rStyle w:val="Hipervnculo"/>
            <w:lang w:val="es-ES_tradnl"/>
          </w:rPr>
          <w:t xml:space="preserve"> SENA: ¿Qué es y cómo funciona? | Sede Virtual</w:t>
        </w:r>
      </w:hyperlink>
    </w:p>
    <w:p w14:paraId="049DA371" w14:textId="57EBBD77" w:rsidR="004B5B64" w:rsidRPr="003A28FC" w:rsidRDefault="00404795" w:rsidP="004D039A">
      <w:pPr>
        <w:pStyle w:val="SinEspacio"/>
      </w:pPr>
      <w:r w:rsidRPr="01188B97">
        <w:rPr>
          <w:rFonts w:eastAsia="Arial" w:cs="Calibri"/>
          <w:b/>
          <w:bCs/>
        </w:rPr>
        <w:t>Evidencias de aprendizaje</w:t>
      </w:r>
      <w:r w:rsidRPr="01188B97">
        <w:rPr>
          <w:rFonts w:eastAsia="Arial" w:cs="Calibri"/>
        </w:rPr>
        <w:t xml:space="preserve">:  </w:t>
      </w:r>
      <w:r w:rsidR="004B5B64" w:rsidRPr="01188B97">
        <w:rPr>
          <w:rFonts w:eastAsia="Arial" w:cs="Calibri"/>
        </w:rPr>
        <w:t xml:space="preserve">diligenciamiento del Formato </w:t>
      </w:r>
      <w:r w:rsidR="004B5B64">
        <w:t>GFPI-F-165 “FORMATO DE SELECCIÓN Y MODIFICACIÓN ALTERNATIVA ETAPA PRODUCTIVA”.</w:t>
      </w:r>
    </w:p>
    <w:p w14:paraId="40D4C9BD" w14:textId="77777777" w:rsidR="00404795" w:rsidRPr="00526B9A" w:rsidRDefault="00404795" w:rsidP="0005560F">
      <w:pPr>
        <w:tabs>
          <w:tab w:val="left" w:pos="4320"/>
          <w:tab w:val="left" w:pos="4485"/>
          <w:tab w:val="left" w:pos="5445"/>
        </w:tabs>
        <w:spacing w:after="0" w:line="360" w:lineRule="auto"/>
        <w:rPr>
          <w:rFonts w:eastAsia="Arial" w:cs="Calibri"/>
          <w:bCs/>
        </w:rPr>
      </w:pPr>
      <w:r w:rsidRPr="00BB109A">
        <w:rPr>
          <w:rFonts w:eastAsia="Arial" w:cs="Calibri"/>
          <w:b/>
        </w:rPr>
        <w:t>Instrumentos de evaluación</w:t>
      </w:r>
      <w:r w:rsidRPr="00BB109A">
        <w:rPr>
          <w:rFonts w:eastAsia="Arial" w:cs="Calibri"/>
        </w:rPr>
        <w:t>: N/A</w:t>
      </w:r>
    </w:p>
    <w:p w14:paraId="20DF6466" w14:textId="66A23A74" w:rsidR="00AD69AA" w:rsidRPr="00A80D95" w:rsidRDefault="00404795" w:rsidP="00A80D95">
      <w:pPr>
        <w:tabs>
          <w:tab w:val="left" w:pos="4320"/>
          <w:tab w:val="left" w:pos="4485"/>
          <w:tab w:val="left" w:pos="5445"/>
        </w:tabs>
        <w:spacing w:after="0" w:line="360" w:lineRule="auto"/>
        <w:rPr>
          <w:rFonts w:eastAsia="Arial" w:cs="Calibri"/>
          <w:bCs/>
        </w:rPr>
      </w:pPr>
      <w:r w:rsidRPr="00A83362">
        <w:rPr>
          <w:rFonts w:eastAsia="Arial" w:cs="Calibri"/>
          <w:b/>
        </w:rPr>
        <w:t>Duración de la actividad</w:t>
      </w:r>
      <w:r w:rsidRPr="00F51763">
        <w:rPr>
          <w:rFonts w:eastAsia="Arial" w:cs="Calibri"/>
          <w:bCs/>
        </w:rPr>
        <w:t xml:space="preserve">:  </w:t>
      </w:r>
      <w:r>
        <w:rPr>
          <w:rFonts w:eastAsia="Arial" w:cs="Calibri"/>
          <w:bCs/>
        </w:rPr>
        <w:t>30 minutos</w:t>
      </w:r>
      <w:r w:rsidRPr="00F51763">
        <w:rPr>
          <w:rFonts w:eastAsia="Arial" w:cs="Calibri"/>
          <w:bCs/>
        </w:rPr>
        <w:t>.</w:t>
      </w:r>
    </w:p>
    <w:p w14:paraId="16CE4AA7" w14:textId="4B8E7920" w:rsidR="5233D82E" w:rsidRPr="00BB109A" w:rsidRDefault="5233D82E" w:rsidP="5233D82E">
      <w:pPr>
        <w:spacing w:after="0" w:line="240" w:lineRule="auto"/>
        <w:rPr>
          <w:rFonts w:cs="Calibri"/>
          <w:color w:val="000000" w:themeColor="text1"/>
          <w:lang w:eastAsia="es-ES"/>
        </w:rPr>
      </w:pPr>
    </w:p>
    <w:p w14:paraId="791A8A33" w14:textId="1B687EEF" w:rsidR="01188B97" w:rsidRDefault="01188B97" w:rsidP="01188B97">
      <w:pPr>
        <w:spacing w:after="0" w:line="240" w:lineRule="auto"/>
        <w:rPr>
          <w:rFonts w:cs="Calibri"/>
          <w:color w:val="000000" w:themeColor="text1"/>
          <w:lang w:eastAsia="es-ES"/>
        </w:rPr>
      </w:pPr>
    </w:p>
    <w:p w14:paraId="09BB763B" w14:textId="27728C88" w:rsidR="00B53D0D" w:rsidRPr="00BB109A" w:rsidRDefault="00B53D0D" w:rsidP="32BCB630">
      <w:pPr>
        <w:pStyle w:val="Sinespaciado"/>
        <w:jc w:val="both"/>
        <w:rPr>
          <w:rFonts w:eastAsiaTheme="majorEastAsia"/>
          <w:b/>
        </w:rPr>
      </w:pPr>
      <w:r w:rsidRPr="06886660">
        <w:rPr>
          <w:b/>
        </w:rPr>
        <w:t xml:space="preserve">4. </w:t>
      </w:r>
      <w:r w:rsidR="00743A27" w:rsidRPr="06886660">
        <w:rPr>
          <w:b/>
        </w:rPr>
        <w:t>PLANTEAMIENTO DE EVIDENCIAS DE APRENDIZAJE PARA LA EVALUACIÓN EN EL PROCESO FORMATIVO.</w:t>
      </w:r>
      <w:r w:rsidR="00743A27">
        <w:t xml:space="preserve">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BB109A" w14:paraId="7EF4B68F" w14:textId="77777777" w:rsidTr="01188B97">
        <w:trPr>
          <w:trHeight w:val="464"/>
        </w:trPr>
        <w:tc>
          <w:tcPr>
            <w:tcW w:w="1398" w:type="dxa"/>
            <w:shd w:val="clear" w:color="auto" w:fill="262626" w:themeFill="text1" w:themeFillTint="D9"/>
            <w:vAlign w:val="center"/>
          </w:tcPr>
          <w:p w14:paraId="5DA1453A" w14:textId="6E6E18AE"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Fase del proyecto formativo</w:t>
            </w:r>
          </w:p>
        </w:tc>
        <w:tc>
          <w:tcPr>
            <w:tcW w:w="1634" w:type="dxa"/>
            <w:shd w:val="clear" w:color="auto" w:fill="262626" w:themeFill="text1" w:themeFillTint="D9"/>
            <w:vAlign w:val="center"/>
          </w:tcPr>
          <w:p w14:paraId="7DEC9540" w14:textId="1003F5C8"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Actividad del proyecto formativo</w:t>
            </w:r>
          </w:p>
        </w:tc>
        <w:tc>
          <w:tcPr>
            <w:tcW w:w="1515" w:type="dxa"/>
            <w:shd w:val="clear" w:color="auto" w:fill="262626" w:themeFill="text1" w:themeFillTint="D9"/>
            <w:vAlign w:val="center"/>
          </w:tcPr>
          <w:p w14:paraId="2436F871" w14:textId="11839121"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Actividad de Aprendizaje</w:t>
            </w:r>
          </w:p>
        </w:tc>
        <w:tc>
          <w:tcPr>
            <w:tcW w:w="1698" w:type="dxa"/>
            <w:shd w:val="clear" w:color="auto" w:fill="262626" w:themeFill="text1" w:themeFillTint="D9"/>
            <w:vAlign w:val="center"/>
          </w:tcPr>
          <w:p w14:paraId="366AA20D" w14:textId="19C7E207"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Evidencias de Aprendizaje</w:t>
            </w:r>
          </w:p>
        </w:tc>
        <w:tc>
          <w:tcPr>
            <w:tcW w:w="1673" w:type="dxa"/>
            <w:shd w:val="clear" w:color="auto" w:fill="262626" w:themeFill="text1" w:themeFillTint="D9"/>
            <w:vAlign w:val="center"/>
          </w:tcPr>
          <w:p w14:paraId="33D7A4C4" w14:textId="77777777"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Criterios de Evaluación</w:t>
            </w:r>
          </w:p>
        </w:tc>
        <w:tc>
          <w:tcPr>
            <w:tcW w:w="1711" w:type="dxa"/>
            <w:shd w:val="clear" w:color="auto" w:fill="262626" w:themeFill="text1" w:themeFillTint="D9"/>
            <w:vAlign w:val="center"/>
          </w:tcPr>
          <w:p w14:paraId="72D8B716" w14:textId="77777777" w:rsidR="007659AA" w:rsidRPr="00BB109A" w:rsidRDefault="007659AA" w:rsidP="00F51763">
            <w:pPr>
              <w:spacing w:line="240" w:lineRule="auto"/>
              <w:jc w:val="center"/>
              <w:rPr>
                <w:rFonts w:cs="Calibri"/>
                <w:b/>
                <w:color w:val="FFFFFF" w:themeColor="background1"/>
              </w:rPr>
            </w:pPr>
            <w:r w:rsidRPr="00BB109A">
              <w:rPr>
                <w:rFonts w:cs="Calibri"/>
                <w:b/>
                <w:color w:val="FFFFFF" w:themeColor="background1"/>
              </w:rPr>
              <w:t>Técnicas e Instrumentos de Evaluación</w:t>
            </w:r>
          </w:p>
        </w:tc>
      </w:tr>
      <w:tr w:rsidR="007659AA" w:rsidRPr="00BB109A" w14:paraId="5B95941D" w14:textId="77777777" w:rsidTr="01188B97">
        <w:trPr>
          <w:trHeight w:val="330"/>
        </w:trPr>
        <w:tc>
          <w:tcPr>
            <w:tcW w:w="1398" w:type="dxa"/>
          </w:tcPr>
          <w:p w14:paraId="645FCB30" w14:textId="5814448F" w:rsidR="007659AA" w:rsidRPr="00F51763" w:rsidRDefault="007659AA" w:rsidP="1D60CB97">
            <w:pPr>
              <w:pStyle w:val="Sinespaciado"/>
              <w:jc w:val="both"/>
            </w:pPr>
          </w:p>
        </w:tc>
        <w:tc>
          <w:tcPr>
            <w:tcW w:w="1634" w:type="dxa"/>
          </w:tcPr>
          <w:p w14:paraId="1574F07D" w14:textId="6C5718D0" w:rsidR="007659AA" w:rsidRPr="00F51763" w:rsidRDefault="007659AA" w:rsidP="1D60CB97">
            <w:pPr>
              <w:pStyle w:val="Sinespaciado"/>
              <w:jc w:val="both"/>
            </w:pPr>
          </w:p>
        </w:tc>
        <w:tc>
          <w:tcPr>
            <w:tcW w:w="1515" w:type="dxa"/>
          </w:tcPr>
          <w:p w14:paraId="2CCA4E05" w14:textId="77777777" w:rsidR="00091A0E" w:rsidRDefault="00091A0E" w:rsidP="1D60CB97">
            <w:pPr>
              <w:pStyle w:val="Sinespaciado"/>
              <w:jc w:val="both"/>
            </w:pPr>
          </w:p>
          <w:p w14:paraId="27EA035E" w14:textId="77777777" w:rsidR="00091A0E" w:rsidRDefault="00091A0E" w:rsidP="1D60CB97">
            <w:pPr>
              <w:pStyle w:val="Sinespaciado"/>
              <w:jc w:val="both"/>
            </w:pPr>
          </w:p>
          <w:p w14:paraId="4707DC05" w14:textId="77777777" w:rsidR="00091A0E" w:rsidRDefault="00091A0E" w:rsidP="1D60CB97">
            <w:pPr>
              <w:pStyle w:val="Sinespaciado"/>
              <w:jc w:val="both"/>
            </w:pPr>
          </w:p>
          <w:p w14:paraId="29B7D777" w14:textId="77777777" w:rsidR="00091A0E" w:rsidRDefault="00091A0E" w:rsidP="1D60CB97">
            <w:pPr>
              <w:pStyle w:val="Sinespaciado"/>
              <w:jc w:val="both"/>
            </w:pPr>
          </w:p>
          <w:p w14:paraId="64004BB7" w14:textId="77777777" w:rsidR="00091A0E" w:rsidRDefault="00091A0E" w:rsidP="1D60CB97">
            <w:pPr>
              <w:pStyle w:val="Sinespaciado"/>
              <w:jc w:val="both"/>
            </w:pPr>
          </w:p>
          <w:p w14:paraId="2B92BADE" w14:textId="0CD1B458" w:rsidR="007659AA" w:rsidRPr="00F51763" w:rsidRDefault="00091A0E" w:rsidP="1D60CB97">
            <w:pPr>
              <w:pStyle w:val="Sinespaciado"/>
              <w:jc w:val="both"/>
            </w:pPr>
            <w:r w:rsidRPr="00091A0E">
              <w:t>Reconocer el entorno en el marco de la Formación Profesional Integral de acuerdo con las políticas definidas por la institución.</w:t>
            </w:r>
          </w:p>
        </w:tc>
        <w:tc>
          <w:tcPr>
            <w:tcW w:w="1698" w:type="dxa"/>
          </w:tcPr>
          <w:p w14:paraId="07D1CCD7" w14:textId="77777777" w:rsidR="00847DCF" w:rsidRDefault="00847DCF" w:rsidP="002A1D7E">
            <w:pPr>
              <w:rPr>
                <w:sz w:val="24"/>
                <w:szCs w:val="24"/>
              </w:rPr>
            </w:pPr>
          </w:p>
          <w:p w14:paraId="622CDF78" w14:textId="77777777" w:rsidR="00847DCF" w:rsidRDefault="00847DCF" w:rsidP="002A1D7E">
            <w:pPr>
              <w:rPr>
                <w:sz w:val="24"/>
                <w:szCs w:val="24"/>
              </w:rPr>
            </w:pPr>
          </w:p>
          <w:p w14:paraId="2336C4AF" w14:textId="77777777" w:rsidR="00847DCF" w:rsidRDefault="00847DCF" w:rsidP="002A1D7E">
            <w:pPr>
              <w:rPr>
                <w:sz w:val="24"/>
                <w:szCs w:val="24"/>
              </w:rPr>
            </w:pPr>
          </w:p>
          <w:p w14:paraId="12032B27" w14:textId="77777777" w:rsidR="00847DCF" w:rsidRDefault="00847DCF" w:rsidP="002A1D7E">
            <w:pPr>
              <w:rPr>
                <w:sz w:val="24"/>
                <w:szCs w:val="24"/>
              </w:rPr>
            </w:pPr>
          </w:p>
          <w:p w14:paraId="44B0EBBB" w14:textId="77777777" w:rsidR="00847DCF" w:rsidRDefault="00847DCF" w:rsidP="002A1D7E">
            <w:pPr>
              <w:rPr>
                <w:sz w:val="24"/>
                <w:szCs w:val="24"/>
              </w:rPr>
            </w:pPr>
          </w:p>
          <w:p w14:paraId="6A9F0DF2" w14:textId="77777777" w:rsidR="00847DCF" w:rsidRDefault="00847DCF" w:rsidP="002A1D7E">
            <w:pPr>
              <w:rPr>
                <w:sz w:val="24"/>
                <w:szCs w:val="24"/>
              </w:rPr>
            </w:pPr>
          </w:p>
          <w:p w14:paraId="20221540" w14:textId="77777777" w:rsidR="00847DCF" w:rsidRDefault="00847DCF" w:rsidP="002A1D7E">
            <w:pPr>
              <w:rPr>
                <w:sz w:val="24"/>
                <w:szCs w:val="24"/>
              </w:rPr>
            </w:pPr>
          </w:p>
          <w:p w14:paraId="505E91CB" w14:textId="77777777" w:rsidR="00847DCF" w:rsidRDefault="00847DCF" w:rsidP="002A1D7E">
            <w:pPr>
              <w:rPr>
                <w:sz w:val="24"/>
                <w:szCs w:val="24"/>
              </w:rPr>
            </w:pPr>
          </w:p>
          <w:p w14:paraId="01FE63CE" w14:textId="77777777" w:rsidR="00847DCF" w:rsidRDefault="00847DCF" w:rsidP="002A1D7E">
            <w:pPr>
              <w:rPr>
                <w:sz w:val="24"/>
                <w:szCs w:val="24"/>
              </w:rPr>
            </w:pPr>
          </w:p>
          <w:p w14:paraId="3039A24C" w14:textId="570BFD39" w:rsidR="002A1D7E" w:rsidRDefault="58434534" w:rsidP="01188B97">
            <w:pPr>
              <w:jc w:val="center"/>
              <w:rPr>
                <w:sz w:val="24"/>
                <w:szCs w:val="24"/>
              </w:rPr>
            </w:pPr>
            <w:r w:rsidRPr="01188B97">
              <w:t>Portafolio de</w:t>
            </w:r>
            <w:r w:rsidRPr="01188B97">
              <w:rPr>
                <w:sz w:val="24"/>
                <w:szCs w:val="24"/>
              </w:rPr>
              <w:t xml:space="preserve"> </w:t>
            </w:r>
            <w:r w:rsidRPr="01188B97">
              <w:t>Evidencias</w:t>
            </w:r>
          </w:p>
          <w:p w14:paraId="24E5EC53" w14:textId="2AEEF0A5" w:rsidR="007659AA" w:rsidRPr="00F51763" w:rsidRDefault="007659AA" w:rsidP="1D60CB97">
            <w:pPr>
              <w:pStyle w:val="Sinespaciado"/>
              <w:jc w:val="both"/>
            </w:pPr>
          </w:p>
        </w:tc>
        <w:tc>
          <w:tcPr>
            <w:tcW w:w="1673" w:type="dxa"/>
          </w:tcPr>
          <w:p w14:paraId="75FEB36A" w14:textId="77777777" w:rsidR="00847DCF" w:rsidRDefault="7738501C" w:rsidP="01188B97">
            <w:r w:rsidRPr="01188B97">
              <w:t>Realiza las actividades de aprendizaje, utilizando eficientemente la metodología, los recursos y ambientes de aprendizaje.</w:t>
            </w:r>
          </w:p>
          <w:p w14:paraId="4735E344" w14:textId="77777777" w:rsidR="00847DCF" w:rsidRDefault="7738501C" w:rsidP="01188B97">
            <w:pPr>
              <w:spacing w:after="0" w:line="240" w:lineRule="auto"/>
            </w:pPr>
            <w:r w:rsidRPr="01188B97">
              <w:t>Reconoce la identidad institucional y los procedimientos administrativos y formativos.</w:t>
            </w:r>
          </w:p>
          <w:p w14:paraId="795C87FC" w14:textId="77777777" w:rsidR="00847DCF" w:rsidRDefault="00847DCF" w:rsidP="01188B97">
            <w:pPr>
              <w:spacing w:after="0" w:line="240" w:lineRule="auto"/>
            </w:pPr>
          </w:p>
          <w:p w14:paraId="6DD9B80B" w14:textId="77777777" w:rsidR="00847DCF" w:rsidRDefault="7738501C" w:rsidP="01188B97">
            <w:pPr>
              <w:spacing w:after="0" w:line="240" w:lineRule="auto"/>
            </w:pPr>
            <w:r w:rsidRPr="01188B97">
              <w:t xml:space="preserve">Identifica los componentes y estructura de la formación profesional integral según el Programa de formación y su perfil como </w:t>
            </w:r>
            <w:r w:rsidRPr="01188B97">
              <w:lastRenderedPageBreak/>
              <w:t>aprendiz del SENA.</w:t>
            </w:r>
          </w:p>
          <w:p w14:paraId="5476749B" w14:textId="77777777" w:rsidR="00847DCF" w:rsidRDefault="00847DCF" w:rsidP="01188B97">
            <w:pPr>
              <w:spacing w:after="0" w:line="240" w:lineRule="auto"/>
            </w:pPr>
          </w:p>
          <w:p w14:paraId="23A802B2" w14:textId="5F644CD4" w:rsidR="007659AA" w:rsidRPr="00F51763" w:rsidRDefault="7738501C" w:rsidP="01188B97">
            <w:pPr>
              <w:pStyle w:val="Sinespaciado"/>
              <w:jc w:val="both"/>
              <w:rPr>
                <w:sz w:val="20"/>
                <w:szCs w:val="20"/>
              </w:rPr>
            </w:pPr>
            <w:r w:rsidRPr="01188B97">
              <w:t>Incorpora a su proyecto de vida las oportunidades ofrecidas por el SENA</w:t>
            </w:r>
          </w:p>
        </w:tc>
        <w:tc>
          <w:tcPr>
            <w:tcW w:w="1711" w:type="dxa"/>
          </w:tcPr>
          <w:p w14:paraId="1700283D" w14:textId="77777777" w:rsidR="00A727E9" w:rsidRDefault="00A727E9" w:rsidP="00A727E9">
            <w:pPr>
              <w:jc w:val="center"/>
              <w:rPr>
                <w:b/>
                <w:sz w:val="24"/>
                <w:szCs w:val="24"/>
              </w:rPr>
            </w:pPr>
          </w:p>
          <w:p w14:paraId="38549778" w14:textId="77777777" w:rsidR="00A727E9" w:rsidRDefault="00A727E9" w:rsidP="00A727E9">
            <w:pPr>
              <w:jc w:val="center"/>
              <w:rPr>
                <w:b/>
                <w:sz w:val="24"/>
                <w:szCs w:val="24"/>
              </w:rPr>
            </w:pPr>
          </w:p>
          <w:p w14:paraId="5E6FF408" w14:textId="77777777" w:rsidR="00A727E9" w:rsidRDefault="00A727E9" w:rsidP="00A727E9">
            <w:pPr>
              <w:jc w:val="center"/>
              <w:rPr>
                <w:b/>
                <w:sz w:val="24"/>
                <w:szCs w:val="24"/>
              </w:rPr>
            </w:pPr>
          </w:p>
          <w:p w14:paraId="5FDC8CA0" w14:textId="77777777" w:rsidR="00A727E9" w:rsidRDefault="00A727E9" w:rsidP="00A727E9">
            <w:pPr>
              <w:jc w:val="center"/>
              <w:rPr>
                <w:b/>
                <w:sz w:val="24"/>
                <w:szCs w:val="24"/>
              </w:rPr>
            </w:pPr>
          </w:p>
          <w:p w14:paraId="7A81675D" w14:textId="77777777" w:rsidR="00A727E9" w:rsidRDefault="00A727E9" w:rsidP="00A727E9">
            <w:pPr>
              <w:jc w:val="center"/>
              <w:rPr>
                <w:b/>
                <w:sz w:val="24"/>
                <w:szCs w:val="24"/>
              </w:rPr>
            </w:pPr>
          </w:p>
          <w:p w14:paraId="03DDDAB6" w14:textId="2B0BB091" w:rsidR="00A727E9" w:rsidRDefault="00A727E9" w:rsidP="00A727E9">
            <w:pPr>
              <w:jc w:val="center"/>
              <w:rPr>
                <w:b/>
                <w:sz w:val="24"/>
                <w:szCs w:val="24"/>
              </w:rPr>
            </w:pPr>
            <w:r>
              <w:rPr>
                <w:b/>
                <w:sz w:val="24"/>
                <w:szCs w:val="24"/>
              </w:rPr>
              <w:t>Técnica</w:t>
            </w:r>
          </w:p>
          <w:p w14:paraId="711C32A2" w14:textId="77777777" w:rsidR="00A727E9" w:rsidRDefault="00A727E9" w:rsidP="00A727E9">
            <w:pPr>
              <w:jc w:val="center"/>
              <w:rPr>
                <w:sz w:val="24"/>
                <w:szCs w:val="24"/>
              </w:rPr>
            </w:pPr>
            <w:r>
              <w:rPr>
                <w:sz w:val="24"/>
                <w:szCs w:val="24"/>
              </w:rPr>
              <w:t>Valoración de Productos</w:t>
            </w:r>
          </w:p>
          <w:p w14:paraId="61CF6BBB" w14:textId="77777777" w:rsidR="00A727E9" w:rsidRDefault="00A727E9" w:rsidP="00A727E9">
            <w:pPr>
              <w:jc w:val="center"/>
              <w:rPr>
                <w:b/>
                <w:sz w:val="24"/>
                <w:szCs w:val="24"/>
              </w:rPr>
            </w:pPr>
            <w:r>
              <w:rPr>
                <w:b/>
                <w:sz w:val="24"/>
                <w:szCs w:val="24"/>
              </w:rPr>
              <w:t>Instrumento de Evaluación:</w:t>
            </w:r>
          </w:p>
          <w:p w14:paraId="7F7C38A2" w14:textId="6D64E0F0" w:rsidR="007659AA" w:rsidRPr="00F51763" w:rsidRDefault="00A727E9" w:rsidP="00A727E9">
            <w:pPr>
              <w:pStyle w:val="Sinespaciado"/>
              <w:jc w:val="both"/>
            </w:pPr>
            <w:r>
              <w:rPr>
                <w:sz w:val="24"/>
                <w:szCs w:val="24"/>
              </w:rPr>
              <w:t>Lista de Verificación</w:t>
            </w:r>
          </w:p>
        </w:tc>
      </w:tr>
    </w:tbl>
    <w:p w14:paraId="03C363E3" w14:textId="77777777" w:rsidR="009448E8" w:rsidRDefault="00F51763" w:rsidP="01188B97">
      <w:pPr>
        <w:tabs>
          <w:tab w:val="left" w:pos="1470"/>
        </w:tabs>
        <w:spacing w:after="0" w:line="360" w:lineRule="auto"/>
        <w:jc w:val="both"/>
        <w:rPr>
          <w:rFonts w:cs="Calibri"/>
          <w:b/>
          <w:bCs/>
          <w:color w:val="000000" w:themeColor="text1"/>
        </w:rPr>
      </w:pPr>
      <w:r>
        <w:rPr>
          <w:rFonts w:cs="Calibri"/>
          <w:b/>
          <w:color w:val="000000" w:themeColor="text1"/>
        </w:rPr>
        <w:tab/>
      </w:r>
    </w:p>
    <w:p w14:paraId="38BF0028" w14:textId="0078FF7E" w:rsidR="01188B97" w:rsidRDefault="01188B97" w:rsidP="01188B97">
      <w:pPr>
        <w:tabs>
          <w:tab w:val="left" w:pos="1470"/>
        </w:tabs>
        <w:spacing w:after="0" w:line="360" w:lineRule="auto"/>
        <w:jc w:val="both"/>
        <w:rPr>
          <w:rFonts w:cs="Calibri"/>
          <w:b/>
          <w:bCs/>
          <w:color w:val="000000" w:themeColor="text1"/>
        </w:rPr>
      </w:pPr>
    </w:p>
    <w:p w14:paraId="0CCB4776" w14:textId="0C1B060A" w:rsidR="00F51763" w:rsidRPr="009448E8" w:rsidRDefault="00B53D0D" w:rsidP="009448E8">
      <w:pPr>
        <w:tabs>
          <w:tab w:val="left" w:pos="1470"/>
        </w:tabs>
        <w:spacing w:after="0" w:line="360" w:lineRule="auto"/>
        <w:jc w:val="both"/>
        <w:rPr>
          <w:rFonts w:cs="Calibri"/>
          <w:b/>
          <w:color w:val="000000" w:themeColor="text1"/>
        </w:rPr>
      </w:pPr>
      <w:r w:rsidRPr="00BB109A">
        <w:rPr>
          <w:rFonts w:cs="Calibri"/>
          <w:b/>
        </w:rPr>
        <w:t>5. GLOSARIO DE TÉRMINOS</w:t>
      </w:r>
    </w:p>
    <w:p w14:paraId="50C660EA" w14:textId="77777777" w:rsidR="003E3A85" w:rsidRPr="00636529" w:rsidRDefault="003E3A85" w:rsidP="00636529">
      <w:pPr>
        <w:spacing w:after="0" w:line="360" w:lineRule="auto"/>
        <w:rPr>
          <w:rFonts w:cs="Calibri"/>
          <w:bCs/>
        </w:rPr>
      </w:pPr>
      <w:r w:rsidRPr="00636529">
        <w:rPr>
          <w:rFonts w:cs="Calibri"/>
          <w:bCs/>
        </w:rPr>
        <w:t xml:space="preserve">ACTIVIDAD DE APRENDIZAJE: Acciones integradoras e integradas entre sí, realizadas por los Aprendices con la orientación del Instructor- tutor a lo largo del proceso formativo. Son objeto directo de aprendizaje; esto indica que existe una relación directa entre lo que se debe hacer en el Centro formativo y lo que más tarde se hará en el mundo laboral. </w:t>
      </w:r>
    </w:p>
    <w:p w14:paraId="6580C394" w14:textId="77777777" w:rsidR="003E3A85" w:rsidRPr="00636529" w:rsidRDefault="003E3A85" w:rsidP="00636529">
      <w:pPr>
        <w:spacing w:after="0" w:line="360" w:lineRule="auto"/>
        <w:rPr>
          <w:rFonts w:cs="Calibri"/>
          <w:bCs/>
        </w:rPr>
      </w:pPr>
    </w:p>
    <w:p w14:paraId="17DBE50D" w14:textId="77777777" w:rsidR="003E3A85" w:rsidRPr="00636529" w:rsidRDefault="003E3A85" w:rsidP="00636529">
      <w:pPr>
        <w:spacing w:after="0" w:line="360" w:lineRule="auto"/>
        <w:rPr>
          <w:rFonts w:cs="Calibri"/>
          <w:bCs/>
        </w:rPr>
      </w:pPr>
      <w:r w:rsidRPr="00636529">
        <w:rPr>
          <w:rFonts w:cs="Calibri"/>
          <w:bCs/>
        </w:rPr>
        <w:t>APRENDIZ: Es toda persona que reciba formación. En el SENA se reconoce con el perfil de libre pensador, con capacidad crítica, solidario, emprendedor creativo, y líder.</w:t>
      </w:r>
    </w:p>
    <w:p w14:paraId="69EEE6DB" w14:textId="77777777" w:rsidR="003E3A85" w:rsidRPr="00636529" w:rsidRDefault="003E3A85" w:rsidP="00636529">
      <w:pPr>
        <w:spacing w:after="0" w:line="360" w:lineRule="auto"/>
        <w:rPr>
          <w:rFonts w:cs="Calibri"/>
          <w:bCs/>
        </w:rPr>
      </w:pPr>
    </w:p>
    <w:p w14:paraId="0D1B562C" w14:textId="77777777" w:rsidR="003E3A85" w:rsidRPr="00636529" w:rsidRDefault="003E3A85" w:rsidP="00636529">
      <w:pPr>
        <w:spacing w:after="0" w:line="360" w:lineRule="auto"/>
        <w:rPr>
          <w:rFonts w:cs="Calibri"/>
          <w:bCs/>
        </w:rPr>
      </w:pPr>
      <w:r w:rsidRPr="00636529">
        <w:rPr>
          <w:rFonts w:cs="Calibri"/>
          <w:bCs/>
        </w:rPr>
        <w:t xml:space="preserve">APRENDIZAJES PREVIOS: Competencias anteriores desarrolladas por el aprendiz a través de procesos formales de educación, formación o de experiencias de trabajo, los cuales son identificados y reconocidos por el instructor en la fase de inducción con el fin de precisar la ruta idónea de aprendizaje para desarrollar las competencias del programa de formación y obtener el perfil real de egreso. </w:t>
      </w:r>
    </w:p>
    <w:p w14:paraId="6CC59E10" w14:textId="77777777" w:rsidR="003E3A85" w:rsidRPr="00636529" w:rsidRDefault="003E3A85" w:rsidP="00636529">
      <w:pPr>
        <w:spacing w:after="0" w:line="360" w:lineRule="auto"/>
        <w:rPr>
          <w:rFonts w:cs="Calibri"/>
          <w:bCs/>
        </w:rPr>
      </w:pPr>
    </w:p>
    <w:p w14:paraId="744DC1F9" w14:textId="76A2E5E3" w:rsidR="003E3A85" w:rsidRPr="00636529" w:rsidRDefault="003E3A85" w:rsidP="00636529">
      <w:pPr>
        <w:spacing w:after="0" w:line="360" w:lineRule="auto"/>
        <w:rPr>
          <w:rFonts w:cs="Calibri"/>
          <w:bCs/>
        </w:rPr>
      </w:pPr>
      <w:r w:rsidRPr="00636529">
        <w:rPr>
          <w:rFonts w:cs="Calibri"/>
          <w:bCs/>
        </w:rPr>
        <w:t xml:space="preserve">COMITÉ DE EVALUACIÓN: Es el análisis que se hace en una instancia funcional, consultiva del </w:t>
      </w:r>
      <w:r w:rsidR="00636529" w:rsidRPr="00636529">
        <w:rPr>
          <w:rFonts w:cs="Calibri"/>
          <w:bCs/>
        </w:rPr>
        <w:t>subdirector</w:t>
      </w:r>
      <w:r w:rsidRPr="00636529">
        <w:rPr>
          <w:rFonts w:cs="Calibri"/>
          <w:bCs/>
        </w:rPr>
        <w:t xml:space="preserve"> del Centro para tomar decisiones relativas al proceso de avance del Aprendiz durante su proceso formativo, dirigidas al estímulo, la orientación, el diseño de estrategias de mejoramiento y a la resolución de situaciones conducentes al Condicionamiento o la Cancelación de la Matrícula.</w:t>
      </w:r>
    </w:p>
    <w:p w14:paraId="66175887" w14:textId="77777777" w:rsidR="003E3A85" w:rsidRPr="00636529" w:rsidRDefault="003E3A85" w:rsidP="00636529">
      <w:pPr>
        <w:spacing w:after="0" w:line="360" w:lineRule="auto"/>
        <w:rPr>
          <w:rFonts w:cs="Calibri"/>
          <w:bCs/>
        </w:rPr>
      </w:pPr>
    </w:p>
    <w:p w14:paraId="28AC229D" w14:textId="77777777" w:rsidR="003E3A85" w:rsidRPr="00636529" w:rsidRDefault="003E3A85" w:rsidP="00636529">
      <w:pPr>
        <w:spacing w:after="0" w:line="360" w:lineRule="auto"/>
        <w:rPr>
          <w:rFonts w:cs="Calibri"/>
          <w:bCs/>
        </w:rPr>
      </w:pPr>
      <w:r w:rsidRPr="00636529">
        <w:rPr>
          <w:rFonts w:cs="Calibri"/>
          <w:bCs/>
        </w:rPr>
        <w:t xml:space="preserve">COMPETENCIAS LABORALES: Capacidad de un trabajador para movilizar los conocimientos, habilidades y actitudes necesarias para alcanzar los resultados pretendidos en un determinado contexto profesional, según patrones de calidad y productividad. Implica entonces, la capacidad de actuar, intervenir y decidir </w:t>
      </w:r>
      <w:r w:rsidRPr="00636529">
        <w:rPr>
          <w:rFonts w:cs="Calibri"/>
          <w:bCs/>
        </w:rPr>
        <w:lastRenderedPageBreak/>
        <w:t xml:space="preserve">en situaciones imprevistas, movilizando el máximo de saberes y conocimientos para dominar situaciones concretas, aplicando experiencias adquiridas de un contexto para otro. </w:t>
      </w:r>
    </w:p>
    <w:p w14:paraId="6EB8A644" w14:textId="77777777" w:rsidR="003E3A85" w:rsidRPr="00636529" w:rsidRDefault="003E3A85" w:rsidP="00636529">
      <w:pPr>
        <w:spacing w:after="0" w:line="360" w:lineRule="auto"/>
        <w:rPr>
          <w:rFonts w:cs="Calibri"/>
          <w:bCs/>
        </w:rPr>
      </w:pPr>
    </w:p>
    <w:p w14:paraId="3CCF789D" w14:textId="77777777" w:rsidR="003E3A85" w:rsidRPr="00636529" w:rsidRDefault="003E3A85" w:rsidP="00636529">
      <w:pPr>
        <w:spacing w:after="0" w:line="360" w:lineRule="auto"/>
        <w:rPr>
          <w:rFonts w:cs="Calibri"/>
          <w:bCs/>
        </w:rPr>
      </w:pPr>
      <w:r w:rsidRPr="00636529">
        <w:rPr>
          <w:rFonts w:cs="Calibri"/>
          <w:bCs/>
        </w:rPr>
        <w:t xml:space="preserve">CRITERIO DE EVALUACIÓN: Enunciado que expresa el grado y tipo de aprendizaje que se espera que sea alcanzado por el Aprendiz respecto a algún concepto, procedimiento o actitud concreta. El criterio puede representarse a través de indicadores o descriptores específicos. Proveen señales significativas para la evaluación, las cuales valoran los resultados de aprendizaje y dan cuenta del estado de las competencias desarrolladas por el Aprendiz </w:t>
      </w:r>
    </w:p>
    <w:p w14:paraId="7E52E6E3" w14:textId="77777777" w:rsidR="003E3A85" w:rsidRPr="00636529" w:rsidRDefault="003E3A85" w:rsidP="00636529">
      <w:pPr>
        <w:spacing w:after="0" w:line="360" w:lineRule="auto"/>
        <w:rPr>
          <w:rFonts w:cs="Calibri"/>
          <w:bCs/>
        </w:rPr>
      </w:pPr>
    </w:p>
    <w:p w14:paraId="4D709A16" w14:textId="77777777" w:rsidR="003E3A85" w:rsidRPr="00636529" w:rsidRDefault="003E3A85" w:rsidP="00636529">
      <w:pPr>
        <w:spacing w:after="0" w:line="360" w:lineRule="auto"/>
        <w:rPr>
          <w:rFonts w:cs="Calibri"/>
          <w:bCs/>
        </w:rPr>
      </w:pPr>
      <w:r w:rsidRPr="00636529">
        <w:rPr>
          <w:rFonts w:cs="Calibri"/>
          <w:bCs/>
        </w:rPr>
        <w:t xml:space="preserve">ESTILOS DE APRENDIZAJE: Preferencias o tendencia a utilizar más unas determinadas maneras de aprender que otras. La utilización de métodos propios o conjunto de estrategias varían según lo que se quiere aprender y evolucionan o cambian de modo constante; sin embargo, cada persona tiende a desarrollar unas preferencias globales para conseguir un aprendizaje más efectivo. </w:t>
      </w:r>
    </w:p>
    <w:p w14:paraId="73D40F23" w14:textId="77777777" w:rsidR="003E3A85" w:rsidRPr="00636529" w:rsidRDefault="003E3A85" w:rsidP="00636529">
      <w:pPr>
        <w:spacing w:after="0" w:line="360" w:lineRule="auto"/>
        <w:rPr>
          <w:rFonts w:cs="Calibri"/>
          <w:bCs/>
        </w:rPr>
      </w:pPr>
    </w:p>
    <w:p w14:paraId="2955A70E" w14:textId="77777777" w:rsidR="003E3A85" w:rsidRPr="00636529" w:rsidRDefault="003E3A85" w:rsidP="00636529">
      <w:pPr>
        <w:spacing w:after="0" w:line="360" w:lineRule="auto"/>
        <w:rPr>
          <w:rFonts w:cs="Calibri"/>
          <w:bCs/>
        </w:rPr>
      </w:pPr>
      <w:r w:rsidRPr="00636529">
        <w:rPr>
          <w:rFonts w:cs="Calibri"/>
          <w:bCs/>
        </w:rPr>
        <w:t>EVIDENCIA DE APRENDIZAJE: Manifestación del aprendizaje, que refiere a la comprobación de lo que “sabe”, “sabe hacer” y “es” el aprendiz. Pueden ser de conocimiento y de desempeño, de las cuales se pueden inferir los logros de aprendizaje y establecer el desarrollo o no de las competencias.</w:t>
      </w:r>
    </w:p>
    <w:p w14:paraId="55F688F2" w14:textId="77777777" w:rsidR="003E3A85" w:rsidRPr="00636529" w:rsidRDefault="003E3A85" w:rsidP="00636529">
      <w:pPr>
        <w:spacing w:after="0" w:line="360" w:lineRule="auto"/>
        <w:rPr>
          <w:rFonts w:cs="Calibri"/>
          <w:bCs/>
        </w:rPr>
      </w:pPr>
      <w:r w:rsidRPr="00636529">
        <w:rPr>
          <w:rFonts w:cs="Calibri"/>
          <w:bCs/>
        </w:rPr>
        <w:t xml:space="preserve">GUIA DE APRENDIZAJE: Recurso didáctico que orienta el aprendizaje. Incluye actividades para el proceso de aprendizaje. Es elaborada por los instructores, de conformidad con la planeación pedagógica. Durante las actividades para el desarrollo de la guía de aprendizaje se conjugan variables que estimulan el desarrollo de valores, procedimientos cognitivos y motrices planteados desde las competencias del programa de formación. </w:t>
      </w:r>
    </w:p>
    <w:p w14:paraId="6DF082FA" w14:textId="77777777" w:rsidR="003E3A85" w:rsidRPr="00636529" w:rsidRDefault="003E3A85" w:rsidP="00636529">
      <w:pPr>
        <w:spacing w:after="0" w:line="360" w:lineRule="auto"/>
        <w:rPr>
          <w:rFonts w:cs="Calibri"/>
          <w:bCs/>
        </w:rPr>
      </w:pPr>
    </w:p>
    <w:p w14:paraId="3EDDB392" w14:textId="77777777" w:rsidR="003E3A85" w:rsidRPr="00636529" w:rsidRDefault="003E3A85" w:rsidP="00636529">
      <w:pPr>
        <w:spacing w:after="0" w:line="360" w:lineRule="auto"/>
        <w:rPr>
          <w:rFonts w:cs="Calibri"/>
          <w:bCs/>
        </w:rPr>
      </w:pPr>
      <w:r w:rsidRPr="00636529">
        <w:rPr>
          <w:rFonts w:cs="Calibri"/>
          <w:bCs/>
        </w:rPr>
        <w:t xml:space="preserve">PLAN DE MEJORAMIENTO: Documento que se elabora para consignar acciones de </w:t>
      </w:r>
    </w:p>
    <w:p w14:paraId="5A3EC087" w14:textId="77777777" w:rsidR="003E3A85" w:rsidRPr="00636529" w:rsidRDefault="003E3A85" w:rsidP="01188B97">
      <w:pPr>
        <w:spacing w:after="0" w:line="360" w:lineRule="auto"/>
        <w:rPr>
          <w:rFonts w:cs="Calibri"/>
        </w:rPr>
      </w:pPr>
      <w:bookmarkStart w:id="0" w:name="_Int_4xkaVnH5"/>
      <w:proofErr w:type="gramStart"/>
      <w:r w:rsidRPr="01188B97">
        <w:rPr>
          <w:rFonts w:cs="Calibri"/>
        </w:rPr>
        <w:t>formación concertadas</w:t>
      </w:r>
      <w:bookmarkEnd w:id="0"/>
      <w:proofErr w:type="gramEnd"/>
      <w:r w:rsidRPr="01188B97">
        <w:rPr>
          <w:rFonts w:cs="Calibri"/>
        </w:rPr>
        <w:t xml:space="preserve"> entre el Instructor y el Aprendiz, para que pueda alcanzar los logros que aún no ha podido obtener. </w:t>
      </w:r>
    </w:p>
    <w:p w14:paraId="346CE8BD" w14:textId="77777777" w:rsidR="003E3A85" w:rsidRPr="00636529" w:rsidRDefault="003E3A85" w:rsidP="00636529">
      <w:pPr>
        <w:spacing w:after="0" w:line="360" w:lineRule="auto"/>
        <w:rPr>
          <w:rFonts w:cs="Calibri"/>
          <w:bCs/>
        </w:rPr>
      </w:pPr>
    </w:p>
    <w:p w14:paraId="51297180" w14:textId="77777777" w:rsidR="003E3A85" w:rsidRPr="00636529" w:rsidRDefault="003E3A85" w:rsidP="00636529">
      <w:pPr>
        <w:spacing w:after="0" w:line="360" w:lineRule="auto"/>
        <w:rPr>
          <w:rFonts w:cs="Calibri"/>
          <w:bCs/>
        </w:rPr>
      </w:pPr>
      <w:r w:rsidRPr="00636529">
        <w:rPr>
          <w:rFonts w:cs="Calibri"/>
          <w:bCs/>
        </w:rPr>
        <w:t xml:space="preserve">PORTAFOLIO DE APRENDIZAJE: Herramienta que ayuda a afianzar el proceso de autoevaluación de su propio desarrollo y a mejorar el accionar de éste al ser más consciente de lo que el Aprendiz logra. En el portafolio se organizan las evidencias de aprendizaje. </w:t>
      </w:r>
    </w:p>
    <w:p w14:paraId="3DF42958" w14:textId="77777777" w:rsidR="003E3A85" w:rsidRPr="00636529" w:rsidRDefault="003E3A85" w:rsidP="00636529">
      <w:pPr>
        <w:spacing w:after="0" w:line="360" w:lineRule="auto"/>
        <w:rPr>
          <w:rFonts w:cs="Calibri"/>
          <w:bCs/>
        </w:rPr>
      </w:pPr>
    </w:p>
    <w:p w14:paraId="5AE2F9BF" w14:textId="77777777" w:rsidR="003E3A85" w:rsidRPr="00636529" w:rsidRDefault="003E3A85" w:rsidP="00636529">
      <w:pPr>
        <w:spacing w:after="0" w:line="360" w:lineRule="auto"/>
        <w:rPr>
          <w:rFonts w:cs="Calibri"/>
          <w:bCs/>
        </w:rPr>
      </w:pPr>
      <w:r w:rsidRPr="00636529">
        <w:rPr>
          <w:rFonts w:cs="Calibri"/>
          <w:bCs/>
        </w:rPr>
        <w:lastRenderedPageBreak/>
        <w:t xml:space="preserve">PROCESO DE FORMACIÓN: Son las actividades de Enseñanza-Aprendizaje y Evaluación tanto presenciales como desescolarizadas que se desarrollan para alcanzar los resultados de aprendizaje. </w:t>
      </w:r>
    </w:p>
    <w:p w14:paraId="5093F9FD" w14:textId="77777777" w:rsidR="003E3A85" w:rsidRPr="00636529" w:rsidRDefault="003E3A85" w:rsidP="00636529">
      <w:pPr>
        <w:spacing w:after="0" w:line="360" w:lineRule="auto"/>
        <w:rPr>
          <w:rFonts w:cs="Calibri"/>
          <w:bCs/>
        </w:rPr>
      </w:pPr>
    </w:p>
    <w:p w14:paraId="57EA4470" w14:textId="77777777" w:rsidR="003E3A85" w:rsidRPr="00636529" w:rsidRDefault="003E3A85" w:rsidP="00636529">
      <w:pPr>
        <w:spacing w:after="0" w:line="360" w:lineRule="auto"/>
        <w:rPr>
          <w:rFonts w:cs="Calibri"/>
          <w:bCs/>
        </w:rPr>
      </w:pPr>
      <w:r w:rsidRPr="00636529">
        <w:rPr>
          <w:rFonts w:cs="Calibri"/>
          <w:bCs/>
        </w:rPr>
        <w:t xml:space="preserve">PROYECTO DE APRENDIZAJE: Herramienta de formación que involucra a los Aprendices en la solución de problemas y otras tareas significativas, les permite trabajar de manera autónoma e interdisciplinaria para construir su propio aprendizaje y culmina en resultados reales generados por ellos mismos. </w:t>
      </w:r>
    </w:p>
    <w:p w14:paraId="51505B3F" w14:textId="77777777" w:rsidR="003E3A85" w:rsidRPr="00636529" w:rsidRDefault="003E3A85" w:rsidP="00636529">
      <w:pPr>
        <w:spacing w:after="0" w:line="360" w:lineRule="auto"/>
        <w:rPr>
          <w:rFonts w:cs="Calibri"/>
          <w:bCs/>
        </w:rPr>
      </w:pPr>
    </w:p>
    <w:p w14:paraId="12C96292" w14:textId="5FECA3B1" w:rsidR="003E3A85" w:rsidRPr="00636529" w:rsidRDefault="003E3A85" w:rsidP="01188B97">
      <w:pPr>
        <w:spacing w:after="0" w:line="360" w:lineRule="auto"/>
        <w:rPr>
          <w:rFonts w:cs="Calibri"/>
        </w:rPr>
      </w:pPr>
      <w:r w:rsidRPr="01188B97">
        <w:rPr>
          <w:rFonts w:cs="Calibri"/>
        </w:rPr>
        <w:t>RESULTADOS DE APRENDIZAJE: Enunciados que están asociados a las Actividades de Aprendizaje y Evaluación, y que orientan al Instructor-tutor y al Aprendiz en la verificación de los procesos cognitivos, motores, valorativos, actitudinales y de apropiación de los conocimientos técnicos y tecnológicos requerido</w:t>
      </w:r>
      <w:r w:rsidR="11D8E43B" w:rsidRPr="01188B97">
        <w:rPr>
          <w:rFonts w:cs="Calibri"/>
        </w:rPr>
        <w:t>.</w:t>
      </w:r>
    </w:p>
    <w:p w14:paraId="272327F2" w14:textId="4057C8EE" w:rsidR="01188B97" w:rsidRDefault="01188B97" w:rsidP="01188B97">
      <w:pPr>
        <w:spacing w:after="0" w:line="360" w:lineRule="auto"/>
        <w:rPr>
          <w:rFonts w:cs="Calibri"/>
        </w:rPr>
      </w:pPr>
    </w:p>
    <w:p w14:paraId="52D736FB" w14:textId="77777777" w:rsidR="003E3A85" w:rsidRPr="003E3A85" w:rsidRDefault="003E3A85" w:rsidP="003E3A85">
      <w:pPr>
        <w:spacing w:after="0" w:line="240" w:lineRule="auto"/>
        <w:rPr>
          <w:rFonts w:cs="Calibri"/>
          <w:b/>
        </w:rPr>
      </w:pPr>
      <w:r w:rsidRPr="003E3A85">
        <w:rPr>
          <w:rFonts w:cs="Calibri"/>
          <w:b/>
        </w:rPr>
        <w:t>6. REFERENTES BIBLIOGRÁFICOS</w:t>
      </w:r>
    </w:p>
    <w:p w14:paraId="25652103" w14:textId="77777777" w:rsidR="003E3A85" w:rsidRPr="00636529" w:rsidRDefault="003E3A85" w:rsidP="00636529">
      <w:pPr>
        <w:spacing w:after="0" w:line="360" w:lineRule="auto"/>
        <w:rPr>
          <w:rFonts w:cs="Calibri"/>
          <w:bCs/>
        </w:rPr>
      </w:pPr>
      <w:r w:rsidRPr="00636529">
        <w:rPr>
          <w:rFonts w:cs="Calibri"/>
          <w:bCs/>
        </w:rPr>
        <w:t>SENA (2006).  Lineamientos para la integración de las Competencias. Bogotá.</w:t>
      </w:r>
    </w:p>
    <w:p w14:paraId="33B04429" w14:textId="77777777" w:rsidR="003E3A85" w:rsidRPr="00636529" w:rsidRDefault="003E3A85" w:rsidP="00636529">
      <w:pPr>
        <w:spacing w:after="0" w:line="360" w:lineRule="auto"/>
        <w:rPr>
          <w:rFonts w:cs="Calibri"/>
          <w:bCs/>
        </w:rPr>
      </w:pPr>
      <w:r w:rsidRPr="00636529">
        <w:rPr>
          <w:rFonts w:cs="Calibri"/>
          <w:bCs/>
        </w:rPr>
        <w:t>SENA (2013). Programas de formación y Proyectos Formativos, Versiones actualizadas y en ejecución. Bogotá.</w:t>
      </w:r>
    </w:p>
    <w:p w14:paraId="0C33AB18" w14:textId="77777777" w:rsidR="003E3A85" w:rsidRPr="00636529" w:rsidRDefault="003E3A85" w:rsidP="00636529">
      <w:pPr>
        <w:spacing w:after="0" w:line="360" w:lineRule="auto"/>
        <w:rPr>
          <w:rFonts w:cs="Calibri"/>
          <w:bCs/>
        </w:rPr>
      </w:pPr>
      <w:r w:rsidRPr="00636529">
        <w:rPr>
          <w:rFonts w:cs="Calibri"/>
          <w:bCs/>
        </w:rPr>
        <w:t>SENA, Dirección General (2013).  Base Teórica Conceptual para la elaboración de la planeación pedagógica. Bogotá.</w:t>
      </w:r>
    </w:p>
    <w:p w14:paraId="35377529" w14:textId="77777777" w:rsidR="003E3A85" w:rsidRPr="00636529" w:rsidRDefault="003E3A85" w:rsidP="00636529">
      <w:pPr>
        <w:spacing w:after="0" w:line="360" w:lineRule="auto"/>
        <w:rPr>
          <w:rFonts w:cs="Calibri"/>
          <w:bCs/>
        </w:rPr>
      </w:pPr>
      <w:r w:rsidRPr="00636529">
        <w:rPr>
          <w:rFonts w:cs="Calibri"/>
          <w:bCs/>
        </w:rPr>
        <w:t>SENA, Dirección General (2012). Modelo Pedagógico Institucional. Bogotá.</w:t>
      </w:r>
    </w:p>
    <w:p w14:paraId="2B967DA3" w14:textId="77777777" w:rsidR="003E3A85" w:rsidRPr="00636529" w:rsidRDefault="003E3A85" w:rsidP="00636529">
      <w:pPr>
        <w:spacing w:after="0" w:line="360" w:lineRule="auto"/>
        <w:rPr>
          <w:rFonts w:cs="Calibri"/>
          <w:bCs/>
        </w:rPr>
      </w:pPr>
      <w:r w:rsidRPr="00636529">
        <w:rPr>
          <w:rFonts w:cs="Calibri"/>
          <w:bCs/>
        </w:rPr>
        <w:t>SENA, Dirección General (2013). Orientaciones para la elaboración de guías de aprendizaje de los proyectos formativos. Bogotá.</w:t>
      </w:r>
    </w:p>
    <w:p w14:paraId="15ADBB07" w14:textId="475EA497" w:rsidR="009448E8" w:rsidRPr="00636529" w:rsidRDefault="003E3A85" w:rsidP="00636529">
      <w:pPr>
        <w:spacing w:after="0" w:line="360" w:lineRule="auto"/>
        <w:rPr>
          <w:rFonts w:cs="Calibri"/>
          <w:bCs/>
        </w:rPr>
      </w:pPr>
      <w:r w:rsidRPr="01188B97">
        <w:rPr>
          <w:rFonts w:cs="Calibri"/>
        </w:rPr>
        <w:t>SENA, Dirección General (2013). Procedimiento para la Ejecución de la Formación Profesional. Bogotá.</w:t>
      </w:r>
    </w:p>
    <w:p w14:paraId="127A0CB4" w14:textId="77777777" w:rsidR="0092729E" w:rsidRPr="00BB109A" w:rsidRDefault="0092729E" w:rsidP="009448E8">
      <w:pPr>
        <w:spacing w:after="0" w:line="240" w:lineRule="auto"/>
        <w:rPr>
          <w:rFonts w:cs="Calibri"/>
          <w:b/>
        </w:rPr>
      </w:pPr>
    </w:p>
    <w:p w14:paraId="3FC10496" w14:textId="77777777" w:rsidR="0092729E" w:rsidRPr="00BB109A" w:rsidRDefault="0092729E" w:rsidP="009448E8">
      <w:pPr>
        <w:spacing w:after="0" w:line="240" w:lineRule="auto"/>
        <w:rPr>
          <w:rFonts w:cs="Calibri"/>
          <w:b/>
        </w:rPr>
      </w:pPr>
    </w:p>
    <w:p w14:paraId="294A3AAC" w14:textId="11B09E99" w:rsidR="00B53D0D" w:rsidRPr="00BB109A" w:rsidRDefault="00B53D0D" w:rsidP="009448E8">
      <w:pPr>
        <w:spacing w:after="0" w:line="240" w:lineRule="auto"/>
        <w:rPr>
          <w:rFonts w:cs="Calibri"/>
          <w:b/>
        </w:rPr>
      </w:pPr>
      <w:r w:rsidRPr="00BB109A">
        <w:rPr>
          <w:rFonts w:cs="Calibri"/>
          <w:b/>
        </w:rPr>
        <w:t>7. CONTROL DEL DOCUMENTO</w:t>
      </w:r>
    </w:p>
    <w:p w14:paraId="3EB68442" w14:textId="77777777" w:rsidR="0092729E" w:rsidRPr="00BB109A" w:rsidRDefault="0092729E" w:rsidP="009448E8">
      <w:pPr>
        <w:spacing w:after="0" w:line="240" w:lineRule="auto"/>
        <w:rPr>
          <w:rFonts w:cs="Calibr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BB109A" w14:paraId="713DDDE6" w14:textId="77777777" w:rsidTr="01188B97">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BB109A" w14:paraId="3F4A6432" w14:textId="77777777" w:rsidTr="01188B97">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2C48C1A0" w14:textId="77777777" w:rsidR="00B53D0D" w:rsidRDefault="00425AE0" w:rsidP="00033399">
            <w:pPr>
              <w:spacing w:line="360" w:lineRule="auto"/>
              <w:jc w:val="both"/>
              <w:rPr>
                <w:rFonts w:cs="Calibri"/>
                <w:b/>
              </w:rPr>
            </w:pPr>
            <w:r>
              <w:rPr>
                <w:rFonts w:cs="Calibri"/>
                <w:b/>
              </w:rPr>
              <w:t>Angela Garzon Laguna</w:t>
            </w:r>
          </w:p>
          <w:p w14:paraId="008BB6A2" w14:textId="4D5C9B00" w:rsidR="00425AE0" w:rsidRDefault="35297471" w:rsidP="01188B97">
            <w:pPr>
              <w:spacing w:line="360" w:lineRule="auto"/>
              <w:jc w:val="both"/>
              <w:rPr>
                <w:rFonts w:cs="Calibri"/>
                <w:b/>
                <w:bCs/>
              </w:rPr>
            </w:pPr>
            <w:r w:rsidRPr="01188B97">
              <w:rPr>
                <w:rFonts w:cs="Calibri"/>
                <w:b/>
                <w:bCs/>
              </w:rPr>
              <w:t>José</w:t>
            </w:r>
            <w:r w:rsidR="6785574C" w:rsidRPr="01188B97">
              <w:rPr>
                <w:rFonts w:cs="Calibri"/>
                <w:b/>
                <w:bCs/>
              </w:rPr>
              <w:t xml:space="preserve"> Luis Franco</w:t>
            </w:r>
          </w:p>
          <w:p w14:paraId="7C698B47" w14:textId="6DBBFB45" w:rsidR="00425AE0" w:rsidRPr="00F51763" w:rsidRDefault="00425AE0" w:rsidP="00033399">
            <w:pPr>
              <w:spacing w:line="360" w:lineRule="auto"/>
              <w:jc w:val="both"/>
              <w:rPr>
                <w:rFonts w:cs="Calibri"/>
                <w:b/>
              </w:rPr>
            </w:pPr>
            <w:r>
              <w:rPr>
                <w:rFonts w:cs="Calibri"/>
                <w:b/>
              </w:rPr>
              <w:t>Nelson Yamid Góngora</w:t>
            </w:r>
          </w:p>
        </w:tc>
        <w:tc>
          <w:tcPr>
            <w:tcW w:w="1559" w:type="dxa"/>
          </w:tcPr>
          <w:p w14:paraId="001CBB3D" w14:textId="77777777" w:rsidR="00B53D0D" w:rsidRDefault="00894AF7" w:rsidP="00033399">
            <w:pPr>
              <w:spacing w:line="360" w:lineRule="auto"/>
              <w:jc w:val="both"/>
              <w:rPr>
                <w:rFonts w:cs="Calibri"/>
                <w:b/>
              </w:rPr>
            </w:pPr>
            <w:r>
              <w:rPr>
                <w:rFonts w:cs="Calibri"/>
                <w:b/>
              </w:rPr>
              <w:t>Instructora</w:t>
            </w:r>
          </w:p>
          <w:p w14:paraId="5B47C8CA" w14:textId="77777777" w:rsidR="00894AF7" w:rsidRDefault="00894AF7" w:rsidP="00033399">
            <w:pPr>
              <w:spacing w:line="360" w:lineRule="auto"/>
              <w:jc w:val="both"/>
              <w:rPr>
                <w:rFonts w:cs="Calibri"/>
                <w:b/>
              </w:rPr>
            </w:pPr>
            <w:r>
              <w:rPr>
                <w:rFonts w:cs="Calibri"/>
                <w:b/>
              </w:rPr>
              <w:t>Instructor</w:t>
            </w:r>
          </w:p>
          <w:p w14:paraId="78111428" w14:textId="6BEEE4E5" w:rsidR="00894AF7" w:rsidRPr="00F51763" w:rsidRDefault="00894AF7" w:rsidP="00033399">
            <w:pPr>
              <w:spacing w:line="360" w:lineRule="auto"/>
              <w:jc w:val="both"/>
              <w:rPr>
                <w:rFonts w:cs="Calibri"/>
                <w:b/>
              </w:rPr>
            </w:pPr>
            <w:r>
              <w:rPr>
                <w:rFonts w:cs="Calibri"/>
                <w:b/>
              </w:rPr>
              <w:t>Instructor</w:t>
            </w:r>
          </w:p>
        </w:tc>
        <w:tc>
          <w:tcPr>
            <w:tcW w:w="1701" w:type="dxa"/>
          </w:tcPr>
          <w:p w14:paraId="423F3BFD" w14:textId="10A81691" w:rsidR="00B53D0D" w:rsidRPr="00F51763" w:rsidRDefault="00894AF7" w:rsidP="00033399">
            <w:pPr>
              <w:spacing w:line="360" w:lineRule="auto"/>
              <w:jc w:val="both"/>
              <w:rPr>
                <w:rFonts w:cs="Calibri"/>
                <w:b/>
              </w:rPr>
            </w:pPr>
            <w:r>
              <w:rPr>
                <w:rFonts w:cs="Calibri"/>
                <w:b/>
              </w:rPr>
              <w:t>Centro de la industria la empresa y los servicios, Neiva</w:t>
            </w:r>
          </w:p>
        </w:tc>
        <w:tc>
          <w:tcPr>
            <w:tcW w:w="2551" w:type="dxa"/>
          </w:tcPr>
          <w:p w14:paraId="56591B66" w14:textId="77777777" w:rsidR="00E3104A" w:rsidRDefault="00E3104A" w:rsidP="00033399">
            <w:pPr>
              <w:spacing w:line="360" w:lineRule="auto"/>
              <w:jc w:val="both"/>
              <w:rPr>
                <w:rFonts w:cs="Calibri"/>
                <w:b/>
              </w:rPr>
            </w:pPr>
          </w:p>
          <w:p w14:paraId="0EED43B0" w14:textId="337CEAA0" w:rsidR="00B53D0D" w:rsidRPr="00F51763" w:rsidRDefault="080C8F60" w:rsidP="01188B97">
            <w:pPr>
              <w:spacing w:line="360" w:lineRule="auto"/>
              <w:jc w:val="center"/>
              <w:rPr>
                <w:rFonts w:cs="Calibri"/>
                <w:b/>
                <w:bCs/>
              </w:rPr>
            </w:pPr>
            <w:r w:rsidRPr="01188B97">
              <w:rPr>
                <w:rFonts w:cs="Calibri"/>
                <w:b/>
                <w:bCs/>
              </w:rPr>
              <w:t>7 de febrero 2025</w:t>
            </w:r>
          </w:p>
        </w:tc>
      </w:tr>
    </w:tbl>
    <w:p w14:paraId="4D6657C4" w14:textId="77777777" w:rsidR="0092729E" w:rsidRPr="00BB109A" w:rsidRDefault="0092729E" w:rsidP="00033399">
      <w:pPr>
        <w:spacing w:line="360" w:lineRule="auto"/>
        <w:rPr>
          <w:rFonts w:cs="Calibri"/>
          <w:b/>
        </w:rPr>
      </w:pPr>
    </w:p>
    <w:p w14:paraId="2E14072D" w14:textId="7AFCC033" w:rsidR="00B53D0D" w:rsidRPr="00BB109A" w:rsidRDefault="00B53D0D" w:rsidP="00033399">
      <w:pPr>
        <w:spacing w:line="360" w:lineRule="auto"/>
        <w:rPr>
          <w:rFonts w:cs="Calibri"/>
          <w:b/>
        </w:rPr>
      </w:pPr>
      <w:r w:rsidRPr="00BB109A">
        <w:rPr>
          <w:rFonts w:cs="Calibri"/>
          <w:b/>
        </w:rPr>
        <w:lastRenderedPageBreak/>
        <w:t xml:space="preserve">8. CONTROL DE CAMBIOS </w:t>
      </w:r>
      <w:r w:rsidRPr="00BB109A">
        <w:rPr>
          <w:rFonts w:cs="Calibri"/>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BB109A"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BB109A" w14:paraId="7D3D6392" w14:textId="77777777" w:rsidTr="00F51763">
        <w:tc>
          <w:tcPr>
            <w:tcW w:w="1235" w:type="dxa"/>
          </w:tcPr>
          <w:p w14:paraId="225C3536" w14:textId="77777777" w:rsidR="00B53D0D" w:rsidRPr="00BB109A" w:rsidRDefault="00B53D0D" w:rsidP="00033399">
            <w:pPr>
              <w:spacing w:line="360" w:lineRule="auto"/>
              <w:jc w:val="both"/>
              <w:rPr>
                <w:rFonts w:cs="Calibri"/>
                <w:b/>
              </w:rPr>
            </w:pPr>
            <w:r w:rsidRPr="00BB109A">
              <w:rPr>
                <w:rFonts w:cs="Calibri"/>
                <w:b/>
              </w:rPr>
              <w:t>Autor (es)</w:t>
            </w:r>
          </w:p>
        </w:tc>
        <w:tc>
          <w:tcPr>
            <w:tcW w:w="2674" w:type="dxa"/>
          </w:tcPr>
          <w:p w14:paraId="4672196E" w14:textId="77777777" w:rsidR="00B53D0D" w:rsidRPr="00BB109A" w:rsidRDefault="00B53D0D" w:rsidP="00033399">
            <w:pPr>
              <w:spacing w:line="360" w:lineRule="auto"/>
              <w:jc w:val="both"/>
              <w:rPr>
                <w:rFonts w:cs="Calibri"/>
                <w:b/>
              </w:rPr>
            </w:pPr>
          </w:p>
        </w:tc>
        <w:tc>
          <w:tcPr>
            <w:tcW w:w="1550" w:type="dxa"/>
          </w:tcPr>
          <w:p w14:paraId="22466F5F" w14:textId="77777777" w:rsidR="00B53D0D" w:rsidRPr="00BB109A" w:rsidRDefault="00B53D0D" w:rsidP="00033399">
            <w:pPr>
              <w:spacing w:line="360" w:lineRule="auto"/>
              <w:jc w:val="both"/>
              <w:rPr>
                <w:rFonts w:cs="Calibri"/>
                <w:b/>
              </w:rPr>
            </w:pPr>
          </w:p>
        </w:tc>
        <w:tc>
          <w:tcPr>
            <w:tcW w:w="1559" w:type="dxa"/>
          </w:tcPr>
          <w:p w14:paraId="032B6442" w14:textId="77777777" w:rsidR="00B53D0D" w:rsidRPr="00BB109A" w:rsidRDefault="00B53D0D" w:rsidP="00033399">
            <w:pPr>
              <w:spacing w:line="360" w:lineRule="auto"/>
              <w:jc w:val="both"/>
              <w:rPr>
                <w:rFonts w:cs="Calibri"/>
                <w:b/>
              </w:rPr>
            </w:pPr>
          </w:p>
        </w:tc>
        <w:tc>
          <w:tcPr>
            <w:tcW w:w="795" w:type="dxa"/>
          </w:tcPr>
          <w:p w14:paraId="32B1FC2A" w14:textId="77777777" w:rsidR="00B53D0D" w:rsidRPr="00BB109A" w:rsidRDefault="00B53D0D" w:rsidP="00033399">
            <w:pPr>
              <w:spacing w:line="360" w:lineRule="auto"/>
              <w:jc w:val="both"/>
              <w:rPr>
                <w:rFonts w:cs="Calibri"/>
                <w:b/>
              </w:rPr>
            </w:pPr>
          </w:p>
        </w:tc>
        <w:tc>
          <w:tcPr>
            <w:tcW w:w="1934" w:type="dxa"/>
          </w:tcPr>
          <w:p w14:paraId="712395F9" w14:textId="77777777" w:rsidR="00B53D0D" w:rsidRPr="00BB109A" w:rsidRDefault="00B53D0D" w:rsidP="00033399">
            <w:pPr>
              <w:spacing w:line="360" w:lineRule="auto"/>
              <w:jc w:val="both"/>
              <w:rPr>
                <w:rFonts w:cs="Calibri"/>
                <w:b/>
              </w:rPr>
            </w:pPr>
          </w:p>
        </w:tc>
      </w:tr>
    </w:tbl>
    <w:p w14:paraId="746D39ED" w14:textId="77777777" w:rsidR="0092729E" w:rsidRPr="00BB109A" w:rsidRDefault="0092729E" w:rsidP="0092729E">
      <w:pPr>
        <w:spacing w:after="0" w:line="360" w:lineRule="auto"/>
        <w:rPr>
          <w:rFonts w:cs="Calibri"/>
          <w:color w:val="000000" w:themeColor="text1"/>
        </w:rPr>
      </w:pPr>
    </w:p>
    <w:sectPr w:rsidR="0092729E" w:rsidRPr="00BB109A" w:rsidSect="00CE4E8E">
      <w:headerReference w:type="even" r:id="rId42"/>
      <w:headerReference w:type="default" r:id="rId43"/>
      <w:footerReference w:type="default" r:id="rId44"/>
      <w:headerReference w:type="first" r:id="rId45"/>
      <w:pgSz w:w="12240" w:h="15840"/>
      <w:pgMar w:top="1702" w:right="1325" w:bottom="1260" w:left="1560" w:header="28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EAD1" w14:textId="77777777" w:rsidR="00F56E97" w:rsidRDefault="00F56E97">
      <w:pPr>
        <w:spacing w:after="0" w:line="240" w:lineRule="auto"/>
      </w:pPr>
      <w:r>
        <w:separator/>
      </w:r>
    </w:p>
  </w:endnote>
  <w:endnote w:type="continuationSeparator" w:id="0">
    <w:p w14:paraId="6AB09964" w14:textId="77777777" w:rsidR="00F56E97" w:rsidRDefault="00F56E97">
      <w:pPr>
        <w:spacing w:after="0" w:line="240" w:lineRule="auto"/>
      </w:pPr>
      <w:r>
        <w:continuationSeparator/>
      </w:r>
    </w:p>
  </w:endnote>
  <w:endnote w:type="continuationNotice" w:id="1">
    <w:p w14:paraId="67A467D6" w14:textId="77777777" w:rsidR="00F56E97" w:rsidRDefault="00F56E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nwei">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8E70B" w14:textId="77777777" w:rsidR="00F56E97" w:rsidRDefault="00F56E97">
      <w:pPr>
        <w:spacing w:after="0" w:line="240" w:lineRule="auto"/>
      </w:pPr>
      <w:r>
        <w:separator/>
      </w:r>
    </w:p>
  </w:footnote>
  <w:footnote w:type="continuationSeparator" w:id="0">
    <w:p w14:paraId="2B224B8D" w14:textId="77777777" w:rsidR="00F56E97" w:rsidRDefault="00F56E97">
      <w:pPr>
        <w:spacing w:after="0" w:line="240" w:lineRule="auto"/>
      </w:pPr>
      <w:r>
        <w:continuationSeparator/>
      </w:r>
    </w:p>
  </w:footnote>
  <w:footnote w:type="continuationNotice" w:id="1">
    <w:p w14:paraId="2320EA14" w14:textId="77777777" w:rsidR="00F56E97" w:rsidRDefault="00F56E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8239;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lang w:val="es-ES" w:eastAsia="es-ES"/>
      </w:rPr>
    </w:pPr>
    <w: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8240;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intelligence2.xml><?xml version="1.0" encoding="utf-8"?>
<int2:intelligence xmlns:int2="http://schemas.microsoft.com/office/intelligence/2020/intelligence" xmlns:oel="http://schemas.microsoft.com/office/2019/extlst">
  <int2:observations>
    <int2:textHash int2:hashCode="1TYNm+gytf4dlF" int2:id="Eb08AXDa">
      <int2:state int2:value="Rejected" int2:type="AugLoop_Text_Critique"/>
    </int2:textHash>
    <int2:textHash int2:hashCode="WGoksfP1ax1RwH" int2:id="RTFbXFYO">
      <int2:state int2:value="Rejected" int2:type="AugLoop_Text_Critique"/>
    </int2:textHash>
    <int2:bookmark int2:bookmarkName="_Int_4xkaVnH5" int2:invalidationBookmarkName="" int2:hashCode="SErHuggP56/PsM" int2:id="EClcZ7F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1F6"/>
    <w:multiLevelType w:val="hybridMultilevel"/>
    <w:tmpl w:val="AC06D8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D6279D"/>
    <w:multiLevelType w:val="hybridMultilevel"/>
    <w:tmpl w:val="914CAA86"/>
    <w:lvl w:ilvl="0" w:tplc="899A6E14">
      <w:start w:val="1"/>
      <w:numFmt w:val="bullet"/>
      <w:lvlText w:val=""/>
      <w:lvlJc w:val="left"/>
      <w:pPr>
        <w:ind w:left="1068" w:hanging="360"/>
      </w:pPr>
      <w:rPr>
        <w:rFonts w:ascii="Wingdings" w:hAnsi="Wingdings" w:hint="default"/>
      </w:rPr>
    </w:lvl>
    <w:lvl w:ilvl="1" w:tplc="5B2645FE">
      <w:start w:val="1"/>
      <w:numFmt w:val="bullet"/>
      <w:lvlText w:val="o"/>
      <w:lvlJc w:val="left"/>
      <w:pPr>
        <w:ind w:left="1788" w:hanging="360"/>
      </w:pPr>
      <w:rPr>
        <w:rFonts w:ascii="Courier New" w:hAnsi="Courier New" w:hint="default"/>
      </w:rPr>
    </w:lvl>
    <w:lvl w:ilvl="2" w:tplc="928C9D3C">
      <w:start w:val="1"/>
      <w:numFmt w:val="bullet"/>
      <w:lvlText w:val=""/>
      <w:lvlJc w:val="left"/>
      <w:pPr>
        <w:ind w:left="2508" w:hanging="360"/>
      </w:pPr>
      <w:rPr>
        <w:rFonts w:ascii="Wingdings" w:hAnsi="Wingdings" w:hint="default"/>
      </w:rPr>
    </w:lvl>
    <w:lvl w:ilvl="3" w:tplc="B6C2DF82">
      <w:start w:val="1"/>
      <w:numFmt w:val="bullet"/>
      <w:lvlText w:val=""/>
      <w:lvlJc w:val="left"/>
      <w:pPr>
        <w:ind w:left="3228" w:hanging="360"/>
      </w:pPr>
      <w:rPr>
        <w:rFonts w:ascii="Symbol" w:hAnsi="Symbol" w:hint="default"/>
      </w:rPr>
    </w:lvl>
    <w:lvl w:ilvl="4" w:tplc="22FEAF18">
      <w:start w:val="1"/>
      <w:numFmt w:val="bullet"/>
      <w:lvlText w:val="o"/>
      <w:lvlJc w:val="left"/>
      <w:pPr>
        <w:ind w:left="3948" w:hanging="360"/>
      </w:pPr>
      <w:rPr>
        <w:rFonts w:ascii="Courier New" w:hAnsi="Courier New" w:hint="default"/>
      </w:rPr>
    </w:lvl>
    <w:lvl w:ilvl="5" w:tplc="A9661BF6">
      <w:start w:val="1"/>
      <w:numFmt w:val="bullet"/>
      <w:lvlText w:val=""/>
      <w:lvlJc w:val="left"/>
      <w:pPr>
        <w:ind w:left="4668" w:hanging="360"/>
      </w:pPr>
      <w:rPr>
        <w:rFonts w:ascii="Wingdings" w:hAnsi="Wingdings" w:hint="default"/>
      </w:rPr>
    </w:lvl>
    <w:lvl w:ilvl="6" w:tplc="288A92BE">
      <w:start w:val="1"/>
      <w:numFmt w:val="bullet"/>
      <w:lvlText w:val=""/>
      <w:lvlJc w:val="left"/>
      <w:pPr>
        <w:ind w:left="5388" w:hanging="360"/>
      </w:pPr>
      <w:rPr>
        <w:rFonts w:ascii="Symbol" w:hAnsi="Symbol" w:hint="default"/>
      </w:rPr>
    </w:lvl>
    <w:lvl w:ilvl="7" w:tplc="12DA77D6">
      <w:start w:val="1"/>
      <w:numFmt w:val="bullet"/>
      <w:lvlText w:val="o"/>
      <w:lvlJc w:val="left"/>
      <w:pPr>
        <w:ind w:left="6108" w:hanging="360"/>
      </w:pPr>
      <w:rPr>
        <w:rFonts w:ascii="Courier New" w:hAnsi="Courier New" w:hint="default"/>
      </w:rPr>
    </w:lvl>
    <w:lvl w:ilvl="8" w:tplc="C7D85966">
      <w:start w:val="1"/>
      <w:numFmt w:val="bullet"/>
      <w:lvlText w:val=""/>
      <w:lvlJc w:val="left"/>
      <w:pPr>
        <w:ind w:left="6828" w:hanging="360"/>
      </w:pPr>
      <w:rPr>
        <w:rFonts w:ascii="Wingdings" w:hAnsi="Wingdings" w:hint="default"/>
      </w:rPr>
    </w:lvl>
  </w:abstractNum>
  <w:abstractNum w:abstractNumId="2" w15:restartNumberingAfterBreak="0">
    <w:nsid w:val="107A4455"/>
    <w:multiLevelType w:val="hybridMultilevel"/>
    <w:tmpl w:val="513AA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2E3FE7"/>
    <w:multiLevelType w:val="hybridMultilevel"/>
    <w:tmpl w:val="EFFEA4B8"/>
    <w:lvl w:ilvl="0" w:tplc="240A000F">
      <w:start w:val="1"/>
      <w:numFmt w:val="decimal"/>
      <w:lvlText w:val="%1."/>
      <w:lvlJc w:val="left"/>
      <w:pPr>
        <w:ind w:left="720" w:hanging="360"/>
      </w:pPr>
      <w:rPr>
        <w:rFonts w:hint="default"/>
        <w:color w:val="auto"/>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7002A27"/>
    <w:multiLevelType w:val="hybridMultilevel"/>
    <w:tmpl w:val="FFFFFFFF"/>
    <w:lvl w:ilvl="0" w:tplc="A984BB32">
      <w:start w:val="1"/>
      <w:numFmt w:val="decimal"/>
      <w:lvlText w:val="%1."/>
      <w:lvlJc w:val="left"/>
      <w:pPr>
        <w:ind w:left="720" w:hanging="360"/>
      </w:pPr>
    </w:lvl>
    <w:lvl w:ilvl="1" w:tplc="005C1992">
      <w:start w:val="1"/>
      <w:numFmt w:val="lowerLetter"/>
      <w:lvlText w:val="%2."/>
      <w:lvlJc w:val="left"/>
      <w:pPr>
        <w:ind w:left="1440" w:hanging="360"/>
      </w:pPr>
    </w:lvl>
    <w:lvl w:ilvl="2" w:tplc="3AD8F82A">
      <w:start w:val="1"/>
      <w:numFmt w:val="lowerRoman"/>
      <w:lvlText w:val="%3."/>
      <w:lvlJc w:val="right"/>
      <w:pPr>
        <w:ind w:left="2160" w:hanging="180"/>
      </w:pPr>
    </w:lvl>
    <w:lvl w:ilvl="3" w:tplc="03A2BF80">
      <w:start w:val="1"/>
      <w:numFmt w:val="decimal"/>
      <w:lvlText w:val="%4."/>
      <w:lvlJc w:val="left"/>
      <w:pPr>
        <w:ind w:left="2880" w:hanging="360"/>
      </w:pPr>
    </w:lvl>
    <w:lvl w:ilvl="4" w:tplc="3948E3DE">
      <w:start w:val="1"/>
      <w:numFmt w:val="lowerLetter"/>
      <w:lvlText w:val="%5."/>
      <w:lvlJc w:val="left"/>
      <w:pPr>
        <w:ind w:left="3600" w:hanging="360"/>
      </w:pPr>
    </w:lvl>
    <w:lvl w:ilvl="5" w:tplc="6A4A2DF8">
      <w:start w:val="1"/>
      <w:numFmt w:val="lowerRoman"/>
      <w:lvlText w:val="%6."/>
      <w:lvlJc w:val="right"/>
      <w:pPr>
        <w:ind w:left="4320" w:hanging="180"/>
      </w:pPr>
    </w:lvl>
    <w:lvl w:ilvl="6" w:tplc="F9FCF538">
      <w:start w:val="1"/>
      <w:numFmt w:val="decimal"/>
      <w:lvlText w:val="%7."/>
      <w:lvlJc w:val="left"/>
      <w:pPr>
        <w:ind w:left="5040" w:hanging="360"/>
      </w:pPr>
    </w:lvl>
    <w:lvl w:ilvl="7" w:tplc="241C90F2">
      <w:start w:val="1"/>
      <w:numFmt w:val="lowerLetter"/>
      <w:lvlText w:val="%8."/>
      <w:lvlJc w:val="left"/>
      <w:pPr>
        <w:ind w:left="5760" w:hanging="360"/>
      </w:pPr>
    </w:lvl>
    <w:lvl w:ilvl="8" w:tplc="08502CA4">
      <w:start w:val="1"/>
      <w:numFmt w:val="lowerRoman"/>
      <w:lvlText w:val="%9."/>
      <w:lvlJc w:val="right"/>
      <w:pPr>
        <w:ind w:left="6480" w:hanging="180"/>
      </w:pPr>
    </w:lvl>
  </w:abstractNum>
  <w:abstractNum w:abstractNumId="5" w15:restartNumberingAfterBreak="0">
    <w:nsid w:val="30DC31F0"/>
    <w:multiLevelType w:val="hybridMultilevel"/>
    <w:tmpl w:val="03BA2F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31345323"/>
    <w:multiLevelType w:val="hybridMultilevel"/>
    <w:tmpl w:val="3C7EF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896AC9"/>
    <w:multiLevelType w:val="hybridMultilevel"/>
    <w:tmpl w:val="1C60D8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062213"/>
    <w:multiLevelType w:val="multilevel"/>
    <w:tmpl w:val="F4A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0B13D"/>
    <w:multiLevelType w:val="hybridMultilevel"/>
    <w:tmpl w:val="304892DC"/>
    <w:lvl w:ilvl="0" w:tplc="A3381F8E">
      <w:start w:val="1"/>
      <w:numFmt w:val="bullet"/>
      <w:lvlText w:val=""/>
      <w:lvlJc w:val="left"/>
      <w:pPr>
        <w:ind w:left="720" w:hanging="360"/>
      </w:pPr>
      <w:rPr>
        <w:rFonts w:ascii="Symbol" w:hAnsi="Symbol" w:hint="default"/>
      </w:rPr>
    </w:lvl>
    <w:lvl w:ilvl="1" w:tplc="DB749B0A">
      <w:start w:val="1"/>
      <w:numFmt w:val="bullet"/>
      <w:lvlText w:val="o"/>
      <w:lvlJc w:val="left"/>
      <w:pPr>
        <w:ind w:left="1440" w:hanging="360"/>
      </w:pPr>
      <w:rPr>
        <w:rFonts w:ascii="Courier New" w:hAnsi="Courier New" w:hint="default"/>
      </w:rPr>
    </w:lvl>
    <w:lvl w:ilvl="2" w:tplc="6E0EA83E">
      <w:start w:val="1"/>
      <w:numFmt w:val="bullet"/>
      <w:lvlText w:val=""/>
      <w:lvlJc w:val="left"/>
      <w:pPr>
        <w:ind w:left="2160" w:hanging="360"/>
      </w:pPr>
      <w:rPr>
        <w:rFonts w:ascii="Wingdings" w:hAnsi="Wingdings" w:hint="default"/>
      </w:rPr>
    </w:lvl>
    <w:lvl w:ilvl="3" w:tplc="FB0ECC5C">
      <w:start w:val="1"/>
      <w:numFmt w:val="bullet"/>
      <w:lvlText w:val=""/>
      <w:lvlJc w:val="left"/>
      <w:pPr>
        <w:ind w:left="2880" w:hanging="360"/>
      </w:pPr>
      <w:rPr>
        <w:rFonts w:ascii="Symbol" w:hAnsi="Symbol" w:hint="default"/>
      </w:rPr>
    </w:lvl>
    <w:lvl w:ilvl="4" w:tplc="77A69324">
      <w:start w:val="1"/>
      <w:numFmt w:val="bullet"/>
      <w:lvlText w:val="o"/>
      <w:lvlJc w:val="left"/>
      <w:pPr>
        <w:ind w:left="3600" w:hanging="360"/>
      </w:pPr>
      <w:rPr>
        <w:rFonts w:ascii="Courier New" w:hAnsi="Courier New" w:hint="default"/>
      </w:rPr>
    </w:lvl>
    <w:lvl w:ilvl="5" w:tplc="37AC450E">
      <w:start w:val="1"/>
      <w:numFmt w:val="bullet"/>
      <w:lvlText w:val=""/>
      <w:lvlJc w:val="left"/>
      <w:pPr>
        <w:ind w:left="4320" w:hanging="360"/>
      </w:pPr>
      <w:rPr>
        <w:rFonts w:ascii="Wingdings" w:hAnsi="Wingdings" w:hint="default"/>
      </w:rPr>
    </w:lvl>
    <w:lvl w:ilvl="6" w:tplc="BE8EEEBA">
      <w:start w:val="1"/>
      <w:numFmt w:val="bullet"/>
      <w:lvlText w:val=""/>
      <w:lvlJc w:val="left"/>
      <w:pPr>
        <w:ind w:left="5040" w:hanging="360"/>
      </w:pPr>
      <w:rPr>
        <w:rFonts w:ascii="Symbol" w:hAnsi="Symbol" w:hint="default"/>
      </w:rPr>
    </w:lvl>
    <w:lvl w:ilvl="7" w:tplc="1E006F48">
      <w:start w:val="1"/>
      <w:numFmt w:val="bullet"/>
      <w:lvlText w:val="o"/>
      <w:lvlJc w:val="left"/>
      <w:pPr>
        <w:ind w:left="5760" w:hanging="360"/>
      </w:pPr>
      <w:rPr>
        <w:rFonts w:ascii="Courier New" w:hAnsi="Courier New" w:hint="default"/>
      </w:rPr>
    </w:lvl>
    <w:lvl w:ilvl="8" w:tplc="81424FC0">
      <w:start w:val="1"/>
      <w:numFmt w:val="bullet"/>
      <w:lvlText w:val=""/>
      <w:lvlJc w:val="left"/>
      <w:pPr>
        <w:ind w:left="6480" w:hanging="360"/>
      </w:pPr>
      <w:rPr>
        <w:rFonts w:ascii="Wingdings" w:hAnsi="Wingdings" w:hint="default"/>
      </w:rPr>
    </w:lvl>
  </w:abstractNum>
  <w:abstractNum w:abstractNumId="11" w15:restartNumberingAfterBreak="0">
    <w:nsid w:val="43A718E2"/>
    <w:multiLevelType w:val="hybridMultilevel"/>
    <w:tmpl w:val="A4B082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5534A81"/>
    <w:multiLevelType w:val="hybridMultilevel"/>
    <w:tmpl w:val="2960B6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D9633D7"/>
    <w:multiLevelType w:val="hybridMultilevel"/>
    <w:tmpl w:val="14D8E328"/>
    <w:lvl w:ilvl="0" w:tplc="B38ECDBA">
      <w:start w:val="1"/>
      <w:numFmt w:val="bullet"/>
      <w:lvlText w:val="-"/>
      <w:lvlJc w:val="left"/>
      <w:pPr>
        <w:ind w:left="720" w:hanging="360"/>
      </w:pPr>
      <w:rPr>
        <w:rFonts w:ascii="STXinwei" w:eastAsia="STXinwei" w:hAnsi="Symbol"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738A4EA1"/>
    <w:multiLevelType w:val="hybridMultilevel"/>
    <w:tmpl w:val="565A3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983941"/>
    <w:multiLevelType w:val="hybridMultilevel"/>
    <w:tmpl w:val="FFFFFFFF"/>
    <w:lvl w:ilvl="0" w:tplc="78C0DADC">
      <w:start w:val="1"/>
      <w:numFmt w:val="decimal"/>
      <w:lvlText w:val="%1."/>
      <w:lvlJc w:val="left"/>
      <w:pPr>
        <w:ind w:left="720" w:hanging="360"/>
      </w:pPr>
    </w:lvl>
    <w:lvl w:ilvl="1" w:tplc="B464D162">
      <w:start w:val="1"/>
      <w:numFmt w:val="lowerLetter"/>
      <w:lvlText w:val="%2."/>
      <w:lvlJc w:val="left"/>
      <w:pPr>
        <w:ind w:left="1440" w:hanging="360"/>
      </w:pPr>
    </w:lvl>
    <w:lvl w:ilvl="2" w:tplc="20747204">
      <w:start w:val="1"/>
      <w:numFmt w:val="lowerRoman"/>
      <w:lvlText w:val="%3."/>
      <w:lvlJc w:val="right"/>
      <w:pPr>
        <w:ind w:left="2160" w:hanging="180"/>
      </w:pPr>
    </w:lvl>
    <w:lvl w:ilvl="3" w:tplc="8C9E0CE6">
      <w:start w:val="1"/>
      <w:numFmt w:val="decimal"/>
      <w:lvlText w:val="%4."/>
      <w:lvlJc w:val="left"/>
      <w:pPr>
        <w:ind w:left="2880" w:hanging="360"/>
      </w:pPr>
    </w:lvl>
    <w:lvl w:ilvl="4" w:tplc="4078A6F2">
      <w:start w:val="1"/>
      <w:numFmt w:val="lowerLetter"/>
      <w:lvlText w:val="%5."/>
      <w:lvlJc w:val="left"/>
      <w:pPr>
        <w:ind w:left="3600" w:hanging="360"/>
      </w:pPr>
    </w:lvl>
    <w:lvl w:ilvl="5" w:tplc="249842E4">
      <w:start w:val="1"/>
      <w:numFmt w:val="lowerRoman"/>
      <w:lvlText w:val="%6."/>
      <w:lvlJc w:val="right"/>
      <w:pPr>
        <w:ind w:left="4320" w:hanging="180"/>
      </w:pPr>
    </w:lvl>
    <w:lvl w:ilvl="6" w:tplc="87487890">
      <w:start w:val="1"/>
      <w:numFmt w:val="decimal"/>
      <w:lvlText w:val="%7."/>
      <w:lvlJc w:val="left"/>
      <w:pPr>
        <w:ind w:left="5040" w:hanging="360"/>
      </w:pPr>
    </w:lvl>
    <w:lvl w:ilvl="7" w:tplc="8CE003EC">
      <w:start w:val="1"/>
      <w:numFmt w:val="lowerLetter"/>
      <w:lvlText w:val="%8."/>
      <w:lvlJc w:val="left"/>
      <w:pPr>
        <w:ind w:left="5760" w:hanging="360"/>
      </w:pPr>
    </w:lvl>
    <w:lvl w:ilvl="8" w:tplc="C0982D6A">
      <w:start w:val="1"/>
      <w:numFmt w:val="lowerRoman"/>
      <w:lvlText w:val="%9."/>
      <w:lvlJc w:val="right"/>
      <w:pPr>
        <w:ind w:left="6480" w:hanging="180"/>
      </w:pPr>
    </w:lvl>
  </w:abstractNum>
  <w:num w:numId="1" w16cid:durableId="1454327892">
    <w:abstractNumId w:val="10"/>
  </w:num>
  <w:num w:numId="2" w16cid:durableId="130832053">
    <w:abstractNumId w:val="1"/>
  </w:num>
  <w:num w:numId="3" w16cid:durableId="579366500">
    <w:abstractNumId w:val="14"/>
  </w:num>
  <w:num w:numId="4" w16cid:durableId="1926918412">
    <w:abstractNumId w:val="7"/>
  </w:num>
  <w:num w:numId="5" w16cid:durableId="504856106">
    <w:abstractNumId w:val="3"/>
  </w:num>
  <w:num w:numId="6" w16cid:durableId="461654856">
    <w:abstractNumId w:val="12"/>
  </w:num>
  <w:num w:numId="7" w16cid:durableId="2075473064">
    <w:abstractNumId w:val="16"/>
  </w:num>
  <w:num w:numId="8" w16cid:durableId="977615683">
    <w:abstractNumId w:val="4"/>
  </w:num>
  <w:num w:numId="9" w16cid:durableId="416487645">
    <w:abstractNumId w:val="9"/>
  </w:num>
  <w:num w:numId="10" w16cid:durableId="1030453939">
    <w:abstractNumId w:val="0"/>
  </w:num>
  <w:num w:numId="11" w16cid:durableId="567957727">
    <w:abstractNumId w:val="8"/>
  </w:num>
  <w:num w:numId="12" w16cid:durableId="43798411">
    <w:abstractNumId w:val="13"/>
  </w:num>
  <w:num w:numId="13" w16cid:durableId="2064330589">
    <w:abstractNumId w:val="5"/>
  </w:num>
  <w:num w:numId="14" w16cid:durableId="1130973447">
    <w:abstractNumId w:val="11"/>
  </w:num>
  <w:num w:numId="15" w16cid:durableId="804003621">
    <w:abstractNumId w:val="15"/>
  </w:num>
  <w:num w:numId="16" w16cid:durableId="1591631">
    <w:abstractNumId w:val="2"/>
  </w:num>
  <w:num w:numId="17" w16cid:durableId="2072268742">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0538"/>
    <w:rsid w:val="00001BE4"/>
    <w:rsid w:val="00005D2E"/>
    <w:rsid w:val="00006CEB"/>
    <w:rsid w:val="00013E05"/>
    <w:rsid w:val="00014CA4"/>
    <w:rsid w:val="00015428"/>
    <w:rsid w:val="00016A64"/>
    <w:rsid w:val="0002281D"/>
    <w:rsid w:val="000230EE"/>
    <w:rsid w:val="00023B0A"/>
    <w:rsid w:val="0002437C"/>
    <w:rsid w:val="000243AA"/>
    <w:rsid w:val="0002551B"/>
    <w:rsid w:val="0002561E"/>
    <w:rsid w:val="0002564B"/>
    <w:rsid w:val="00025F27"/>
    <w:rsid w:val="00027E92"/>
    <w:rsid w:val="00030476"/>
    <w:rsid w:val="00033399"/>
    <w:rsid w:val="000338A9"/>
    <w:rsid w:val="000339BF"/>
    <w:rsid w:val="00033E52"/>
    <w:rsid w:val="00035F38"/>
    <w:rsid w:val="00040535"/>
    <w:rsid w:val="0004204D"/>
    <w:rsid w:val="0004367B"/>
    <w:rsid w:val="00044C85"/>
    <w:rsid w:val="00045477"/>
    <w:rsid w:val="000459C0"/>
    <w:rsid w:val="0004630E"/>
    <w:rsid w:val="000466E0"/>
    <w:rsid w:val="00047605"/>
    <w:rsid w:val="00051B82"/>
    <w:rsid w:val="00052196"/>
    <w:rsid w:val="00053537"/>
    <w:rsid w:val="00054D4D"/>
    <w:rsid w:val="00055254"/>
    <w:rsid w:val="0005560F"/>
    <w:rsid w:val="00056387"/>
    <w:rsid w:val="00056C9A"/>
    <w:rsid w:val="00056CA1"/>
    <w:rsid w:val="0006226E"/>
    <w:rsid w:val="0006230B"/>
    <w:rsid w:val="000630F1"/>
    <w:rsid w:val="00064A48"/>
    <w:rsid w:val="0006595E"/>
    <w:rsid w:val="00065EF7"/>
    <w:rsid w:val="00067986"/>
    <w:rsid w:val="00067A85"/>
    <w:rsid w:val="00071B01"/>
    <w:rsid w:val="000723CC"/>
    <w:rsid w:val="00072DD4"/>
    <w:rsid w:val="00075797"/>
    <w:rsid w:val="000758B1"/>
    <w:rsid w:val="00076FA0"/>
    <w:rsid w:val="000773AE"/>
    <w:rsid w:val="00081D69"/>
    <w:rsid w:val="000823CA"/>
    <w:rsid w:val="0008455C"/>
    <w:rsid w:val="000851E0"/>
    <w:rsid w:val="000852B8"/>
    <w:rsid w:val="00085311"/>
    <w:rsid w:val="0008540E"/>
    <w:rsid w:val="0008619D"/>
    <w:rsid w:val="00091A0E"/>
    <w:rsid w:val="000935DA"/>
    <w:rsid w:val="00093C67"/>
    <w:rsid w:val="00094467"/>
    <w:rsid w:val="00095983"/>
    <w:rsid w:val="00097A12"/>
    <w:rsid w:val="00097A38"/>
    <w:rsid w:val="000A0B74"/>
    <w:rsid w:val="000A10C8"/>
    <w:rsid w:val="000A2258"/>
    <w:rsid w:val="000A2EF7"/>
    <w:rsid w:val="000A35F9"/>
    <w:rsid w:val="000A5203"/>
    <w:rsid w:val="000A58F5"/>
    <w:rsid w:val="000A5CBB"/>
    <w:rsid w:val="000A60B2"/>
    <w:rsid w:val="000A648F"/>
    <w:rsid w:val="000A6B16"/>
    <w:rsid w:val="000A6C3C"/>
    <w:rsid w:val="000A736E"/>
    <w:rsid w:val="000A7386"/>
    <w:rsid w:val="000A74E8"/>
    <w:rsid w:val="000B0053"/>
    <w:rsid w:val="000B1B6F"/>
    <w:rsid w:val="000B274A"/>
    <w:rsid w:val="000B4C7B"/>
    <w:rsid w:val="000B57F9"/>
    <w:rsid w:val="000B71AF"/>
    <w:rsid w:val="000B7DDD"/>
    <w:rsid w:val="000C012B"/>
    <w:rsid w:val="000C16AC"/>
    <w:rsid w:val="000C2480"/>
    <w:rsid w:val="000C248D"/>
    <w:rsid w:val="000C2526"/>
    <w:rsid w:val="000C285C"/>
    <w:rsid w:val="000C47E1"/>
    <w:rsid w:val="000C5A98"/>
    <w:rsid w:val="000C60F7"/>
    <w:rsid w:val="000C7D03"/>
    <w:rsid w:val="000D0058"/>
    <w:rsid w:val="000D117A"/>
    <w:rsid w:val="000D15BC"/>
    <w:rsid w:val="000D3391"/>
    <w:rsid w:val="000D4D60"/>
    <w:rsid w:val="000D64A0"/>
    <w:rsid w:val="000D6BA7"/>
    <w:rsid w:val="000D7954"/>
    <w:rsid w:val="000D7ACF"/>
    <w:rsid w:val="000E068D"/>
    <w:rsid w:val="000E0B2A"/>
    <w:rsid w:val="000E2120"/>
    <w:rsid w:val="000E2502"/>
    <w:rsid w:val="000E2D4B"/>
    <w:rsid w:val="000E3051"/>
    <w:rsid w:val="000E3FEC"/>
    <w:rsid w:val="000E6CC2"/>
    <w:rsid w:val="000E6EF5"/>
    <w:rsid w:val="000E72B4"/>
    <w:rsid w:val="000E745B"/>
    <w:rsid w:val="000E7A44"/>
    <w:rsid w:val="000E7AA6"/>
    <w:rsid w:val="000F0597"/>
    <w:rsid w:val="000F1019"/>
    <w:rsid w:val="000F1740"/>
    <w:rsid w:val="000F18B7"/>
    <w:rsid w:val="000F1A54"/>
    <w:rsid w:val="000F2166"/>
    <w:rsid w:val="000F2A69"/>
    <w:rsid w:val="000F3F1C"/>
    <w:rsid w:val="000F4507"/>
    <w:rsid w:val="000F5D90"/>
    <w:rsid w:val="000F7EE5"/>
    <w:rsid w:val="00100129"/>
    <w:rsid w:val="00100243"/>
    <w:rsid w:val="00100339"/>
    <w:rsid w:val="00100A6D"/>
    <w:rsid w:val="00100C9C"/>
    <w:rsid w:val="001015EE"/>
    <w:rsid w:val="00101AEE"/>
    <w:rsid w:val="00102F0B"/>
    <w:rsid w:val="001033C1"/>
    <w:rsid w:val="00103C69"/>
    <w:rsid w:val="0010496A"/>
    <w:rsid w:val="00105E85"/>
    <w:rsid w:val="00106029"/>
    <w:rsid w:val="00107FDA"/>
    <w:rsid w:val="0011031E"/>
    <w:rsid w:val="00110E17"/>
    <w:rsid w:val="00111944"/>
    <w:rsid w:val="00111C9D"/>
    <w:rsid w:val="00113099"/>
    <w:rsid w:val="00114314"/>
    <w:rsid w:val="00115C96"/>
    <w:rsid w:val="00116B80"/>
    <w:rsid w:val="00116DFB"/>
    <w:rsid w:val="00117018"/>
    <w:rsid w:val="00117BFB"/>
    <w:rsid w:val="00117CF8"/>
    <w:rsid w:val="00120D14"/>
    <w:rsid w:val="00124E80"/>
    <w:rsid w:val="00130969"/>
    <w:rsid w:val="001313B1"/>
    <w:rsid w:val="00132539"/>
    <w:rsid w:val="00132F7E"/>
    <w:rsid w:val="00133B8E"/>
    <w:rsid w:val="00133E17"/>
    <w:rsid w:val="00135FB8"/>
    <w:rsid w:val="00136B8C"/>
    <w:rsid w:val="001411FD"/>
    <w:rsid w:val="001415CF"/>
    <w:rsid w:val="00142FA6"/>
    <w:rsid w:val="00143813"/>
    <w:rsid w:val="001440A0"/>
    <w:rsid w:val="00147BF6"/>
    <w:rsid w:val="0015107A"/>
    <w:rsid w:val="00152524"/>
    <w:rsid w:val="001525DC"/>
    <w:rsid w:val="00154102"/>
    <w:rsid w:val="001546FE"/>
    <w:rsid w:val="001557B3"/>
    <w:rsid w:val="00155AC0"/>
    <w:rsid w:val="00155C80"/>
    <w:rsid w:val="00156D73"/>
    <w:rsid w:val="001601CD"/>
    <w:rsid w:val="001619D9"/>
    <w:rsid w:val="00162B57"/>
    <w:rsid w:val="00162E2B"/>
    <w:rsid w:val="00162EB8"/>
    <w:rsid w:val="001631D6"/>
    <w:rsid w:val="00163CF8"/>
    <w:rsid w:val="00163DAF"/>
    <w:rsid w:val="001658C8"/>
    <w:rsid w:val="00167105"/>
    <w:rsid w:val="0016764D"/>
    <w:rsid w:val="00170132"/>
    <w:rsid w:val="00171E8B"/>
    <w:rsid w:val="00172632"/>
    <w:rsid w:val="00172F63"/>
    <w:rsid w:val="00173C7A"/>
    <w:rsid w:val="0017482B"/>
    <w:rsid w:val="00174851"/>
    <w:rsid w:val="00174876"/>
    <w:rsid w:val="00175CB8"/>
    <w:rsid w:val="00175F03"/>
    <w:rsid w:val="00176809"/>
    <w:rsid w:val="00177A91"/>
    <w:rsid w:val="001800D5"/>
    <w:rsid w:val="0018080E"/>
    <w:rsid w:val="00181977"/>
    <w:rsid w:val="00181E45"/>
    <w:rsid w:val="00183176"/>
    <w:rsid w:val="00184027"/>
    <w:rsid w:val="001844DD"/>
    <w:rsid w:val="0018483E"/>
    <w:rsid w:val="001855A8"/>
    <w:rsid w:val="00186446"/>
    <w:rsid w:val="001919A0"/>
    <w:rsid w:val="00191BC1"/>
    <w:rsid w:val="00191F29"/>
    <w:rsid w:val="00192063"/>
    <w:rsid w:val="001925F4"/>
    <w:rsid w:val="001945A6"/>
    <w:rsid w:val="0019496F"/>
    <w:rsid w:val="001951B6"/>
    <w:rsid w:val="00196005"/>
    <w:rsid w:val="001A0206"/>
    <w:rsid w:val="001A0E3E"/>
    <w:rsid w:val="001A14F1"/>
    <w:rsid w:val="001A16DB"/>
    <w:rsid w:val="001A20CD"/>
    <w:rsid w:val="001A2645"/>
    <w:rsid w:val="001A2B2D"/>
    <w:rsid w:val="001A5475"/>
    <w:rsid w:val="001A5BBA"/>
    <w:rsid w:val="001A5C89"/>
    <w:rsid w:val="001A6319"/>
    <w:rsid w:val="001A6A5E"/>
    <w:rsid w:val="001A6EA2"/>
    <w:rsid w:val="001B0322"/>
    <w:rsid w:val="001B040D"/>
    <w:rsid w:val="001B124C"/>
    <w:rsid w:val="001B1B92"/>
    <w:rsid w:val="001B2232"/>
    <w:rsid w:val="001B2D9A"/>
    <w:rsid w:val="001B34EB"/>
    <w:rsid w:val="001B478F"/>
    <w:rsid w:val="001B5A25"/>
    <w:rsid w:val="001B67ED"/>
    <w:rsid w:val="001B69E6"/>
    <w:rsid w:val="001C0B96"/>
    <w:rsid w:val="001C1D07"/>
    <w:rsid w:val="001C1EC2"/>
    <w:rsid w:val="001C1F20"/>
    <w:rsid w:val="001C296A"/>
    <w:rsid w:val="001C2AEE"/>
    <w:rsid w:val="001C2F71"/>
    <w:rsid w:val="001C449F"/>
    <w:rsid w:val="001C508E"/>
    <w:rsid w:val="001C635D"/>
    <w:rsid w:val="001C7864"/>
    <w:rsid w:val="001C79CF"/>
    <w:rsid w:val="001C7C10"/>
    <w:rsid w:val="001D0708"/>
    <w:rsid w:val="001D07F5"/>
    <w:rsid w:val="001D0907"/>
    <w:rsid w:val="001D0990"/>
    <w:rsid w:val="001D1783"/>
    <w:rsid w:val="001D192A"/>
    <w:rsid w:val="001D1941"/>
    <w:rsid w:val="001D355F"/>
    <w:rsid w:val="001D4F65"/>
    <w:rsid w:val="001D5A45"/>
    <w:rsid w:val="001D5B00"/>
    <w:rsid w:val="001D75C8"/>
    <w:rsid w:val="001E0E3F"/>
    <w:rsid w:val="001E0F67"/>
    <w:rsid w:val="001E282C"/>
    <w:rsid w:val="001E32E7"/>
    <w:rsid w:val="001E4DA6"/>
    <w:rsid w:val="001E66FD"/>
    <w:rsid w:val="001E705F"/>
    <w:rsid w:val="001F0CBA"/>
    <w:rsid w:val="001F0FE2"/>
    <w:rsid w:val="001F2094"/>
    <w:rsid w:val="001F2B3A"/>
    <w:rsid w:val="001F2EE0"/>
    <w:rsid w:val="001F2F3D"/>
    <w:rsid w:val="001F498F"/>
    <w:rsid w:val="001F5034"/>
    <w:rsid w:val="001F54D2"/>
    <w:rsid w:val="001F557E"/>
    <w:rsid w:val="001F6F64"/>
    <w:rsid w:val="001F7689"/>
    <w:rsid w:val="0020243C"/>
    <w:rsid w:val="002028F3"/>
    <w:rsid w:val="00203554"/>
    <w:rsid w:val="002036A1"/>
    <w:rsid w:val="0020398D"/>
    <w:rsid w:val="002044A7"/>
    <w:rsid w:val="00204FC1"/>
    <w:rsid w:val="0020535F"/>
    <w:rsid w:val="002055C2"/>
    <w:rsid w:val="00205AD2"/>
    <w:rsid w:val="002071EC"/>
    <w:rsid w:val="00207278"/>
    <w:rsid w:val="00207AA8"/>
    <w:rsid w:val="00207C9A"/>
    <w:rsid w:val="00210843"/>
    <w:rsid w:val="002111DD"/>
    <w:rsid w:val="0021202B"/>
    <w:rsid w:val="002129AF"/>
    <w:rsid w:val="0021382E"/>
    <w:rsid w:val="00213AED"/>
    <w:rsid w:val="002142CC"/>
    <w:rsid w:val="00214602"/>
    <w:rsid w:val="002204BF"/>
    <w:rsid w:val="00221965"/>
    <w:rsid w:val="002219F1"/>
    <w:rsid w:val="00223BE1"/>
    <w:rsid w:val="0022401B"/>
    <w:rsid w:val="00224417"/>
    <w:rsid w:val="00224647"/>
    <w:rsid w:val="00224AB2"/>
    <w:rsid w:val="0022626B"/>
    <w:rsid w:val="00227EC0"/>
    <w:rsid w:val="00230810"/>
    <w:rsid w:val="002309C4"/>
    <w:rsid w:val="00231C7C"/>
    <w:rsid w:val="00232964"/>
    <w:rsid w:val="002335A6"/>
    <w:rsid w:val="00233A9B"/>
    <w:rsid w:val="00234496"/>
    <w:rsid w:val="00234A85"/>
    <w:rsid w:val="00234E72"/>
    <w:rsid w:val="00234FC8"/>
    <w:rsid w:val="002358A9"/>
    <w:rsid w:val="00235C13"/>
    <w:rsid w:val="00236182"/>
    <w:rsid w:val="00236AC3"/>
    <w:rsid w:val="00237987"/>
    <w:rsid w:val="00240533"/>
    <w:rsid w:val="00240727"/>
    <w:rsid w:val="00243383"/>
    <w:rsid w:val="00243AE8"/>
    <w:rsid w:val="00243FAE"/>
    <w:rsid w:val="002440CA"/>
    <w:rsid w:val="0024415C"/>
    <w:rsid w:val="002444E5"/>
    <w:rsid w:val="00244801"/>
    <w:rsid w:val="002456FB"/>
    <w:rsid w:val="00245F53"/>
    <w:rsid w:val="002463C4"/>
    <w:rsid w:val="00246CBA"/>
    <w:rsid w:val="002502F9"/>
    <w:rsid w:val="00250C8E"/>
    <w:rsid w:val="002512D2"/>
    <w:rsid w:val="002513F9"/>
    <w:rsid w:val="0025154E"/>
    <w:rsid w:val="00251945"/>
    <w:rsid w:val="0025324E"/>
    <w:rsid w:val="00253CA7"/>
    <w:rsid w:val="00254846"/>
    <w:rsid w:val="00255B1F"/>
    <w:rsid w:val="0025636D"/>
    <w:rsid w:val="00260044"/>
    <w:rsid w:val="00260055"/>
    <w:rsid w:val="002607C9"/>
    <w:rsid w:val="002607F2"/>
    <w:rsid w:val="002613AF"/>
    <w:rsid w:val="00261612"/>
    <w:rsid w:val="00262F9E"/>
    <w:rsid w:val="00263EFE"/>
    <w:rsid w:val="0026786D"/>
    <w:rsid w:val="0027031B"/>
    <w:rsid w:val="002703D6"/>
    <w:rsid w:val="00270AE6"/>
    <w:rsid w:val="002723CD"/>
    <w:rsid w:val="00272E0D"/>
    <w:rsid w:val="002760CE"/>
    <w:rsid w:val="00280629"/>
    <w:rsid w:val="00282160"/>
    <w:rsid w:val="00282903"/>
    <w:rsid w:val="00283334"/>
    <w:rsid w:val="00283B79"/>
    <w:rsid w:val="00287818"/>
    <w:rsid w:val="0029060A"/>
    <w:rsid w:val="002909FE"/>
    <w:rsid w:val="0029240C"/>
    <w:rsid w:val="002957A8"/>
    <w:rsid w:val="002971D0"/>
    <w:rsid w:val="00297A15"/>
    <w:rsid w:val="002A0C2F"/>
    <w:rsid w:val="002A0CE6"/>
    <w:rsid w:val="002A0E34"/>
    <w:rsid w:val="002A0ECC"/>
    <w:rsid w:val="002A1762"/>
    <w:rsid w:val="002A1D7E"/>
    <w:rsid w:val="002A4006"/>
    <w:rsid w:val="002A4CB5"/>
    <w:rsid w:val="002B2DB3"/>
    <w:rsid w:val="002B3451"/>
    <w:rsid w:val="002B4689"/>
    <w:rsid w:val="002B4D84"/>
    <w:rsid w:val="002B5A70"/>
    <w:rsid w:val="002B5DC4"/>
    <w:rsid w:val="002B64F0"/>
    <w:rsid w:val="002B6615"/>
    <w:rsid w:val="002B67FF"/>
    <w:rsid w:val="002B7104"/>
    <w:rsid w:val="002B7136"/>
    <w:rsid w:val="002B7BA2"/>
    <w:rsid w:val="002C371A"/>
    <w:rsid w:val="002C45B5"/>
    <w:rsid w:val="002C59BA"/>
    <w:rsid w:val="002C5EC5"/>
    <w:rsid w:val="002C6B00"/>
    <w:rsid w:val="002C7381"/>
    <w:rsid w:val="002D090A"/>
    <w:rsid w:val="002D0CE7"/>
    <w:rsid w:val="002D12AD"/>
    <w:rsid w:val="002D5D27"/>
    <w:rsid w:val="002D5D7A"/>
    <w:rsid w:val="002D6061"/>
    <w:rsid w:val="002D6A39"/>
    <w:rsid w:val="002D700F"/>
    <w:rsid w:val="002D76F0"/>
    <w:rsid w:val="002E017E"/>
    <w:rsid w:val="002E0F5A"/>
    <w:rsid w:val="002E0FD4"/>
    <w:rsid w:val="002E1BBA"/>
    <w:rsid w:val="002E1D78"/>
    <w:rsid w:val="002E248A"/>
    <w:rsid w:val="002E450C"/>
    <w:rsid w:val="002E46AA"/>
    <w:rsid w:val="002E4CD7"/>
    <w:rsid w:val="002E5D55"/>
    <w:rsid w:val="002E6002"/>
    <w:rsid w:val="002E66B2"/>
    <w:rsid w:val="002E7339"/>
    <w:rsid w:val="002F0153"/>
    <w:rsid w:val="002F2C21"/>
    <w:rsid w:val="002F5057"/>
    <w:rsid w:val="002F5795"/>
    <w:rsid w:val="002F617C"/>
    <w:rsid w:val="002F655D"/>
    <w:rsid w:val="00301223"/>
    <w:rsid w:val="003017F5"/>
    <w:rsid w:val="0030249B"/>
    <w:rsid w:val="00305A25"/>
    <w:rsid w:val="00306B88"/>
    <w:rsid w:val="003112D5"/>
    <w:rsid w:val="0031185B"/>
    <w:rsid w:val="00312C61"/>
    <w:rsid w:val="00314262"/>
    <w:rsid w:val="003142D3"/>
    <w:rsid w:val="003147D7"/>
    <w:rsid w:val="003152F1"/>
    <w:rsid w:val="00315AC6"/>
    <w:rsid w:val="003163ED"/>
    <w:rsid w:val="00316F1B"/>
    <w:rsid w:val="00317B90"/>
    <w:rsid w:val="00322CA9"/>
    <w:rsid w:val="003232D5"/>
    <w:rsid w:val="0032374E"/>
    <w:rsid w:val="00324601"/>
    <w:rsid w:val="0032487D"/>
    <w:rsid w:val="0033261A"/>
    <w:rsid w:val="003331E7"/>
    <w:rsid w:val="003335B7"/>
    <w:rsid w:val="003336C0"/>
    <w:rsid w:val="00333A77"/>
    <w:rsid w:val="003351D5"/>
    <w:rsid w:val="003402F6"/>
    <w:rsid w:val="003403CC"/>
    <w:rsid w:val="003405B2"/>
    <w:rsid w:val="00340FCB"/>
    <w:rsid w:val="00341066"/>
    <w:rsid w:val="00341811"/>
    <w:rsid w:val="00341BBB"/>
    <w:rsid w:val="00343079"/>
    <w:rsid w:val="0034379A"/>
    <w:rsid w:val="00344335"/>
    <w:rsid w:val="00347588"/>
    <w:rsid w:val="003505A7"/>
    <w:rsid w:val="003514D5"/>
    <w:rsid w:val="00353DC2"/>
    <w:rsid w:val="0035431B"/>
    <w:rsid w:val="003546B3"/>
    <w:rsid w:val="0035594C"/>
    <w:rsid w:val="00356B15"/>
    <w:rsid w:val="00356F8C"/>
    <w:rsid w:val="0035746E"/>
    <w:rsid w:val="0035778B"/>
    <w:rsid w:val="003605B2"/>
    <w:rsid w:val="0036129E"/>
    <w:rsid w:val="00361432"/>
    <w:rsid w:val="00361F91"/>
    <w:rsid w:val="00362DE7"/>
    <w:rsid w:val="003630EC"/>
    <w:rsid w:val="00363DBE"/>
    <w:rsid w:val="00365124"/>
    <w:rsid w:val="003652C3"/>
    <w:rsid w:val="0036731F"/>
    <w:rsid w:val="003706D7"/>
    <w:rsid w:val="0037110E"/>
    <w:rsid w:val="0037269D"/>
    <w:rsid w:val="00372742"/>
    <w:rsid w:val="00375ECC"/>
    <w:rsid w:val="00376113"/>
    <w:rsid w:val="003764F6"/>
    <w:rsid w:val="00376EE1"/>
    <w:rsid w:val="00381142"/>
    <w:rsid w:val="00381226"/>
    <w:rsid w:val="00382ABA"/>
    <w:rsid w:val="003835CB"/>
    <w:rsid w:val="00383E53"/>
    <w:rsid w:val="00384800"/>
    <w:rsid w:val="00384997"/>
    <w:rsid w:val="0038578C"/>
    <w:rsid w:val="00387934"/>
    <w:rsid w:val="00392235"/>
    <w:rsid w:val="003924CB"/>
    <w:rsid w:val="0039328B"/>
    <w:rsid w:val="00394B9C"/>
    <w:rsid w:val="00395360"/>
    <w:rsid w:val="00395869"/>
    <w:rsid w:val="00395D32"/>
    <w:rsid w:val="003979A7"/>
    <w:rsid w:val="00397D96"/>
    <w:rsid w:val="003A24BD"/>
    <w:rsid w:val="003A27F6"/>
    <w:rsid w:val="003A40DA"/>
    <w:rsid w:val="003A41CC"/>
    <w:rsid w:val="003A5179"/>
    <w:rsid w:val="003A5401"/>
    <w:rsid w:val="003A55D1"/>
    <w:rsid w:val="003A64C4"/>
    <w:rsid w:val="003A6D22"/>
    <w:rsid w:val="003B0132"/>
    <w:rsid w:val="003B2FA3"/>
    <w:rsid w:val="003B408D"/>
    <w:rsid w:val="003B493D"/>
    <w:rsid w:val="003B60B3"/>
    <w:rsid w:val="003B717A"/>
    <w:rsid w:val="003C1181"/>
    <w:rsid w:val="003C1418"/>
    <w:rsid w:val="003C15B0"/>
    <w:rsid w:val="003C1BD4"/>
    <w:rsid w:val="003C32B8"/>
    <w:rsid w:val="003C3718"/>
    <w:rsid w:val="003C4F9F"/>
    <w:rsid w:val="003C5661"/>
    <w:rsid w:val="003C6486"/>
    <w:rsid w:val="003C69B8"/>
    <w:rsid w:val="003D0B96"/>
    <w:rsid w:val="003D104E"/>
    <w:rsid w:val="003D108A"/>
    <w:rsid w:val="003D22CE"/>
    <w:rsid w:val="003D2B47"/>
    <w:rsid w:val="003D3D9D"/>
    <w:rsid w:val="003D46E9"/>
    <w:rsid w:val="003D684B"/>
    <w:rsid w:val="003D7368"/>
    <w:rsid w:val="003E0A0A"/>
    <w:rsid w:val="003E341F"/>
    <w:rsid w:val="003E3A85"/>
    <w:rsid w:val="003E456D"/>
    <w:rsid w:val="003E5279"/>
    <w:rsid w:val="003E66CA"/>
    <w:rsid w:val="003E73A9"/>
    <w:rsid w:val="003E7F2B"/>
    <w:rsid w:val="003F38C7"/>
    <w:rsid w:val="003F41C9"/>
    <w:rsid w:val="003F56E1"/>
    <w:rsid w:val="003F5B3B"/>
    <w:rsid w:val="003F5B9B"/>
    <w:rsid w:val="003F5E0E"/>
    <w:rsid w:val="003F74A9"/>
    <w:rsid w:val="003F76D8"/>
    <w:rsid w:val="00400D09"/>
    <w:rsid w:val="00401CF2"/>
    <w:rsid w:val="00401FFA"/>
    <w:rsid w:val="0040455D"/>
    <w:rsid w:val="00404795"/>
    <w:rsid w:val="00404A4D"/>
    <w:rsid w:val="00404C02"/>
    <w:rsid w:val="00405789"/>
    <w:rsid w:val="0040680B"/>
    <w:rsid w:val="00406F7B"/>
    <w:rsid w:val="00407769"/>
    <w:rsid w:val="004116C0"/>
    <w:rsid w:val="00411754"/>
    <w:rsid w:val="00412BC7"/>
    <w:rsid w:val="00412EC9"/>
    <w:rsid w:val="00413654"/>
    <w:rsid w:val="00413C3A"/>
    <w:rsid w:val="0041449A"/>
    <w:rsid w:val="0041450C"/>
    <w:rsid w:val="00415099"/>
    <w:rsid w:val="004155AD"/>
    <w:rsid w:val="0041572E"/>
    <w:rsid w:val="00415DBD"/>
    <w:rsid w:val="004164E2"/>
    <w:rsid w:val="00416D04"/>
    <w:rsid w:val="00416E56"/>
    <w:rsid w:val="004171B3"/>
    <w:rsid w:val="004178F1"/>
    <w:rsid w:val="00417AA3"/>
    <w:rsid w:val="00421E05"/>
    <w:rsid w:val="00422CEB"/>
    <w:rsid w:val="00424075"/>
    <w:rsid w:val="00424B62"/>
    <w:rsid w:val="00425AE0"/>
    <w:rsid w:val="00426593"/>
    <w:rsid w:val="004268C2"/>
    <w:rsid w:val="0042726D"/>
    <w:rsid w:val="00431CE6"/>
    <w:rsid w:val="00434701"/>
    <w:rsid w:val="004360C9"/>
    <w:rsid w:val="00440087"/>
    <w:rsid w:val="00441836"/>
    <w:rsid w:val="00442BF6"/>
    <w:rsid w:val="00442E73"/>
    <w:rsid w:val="00443E2F"/>
    <w:rsid w:val="00444893"/>
    <w:rsid w:val="00444A2D"/>
    <w:rsid w:val="00444CA2"/>
    <w:rsid w:val="00445564"/>
    <w:rsid w:val="004463E6"/>
    <w:rsid w:val="00446DD9"/>
    <w:rsid w:val="004502A5"/>
    <w:rsid w:val="00451A05"/>
    <w:rsid w:val="004556B6"/>
    <w:rsid w:val="004558F8"/>
    <w:rsid w:val="00456510"/>
    <w:rsid w:val="0046099D"/>
    <w:rsid w:val="00461372"/>
    <w:rsid w:val="0046173C"/>
    <w:rsid w:val="0046346A"/>
    <w:rsid w:val="004635F3"/>
    <w:rsid w:val="00463967"/>
    <w:rsid w:val="00463D7B"/>
    <w:rsid w:val="00464667"/>
    <w:rsid w:val="00464B2A"/>
    <w:rsid w:val="00464BA2"/>
    <w:rsid w:val="00464E5A"/>
    <w:rsid w:val="0046632D"/>
    <w:rsid w:val="0046671C"/>
    <w:rsid w:val="004673B2"/>
    <w:rsid w:val="00467AE4"/>
    <w:rsid w:val="00467BB2"/>
    <w:rsid w:val="0047034F"/>
    <w:rsid w:val="00470C6B"/>
    <w:rsid w:val="00470F24"/>
    <w:rsid w:val="00471EE8"/>
    <w:rsid w:val="00472643"/>
    <w:rsid w:val="004737D9"/>
    <w:rsid w:val="00473B4B"/>
    <w:rsid w:val="00473E26"/>
    <w:rsid w:val="00474EA5"/>
    <w:rsid w:val="00475E18"/>
    <w:rsid w:val="00480AE0"/>
    <w:rsid w:val="00481A86"/>
    <w:rsid w:val="004826D1"/>
    <w:rsid w:val="0048406F"/>
    <w:rsid w:val="004852F1"/>
    <w:rsid w:val="004873CC"/>
    <w:rsid w:val="00487D99"/>
    <w:rsid w:val="00487F35"/>
    <w:rsid w:val="0049197D"/>
    <w:rsid w:val="0049250D"/>
    <w:rsid w:val="00492CAB"/>
    <w:rsid w:val="00496196"/>
    <w:rsid w:val="00496DAA"/>
    <w:rsid w:val="00497339"/>
    <w:rsid w:val="004A023E"/>
    <w:rsid w:val="004A0975"/>
    <w:rsid w:val="004A0EE9"/>
    <w:rsid w:val="004A1137"/>
    <w:rsid w:val="004A174E"/>
    <w:rsid w:val="004A1C12"/>
    <w:rsid w:val="004A3752"/>
    <w:rsid w:val="004A38C2"/>
    <w:rsid w:val="004A3B29"/>
    <w:rsid w:val="004A609F"/>
    <w:rsid w:val="004A6740"/>
    <w:rsid w:val="004A7BE2"/>
    <w:rsid w:val="004B2544"/>
    <w:rsid w:val="004B49B3"/>
    <w:rsid w:val="004B5652"/>
    <w:rsid w:val="004B5B64"/>
    <w:rsid w:val="004B66E9"/>
    <w:rsid w:val="004B78D8"/>
    <w:rsid w:val="004B7A72"/>
    <w:rsid w:val="004C044A"/>
    <w:rsid w:val="004C6372"/>
    <w:rsid w:val="004C6551"/>
    <w:rsid w:val="004C6C39"/>
    <w:rsid w:val="004C7D4C"/>
    <w:rsid w:val="004C7DAF"/>
    <w:rsid w:val="004D039A"/>
    <w:rsid w:val="004D0D58"/>
    <w:rsid w:val="004D195F"/>
    <w:rsid w:val="004D4644"/>
    <w:rsid w:val="004D57E2"/>
    <w:rsid w:val="004D5D10"/>
    <w:rsid w:val="004D6151"/>
    <w:rsid w:val="004D76EA"/>
    <w:rsid w:val="004D78C0"/>
    <w:rsid w:val="004D7D11"/>
    <w:rsid w:val="004E1756"/>
    <w:rsid w:val="004E1B14"/>
    <w:rsid w:val="004E2B2C"/>
    <w:rsid w:val="004E3130"/>
    <w:rsid w:val="004E3510"/>
    <w:rsid w:val="004E3AA6"/>
    <w:rsid w:val="004E453E"/>
    <w:rsid w:val="004E5EE1"/>
    <w:rsid w:val="004E69BC"/>
    <w:rsid w:val="004F029E"/>
    <w:rsid w:val="004F04CA"/>
    <w:rsid w:val="004F179F"/>
    <w:rsid w:val="004F249D"/>
    <w:rsid w:val="004F302F"/>
    <w:rsid w:val="004F3DA8"/>
    <w:rsid w:val="004F4616"/>
    <w:rsid w:val="004F7C4C"/>
    <w:rsid w:val="004F7DD8"/>
    <w:rsid w:val="00500E33"/>
    <w:rsid w:val="00500FF9"/>
    <w:rsid w:val="00501364"/>
    <w:rsid w:val="005023DA"/>
    <w:rsid w:val="00502891"/>
    <w:rsid w:val="00503172"/>
    <w:rsid w:val="0050402E"/>
    <w:rsid w:val="00504738"/>
    <w:rsid w:val="005056AE"/>
    <w:rsid w:val="005075F1"/>
    <w:rsid w:val="00507D6F"/>
    <w:rsid w:val="00511F31"/>
    <w:rsid w:val="00514459"/>
    <w:rsid w:val="005148D7"/>
    <w:rsid w:val="00514B69"/>
    <w:rsid w:val="00515BB9"/>
    <w:rsid w:val="0051616F"/>
    <w:rsid w:val="00516DF1"/>
    <w:rsid w:val="00517BC3"/>
    <w:rsid w:val="0052163F"/>
    <w:rsid w:val="005216B4"/>
    <w:rsid w:val="00521831"/>
    <w:rsid w:val="00521DBB"/>
    <w:rsid w:val="00522B70"/>
    <w:rsid w:val="005242C6"/>
    <w:rsid w:val="00525114"/>
    <w:rsid w:val="00525750"/>
    <w:rsid w:val="0052579E"/>
    <w:rsid w:val="0052614A"/>
    <w:rsid w:val="00526B9A"/>
    <w:rsid w:val="005271F2"/>
    <w:rsid w:val="005308E6"/>
    <w:rsid w:val="00530E4C"/>
    <w:rsid w:val="0053140E"/>
    <w:rsid w:val="005315EC"/>
    <w:rsid w:val="0053237E"/>
    <w:rsid w:val="0053286E"/>
    <w:rsid w:val="00532FD2"/>
    <w:rsid w:val="0053352B"/>
    <w:rsid w:val="00535B99"/>
    <w:rsid w:val="00536021"/>
    <w:rsid w:val="00537159"/>
    <w:rsid w:val="00537B58"/>
    <w:rsid w:val="00543A5A"/>
    <w:rsid w:val="00543C6F"/>
    <w:rsid w:val="0054482A"/>
    <w:rsid w:val="00544DB5"/>
    <w:rsid w:val="00547693"/>
    <w:rsid w:val="0054771D"/>
    <w:rsid w:val="005479D5"/>
    <w:rsid w:val="005503C6"/>
    <w:rsid w:val="00550E00"/>
    <w:rsid w:val="00550E6B"/>
    <w:rsid w:val="00551A5E"/>
    <w:rsid w:val="00552516"/>
    <w:rsid w:val="00552E07"/>
    <w:rsid w:val="005530B5"/>
    <w:rsid w:val="0055331E"/>
    <w:rsid w:val="00553E9D"/>
    <w:rsid w:val="00554188"/>
    <w:rsid w:val="005543AC"/>
    <w:rsid w:val="00554E20"/>
    <w:rsid w:val="00555738"/>
    <w:rsid w:val="00555857"/>
    <w:rsid w:val="00555FCE"/>
    <w:rsid w:val="00557AB7"/>
    <w:rsid w:val="00560E0B"/>
    <w:rsid w:val="00560E5D"/>
    <w:rsid w:val="0056357A"/>
    <w:rsid w:val="005644A5"/>
    <w:rsid w:val="00564F6A"/>
    <w:rsid w:val="0056521B"/>
    <w:rsid w:val="005668D2"/>
    <w:rsid w:val="00566BE9"/>
    <w:rsid w:val="00567347"/>
    <w:rsid w:val="0057146B"/>
    <w:rsid w:val="00572A95"/>
    <w:rsid w:val="00573CD3"/>
    <w:rsid w:val="00574C8E"/>
    <w:rsid w:val="0057584F"/>
    <w:rsid w:val="00576F5A"/>
    <w:rsid w:val="005773E0"/>
    <w:rsid w:val="0057795E"/>
    <w:rsid w:val="00580329"/>
    <w:rsid w:val="00581FF0"/>
    <w:rsid w:val="005849A1"/>
    <w:rsid w:val="00585113"/>
    <w:rsid w:val="00585319"/>
    <w:rsid w:val="00585E94"/>
    <w:rsid w:val="00586511"/>
    <w:rsid w:val="00587D02"/>
    <w:rsid w:val="00587DF3"/>
    <w:rsid w:val="00591A16"/>
    <w:rsid w:val="005931AF"/>
    <w:rsid w:val="005932CD"/>
    <w:rsid w:val="00593D42"/>
    <w:rsid w:val="005A01A8"/>
    <w:rsid w:val="005A0581"/>
    <w:rsid w:val="005A07B0"/>
    <w:rsid w:val="005A1A78"/>
    <w:rsid w:val="005A253A"/>
    <w:rsid w:val="005A3790"/>
    <w:rsid w:val="005A4D62"/>
    <w:rsid w:val="005B003A"/>
    <w:rsid w:val="005B1B78"/>
    <w:rsid w:val="005B1FCC"/>
    <w:rsid w:val="005B225B"/>
    <w:rsid w:val="005B2993"/>
    <w:rsid w:val="005B3157"/>
    <w:rsid w:val="005B347E"/>
    <w:rsid w:val="005B36BE"/>
    <w:rsid w:val="005B4BE8"/>
    <w:rsid w:val="005B50E8"/>
    <w:rsid w:val="005B6AD2"/>
    <w:rsid w:val="005B6F4F"/>
    <w:rsid w:val="005B73DD"/>
    <w:rsid w:val="005B751B"/>
    <w:rsid w:val="005C0079"/>
    <w:rsid w:val="005C04AD"/>
    <w:rsid w:val="005C1789"/>
    <w:rsid w:val="005C2187"/>
    <w:rsid w:val="005C2218"/>
    <w:rsid w:val="005C264C"/>
    <w:rsid w:val="005C3E20"/>
    <w:rsid w:val="005C40D0"/>
    <w:rsid w:val="005C422B"/>
    <w:rsid w:val="005C6DB4"/>
    <w:rsid w:val="005C7F7D"/>
    <w:rsid w:val="005D1B9E"/>
    <w:rsid w:val="005D1E8D"/>
    <w:rsid w:val="005D1FCF"/>
    <w:rsid w:val="005D3267"/>
    <w:rsid w:val="005D3455"/>
    <w:rsid w:val="005D4579"/>
    <w:rsid w:val="005D4C5C"/>
    <w:rsid w:val="005D4D26"/>
    <w:rsid w:val="005D4E88"/>
    <w:rsid w:val="005D58FC"/>
    <w:rsid w:val="005D5C91"/>
    <w:rsid w:val="005D75B2"/>
    <w:rsid w:val="005D762E"/>
    <w:rsid w:val="005E0EBA"/>
    <w:rsid w:val="005E1211"/>
    <w:rsid w:val="005E1522"/>
    <w:rsid w:val="005E2F69"/>
    <w:rsid w:val="005E38D5"/>
    <w:rsid w:val="005E469D"/>
    <w:rsid w:val="005E4A60"/>
    <w:rsid w:val="005E513C"/>
    <w:rsid w:val="005E522B"/>
    <w:rsid w:val="005E6210"/>
    <w:rsid w:val="005E6EE5"/>
    <w:rsid w:val="005E716B"/>
    <w:rsid w:val="005E7604"/>
    <w:rsid w:val="005E7D73"/>
    <w:rsid w:val="005F1764"/>
    <w:rsid w:val="005F18FF"/>
    <w:rsid w:val="005F2B6E"/>
    <w:rsid w:val="005F4213"/>
    <w:rsid w:val="005F4D13"/>
    <w:rsid w:val="005F5428"/>
    <w:rsid w:val="005F5746"/>
    <w:rsid w:val="005F5989"/>
    <w:rsid w:val="005F600B"/>
    <w:rsid w:val="005F602A"/>
    <w:rsid w:val="005F68E1"/>
    <w:rsid w:val="005F6AF2"/>
    <w:rsid w:val="005F72C5"/>
    <w:rsid w:val="005F77BB"/>
    <w:rsid w:val="006010FE"/>
    <w:rsid w:val="006013AF"/>
    <w:rsid w:val="006022DA"/>
    <w:rsid w:val="00602DD4"/>
    <w:rsid w:val="00604732"/>
    <w:rsid w:val="00604A19"/>
    <w:rsid w:val="00604A2A"/>
    <w:rsid w:val="006054E4"/>
    <w:rsid w:val="00605E71"/>
    <w:rsid w:val="00607877"/>
    <w:rsid w:val="00607B64"/>
    <w:rsid w:val="00607BCE"/>
    <w:rsid w:val="006105AE"/>
    <w:rsid w:val="006108AA"/>
    <w:rsid w:val="006125D7"/>
    <w:rsid w:val="006127D9"/>
    <w:rsid w:val="006139C6"/>
    <w:rsid w:val="00615347"/>
    <w:rsid w:val="00615F5F"/>
    <w:rsid w:val="006163A5"/>
    <w:rsid w:val="00617F62"/>
    <w:rsid w:val="00621B29"/>
    <w:rsid w:val="00621E4C"/>
    <w:rsid w:val="006222F6"/>
    <w:rsid w:val="006243E5"/>
    <w:rsid w:val="00624A26"/>
    <w:rsid w:val="00624E20"/>
    <w:rsid w:val="00626290"/>
    <w:rsid w:val="00626481"/>
    <w:rsid w:val="0062692E"/>
    <w:rsid w:val="00626E3F"/>
    <w:rsid w:val="00627952"/>
    <w:rsid w:val="00627AA7"/>
    <w:rsid w:val="00632CE7"/>
    <w:rsid w:val="006339A9"/>
    <w:rsid w:val="006351E5"/>
    <w:rsid w:val="0063643A"/>
    <w:rsid w:val="00636529"/>
    <w:rsid w:val="0063684F"/>
    <w:rsid w:val="00640C1A"/>
    <w:rsid w:val="006419CA"/>
    <w:rsid w:val="00641C66"/>
    <w:rsid w:val="00643294"/>
    <w:rsid w:val="006439B5"/>
    <w:rsid w:val="00643C24"/>
    <w:rsid w:val="00643F18"/>
    <w:rsid w:val="00644676"/>
    <w:rsid w:val="00646F55"/>
    <w:rsid w:val="0064704E"/>
    <w:rsid w:val="00647839"/>
    <w:rsid w:val="00650ED0"/>
    <w:rsid w:val="00652844"/>
    <w:rsid w:val="00652B47"/>
    <w:rsid w:val="00653926"/>
    <w:rsid w:val="00653EA0"/>
    <w:rsid w:val="00654005"/>
    <w:rsid w:val="0065556F"/>
    <w:rsid w:val="00655A1A"/>
    <w:rsid w:val="006573CA"/>
    <w:rsid w:val="00660983"/>
    <w:rsid w:val="00661C0D"/>
    <w:rsid w:val="006621F5"/>
    <w:rsid w:val="00664B56"/>
    <w:rsid w:val="006661E0"/>
    <w:rsid w:val="00670E61"/>
    <w:rsid w:val="00671CF3"/>
    <w:rsid w:val="006743D1"/>
    <w:rsid w:val="0067521A"/>
    <w:rsid w:val="00675482"/>
    <w:rsid w:val="006766E6"/>
    <w:rsid w:val="00677118"/>
    <w:rsid w:val="00677E2B"/>
    <w:rsid w:val="00681525"/>
    <w:rsid w:val="00682744"/>
    <w:rsid w:val="006828F3"/>
    <w:rsid w:val="00683EE9"/>
    <w:rsid w:val="006866E9"/>
    <w:rsid w:val="006914EB"/>
    <w:rsid w:val="00692172"/>
    <w:rsid w:val="006A0BF0"/>
    <w:rsid w:val="006A1634"/>
    <w:rsid w:val="006A2320"/>
    <w:rsid w:val="006A2C4D"/>
    <w:rsid w:val="006A2D2C"/>
    <w:rsid w:val="006A2D4E"/>
    <w:rsid w:val="006A3BDA"/>
    <w:rsid w:val="006A47D0"/>
    <w:rsid w:val="006A662C"/>
    <w:rsid w:val="006A67EF"/>
    <w:rsid w:val="006A6BE2"/>
    <w:rsid w:val="006A6D3E"/>
    <w:rsid w:val="006B0E07"/>
    <w:rsid w:val="006B19ED"/>
    <w:rsid w:val="006B2017"/>
    <w:rsid w:val="006B3F58"/>
    <w:rsid w:val="006B7BDC"/>
    <w:rsid w:val="006C020E"/>
    <w:rsid w:val="006C13EC"/>
    <w:rsid w:val="006C245C"/>
    <w:rsid w:val="006C2CFC"/>
    <w:rsid w:val="006C665F"/>
    <w:rsid w:val="006C6967"/>
    <w:rsid w:val="006C73B5"/>
    <w:rsid w:val="006C78FF"/>
    <w:rsid w:val="006D054B"/>
    <w:rsid w:val="006D1908"/>
    <w:rsid w:val="006D1B6D"/>
    <w:rsid w:val="006D211B"/>
    <w:rsid w:val="006D2834"/>
    <w:rsid w:val="006D3393"/>
    <w:rsid w:val="006D37E1"/>
    <w:rsid w:val="006D3948"/>
    <w:rsid w:val="006D64A9"/>
    <w:rsid w:val="006E28EB"/>
    <w:rsid w:val="006E68BD"/>
    <w:rsid w:val="006F0B82"/>
    <w:rsid w:val="006F132C"/>
    <w:rsid w:val="006F176F"/>
    <w:rsid w:val="006F19D7"/>
    <w:rsid w:val="006F3D62"/>
    <w:rsid w:val="006F4430"/>
    <w:rsid w:val="006F5214"/>
    <w:rsid w:val="006F56FC"/>
    <w:rsid w:val="006F608D"/>
    <w:rsid w:val="006F6EA5"/>
    <w:rsid w:val="00701A61"/>
    <w:rsid w:val="0070203B"/>
    <w:rsid w:val="00702E2E"/>
    <w:rsid w:val="007058F8"/>
    <w:rsid w:val="00706640"/>
    <w:rsid w:val="007067B4"/>
    <w:rsid w:val="007076F8"/>
    <w:rsid w:val="00710C27"/>
    <w:rsid w:val="00710F19"/>
    <w:rsid w:val="007118E8"/>
    <w:rsid w:val="00712969"/>
    <w:rsid w:val="00712BCF"/>
    <w:rsid w:val="00714A4B"/>
    <w:rsid w:val="00714E97"/>
    <w:rsid w:val="0071540A"/>
    <w:rsid w:val="00715A60"/>
    <w:rsid w:val="00720103"/>
    <w:rsid w:val="007208F2"/>
    <w:rsid w:val="007229EF"/>
    <w:rsid w:val="007230AE"/>
    <w:rsid w:val="007230CF"/>
    <w:rsid w:val="007247DA"/>
    <w:rsid w:val="007264CF"/>
    <w:rsid w:val="007268E4"/>
    <w:rsid w:val="00726DF9"/>
    <w:rsid w:val="007271EE"/>
    <w:rsid w:val="00727C61"/>
    <w:rsid w:val="00727D45"/>
    <w:rsid w:val="00730646"/>
    <w:rsid w:val="00730B02"/>
    <w:rsid w:val="00730B29"/>
    <w:rsid w:val="00731687"/>
    <w:rsid w:val="00731BFB"/>
    <w:rsid w:val="0073224B"/>
    <w:rsid w:val="00732777"/>
    <w:rsid w:val="00732868"/>
    <w:rsid w:val="0073331D"/>
    <w:rsid w:val="0073368E"/>
    <w:rsid w:val="007342D9"/>
    <w:rsid w:val="00734328"/>
    <w:rsid w:val="00735124"/>
    <w:rsid w:val="00735725"/>
    <w:rsid w:val="00737C69"/>
    <w:rsid w:val="00742855"/>
    <w:rsid w:val="0074345F"/>
    <w:rsid w:val="00743A27"/>
    <w:rsid w:val="00747E58"/>
    <w:rsid w:val="0075127F"/>
    <w:rsid w:val="007515DA"/>
    <w:rsid w:val="00751A9F"/>
    <w:rsid w:val="00752CDA"/>
    <w:rsid w:val="00753C3B"/>
    <w:rsid w:val="00754571"/>
    <w:rsid w:val="007553B0"/>
    <w:rsid w:val="00755D8F"/>
    <w:rsid w:val="00756032"/>
    <w:rsid w:val="00756A89"/>
    <w:rsid w:val="00756A98"/>
    <w:rsid w:val="00757582"/>
    <w:rsid w:val="00761526"/>
    <w:rsid w:val="00762D2F"/>
    <w:rsid w:val="00762E3B"/>
    <w:rsid w:val="00763B5D"/>
    <w:rsid w:val="00763DBE"/>
    <w:rsid w:val="00765142"/>
    <w:rsid w:val="00765873"/>
    <w:rsid w:val="007659AA"/>
    <w:rsid w:val="0076671A"/>
    <w:rsid w:val="0076785F"/>
    <w:rsid w:val="007729CE"/>
    <w:rsid w:val="00773EFB"/>
    <w:rsid w:val="00775AAB"/>
    <w:rsid w:val="007760F0"/>
    <w:rsid w:val="007761CA"/>
    <w:rsid w:val="0077699A"/>
    <w:rsid w:val="0078183B"/>
    <w:rsid w:val="0078208A"/>
    <w:rsid w:val="00782153"/>
    <w:rsid w:val="00782FF4"/>
    <w:rsid w:val="0078656E"/>
    <w:rsid w:val="00787C10"/>
    <w:rsid w:val="00787F55"/>
    <w:rsid w:val="00790482"/>
    <w:rsid w:val="00790814"/>
    <w:rsid w:val="00790B24"/>
    <w:rsid w:val="007918A1"/>
    <w:rsid w:val="00791FFD"/>
    <w:rsid w:val="00793254"/>
    <w:rsid w:val="00794B32"/>
    <w:rsid w:val="00795B89"/>
    <w:rsid w:val="00796CB9"/>
    <w:rsid w:val="007973FA"/>
    <w:rsid w:val="007A0E8E"/>
    <w:rsid w:val="007A26D9"/>
    <w:rsid w:val="007A28AD"/>
    <w:rsid w:val="007A2CF5"/>
    <w:rsid w:val="007A4974"/>
    <w:rsid w:val="007A4E39"/>
    <w:rsid w:val="007A4F91"/>
    <w:rsid w:val="007A5BB8"/>
    <w:rsid w:val="007B087D"/>
    <w:rsid w:val="007B0A5D"/>
    <w:rsid w:val="007B1C66"/>
    <w:rsid w:val="007B3DB4"/>
    <w:rsid w:val="007B43E4"/>
    <w:rsid w:val="007B4596"/>
    <w:rsid w:val="007B45EE"/>
    <w:rsid w:val="007B497F"/>
    <w:rsid w:val="007B6799"/>
    <w:rsid w:val="007B6BCA"/>
    <w:rsid w:val="007B7BFD"/>
    <w:rsid w:val="007C03EB"/>
    <w:rsid w:val="007C1E91"/>
    <w:rsid w:val="007C1F1B"/>
    <w:rsid w:val="007C307A"/>
    <w:rsid w:val="007C38DA"/>
    <w:rsid w:val="007C3AB2"/>
    <w:rsid w:val="007C3D6B"/>
    <w:rsid w:val="007C45DE"/>
    <w:rsid w:val="007C4D21"/>
    <w:rsid w:val="007C5482"/>
    <w:rsid w:val="007C5509"/>
    <w:rsid w:val="007C55DF"/>
    <w:rsid w:val="007C573A"/>
    <w:rsid w:val="007C5C49"/>
    <w:rsid w:val="007C5CE8"/>
    <w:rsid w:val="007C5E2B"/>
    <w:rsid w:val="007C7688"/>
    <w:rsid w:val="007D0550"/>
    <w:rsid w:val="007D08C7"/>
    <w:rsid w:val="007D2DE5"/>
    <w:rsid w:val="007D39E6"/>
    <w:rsid w:val="007D4273"/>
    <w:rsid w:val="007D5346"/>
    <w:rsid w:val="007D5C37"/>
    <w:rsid w:val="007D6A74"/>
    <w:rsid w:val="007E08A3"/>
    <w:rsid w:val="007E0EC0"/>
    <w:rsid w:val="007E0FA5"/>
    <w:rsid w:val="007E1D44"/>
    <w:rsid w:val="007E2DFE"/>
    <w:rsid w:val="007E2FD6"/>
    <w:rsid w:val="007E45E5"/>
    <w:rsid w:val="007E52A2"/>
    <w:rsid w:val="007E5A23"/>
    <w:rsid w:val="007E6ED4"/>
    <w:rsid w:val="007E7186"/>
    <w:rsid w:val="007E7651"/>
    <w:rsid w:val="007E7C99"/>
    <w:rsid w:val="007F03E7"/>
    <w:rsid w:val="007F1B27"/>
    <w:rsid w:val="007F1FA7"/>
    <w:rsid w:val="007F4027"/>
    <w:rsid w:val="007F636A"/>
    <w:rsid w:val="007F63ED"/>
    <w:rsid w:val="007F6B0A"/>
    <w:rsid w:val="008001C9"/>
    <w:rsid w:val="00800501"/>
    <w:rsid w:val="008006E3"/>
    <w:rsid w:val="00802688"/>
    <w:rsid w:val="0080306E"/>
    <w:rsid w:val="00803EDD"/>
    <w:rsid w:val="00804441"/>
    <w:rsid w:val="008047EA"/>
    <w:rsid w:val="008048CB"/>
    <w:rsid w:val="00804C24"/>
    <w:rsid w:val="00805AD7"/>
    <w:rsid w:val="008078DD"/>
    <w:rsid w:val="00807D47"/>
    <w:rsid w:val="008105C6"/>
    <w:rsid w:val="008108CD"/>
    <w:rsid w:val="00811EEA"/>
    <w:rsid w:val="0081247B"/>
    <w:rsid w:val="00812BFC"/>
    <w:rsid w:val="00813423"/>
    <w:rsid w:val="00813592"/>
    <w:rsid w:val="008141DD"/>
    <w:rsid w:val="008144E8"/>
    <w:rsid w:val="00815079"/>
    <w:rsid w:val="00815D58"/>
    <w:rsid w:val="00815DB9"/>
    <w:rsid w:val="00820D8B"/>
    <w:rsid w:val="00820E03"/>
    <w:rsid w:val="00820F7D"/>
    <w:rsid w:val="00822CBF"/>
    <w:rsid w:val="00822EFB"/>
    <w:rsid w:val="008235FF"/>
    <w:rsid w:val="0082570D"/>
    <w:rsid w:val="008260DD"/>
    <w:rsid w:val="00826EE8"/>
    <w:rsid w:val="00831961"/>
    <w:rsid w:val="00832143"/>
    <w:rsid w:val="00834292"/>
    <w:rsid w:val="00834927"/>
    <w:rsid w:val="008404A5"/>
    <w:rsid w:val="00841A42"/>
    <w:rsid w:val="008429D7"/>
    <w:rsid w:val="00843E0F"/>
    <w:rsid w:val="00844AAF"/>
    <w:rsid w:val="008455EE"/>
    <w:rsid w:val="00845D68"/>
    <w:rsid w:val="00845E20"/>
    <w:rsid w:val="008461D6"/>
    <w:rsid w:val="0084668F"/>
    <w:rsid w:val="008472F8"/>
    <w:rsid w:val="00847DCF"/>
    <w:rsid w:val="00850592"/>
    <w:rsid w:val="008514F7"/>
    <w:rsid w:val="00852AFE"/>
    <w:rsid w:val="008538F4"/>
    <w:rsid w:val="008541BC"/>
    <w:rsid w:val="00854C04"/>
    <w:rsid w:val="008558EA"/>
    <w:rsid w:val="008568A8"/>
    <w:rsid w:val="0086107D"/>
    <w:rsid w:val="00861B76"/>
    <w:rsid w:val="00861C55"/>
    <w:rsid w:val="00862D6A"/>
    <w:rsid w:val="00865389"/>
    <w:rsid w:val="00867D97"/>
    <w:rsid w:val="00870D9D"/>
    <w:rsid w:val="0087223C"/>
    <w:rsid w:val="0087292F"/>
    <w:rsid w:val="00875848"/>
    <w:rsid w:val="00875C6E"/>
    <w:rsid w:val="00876713"/>
    <w:rsid w:val="00877190"/>
    <w:rsid w:val="00877BC7"/>
    <w:rsid w:val="00877F60"/>
    <w:rsid w:val="008807A9"/>
    <w:rsid w:val="00880A59"/>
    <w:rsid w:val="008830FE"/>
    <w:rsid w:val="00883F6E"/>
    <w:rsid w:val="008850EB"/>
    <w:rsid w:val="008854B2"/>
    <w:rsid w:val="00885C93"/>
    <w:rsid w:val="00886060"/>
    <w:rsid w:val="00886138"/>
    <w:rsid w:val="008869FB"/>
    <w:rsid w:val="008873C7"/>
    <w:rsid w:val="00887974"/>
    <w:rsid w:val="00887C10"/>
    <w:rsid w:val="008906A5"/>
    <w:rsid w:val="00890839"/>
    <w:rsid w:val="00893E62"/>
    <w:rsid w:val="00893EA3"/>
    <w:rsid w:val="00894AF7"/>
    <w:rsid w:val="00896255"/>
    <w:rsid w:val="008967AE"/>
    <w:rsid w:val="00897C0D"/>
    <w:rsid w:val="008A0B56"/>
    <w:rsid w:val="008A0C85"/>
    <w:rsid w:val="008A12DF"/>
    <w:rsid w:val="008A2D0A"/>
    <w:rsid w:val="008A33B5"/>
    <w:rsid w:val="008A388F"/>
    <w:rsid w:val="008A3906"/>
    <w:rsid w:val="008A3DE6"/>
    <w:rsid w:val="008A4540"/>
    <w:rsid w:val="008A4C9B"/>
    <w:rsid w:val="008A5C1B"/>
    <w:rsid w:val="008A602F"/>
    <w:rsid w:val="008A6132"/>
    <w:rsid w:val="008A6137"/>
    <w:rsid w:val="008A69B9"/>
    <w:rsid w:val="008A6DD7"/>
    <w:rsid w:val="008A6EC3"/>
    <w:rsid w:val="008A6EE6"/>
    <w:rsid w:val="008B006B"/>
    <w:rsid w:val="008B24A9"/>
    <w:rsid w:val="008B3B00"/>
    <w:rsid w:val="008B66A5"/>
    <w:rsid w:val="008B69E2"/>
    <w:rsid w:val="008B6E34"/>
    <w:rsid w:val="008B7335"/>
    <w:rsid w:val="008C1B0F"/>
    <w:rsid w:val="008C335F"/>
    <w:rsid w:val="008C529F"/>
    <w:rsid w:val="008C7F40"/>
    <w:rsid w:val="008C7F63"/>
    <w:rsid w:val="008D28E2"/>
    <w:rsid w:val="008D3181"/>
    <w:rsid w:val="008D48E0"/>
    <w:rsid w:val="008D4B59"/>
    <w:rsid w:val="008D6264"/>
    <w:rsid w:val="008D677E"/>
    <w:rsid w:val="008D7773"/>
    <w:rsid w:val="008E04E0"/>
    <w:rsid w:val="008E1E92"/>
    <w:rsid w:val="008E37A5"/>
    <w:rsid w:val="008E427B"/>
    <w:rsid w:val="008E514C"/>
    <w:rsid w:val="008E5BF0"/>
    <w:rsid w:val="008E635A"/>
    <w:rsid w:val="008E657B"/>
    <w:rsid w:val="008E6996"/>
    <w:rsid w:val="008E784C"/>
    <w:rsid w:val="008F2B62"/>
    <w:rsid w:val="008F2E4C"/>
    <w:rsid w:val="008F321C"/>
    <w:rsid w:val="008F3233"/>
    <w:rsid w:val="008F32CB"/>
    <w:rsid w:val="008F35AA"/>
    <w:rsid w:val="008F3685"/>
    <w:rsid w:val="008F4DD4"/>
    <w:rsid w:val="008F4EAB"/>
    <w:rsid w:val="008F4FE5"/>
    <w:rsid w:val="008F5A23"/>
    <w:rsid w:val="008F72A4"/>
    <w:rsid w:val="00900760"/>
    <w:rsid w:val="009015A5"/>
    <w:rsid w:val="00901B50"/>
    <w:rsid w:val="0090535F"/>
    <w:rsid w:val="00906891"/>
    <w:rsid w:val="00906BB1"/>
    <w:rsid w:val="00906C41"/>
    <w:rsid w:val="0090746A"/>
    <w:rsid w:val="00907F30"/>
    <w:rsid w:val="009102B4"/>
    <w:rsid w:val="009105F4"/>
    <w:rsid w:val="00911236"/>
    <w:rsid w:val="0091139D"/>
    <w:rsid w:val="00911A64"/>
    <w:rsid w:val="00912FEC"/>
    <w:rsid w:val="00913437"/>
    <w:rsid w:val="0091347B"/>
    <w:rsid w:val="009137A3"/>
    <w:rsid w:val="00913CD2"/>
    <w:rsid w:val="00913F02"/>
    <w:rsid w:val="009159F9"/>
    <w:rsid w:val="0092048F"/>
    <w:rsid w:val="00920949"/>
    <w:rsid w:val="0092199D"/>
    <w:rsid w:val="00923736"/>
    <w:rsid w:val="0092729E"/>
    <w:rsid w:val="00930EA9"/>
    <w:rsid w:val="00931AA1"/>
    <w:rsid w:val="0093314E"/>
    <w:rsid w:val="009355A1"/>
    <w:rsid w:val="00937534"/>
    <w:rsid w:val="009401D8"/>
    <w:rsid w:val="009405F0"/>
    <w:rsid w:val="009406D1"/>
    <w:rsid w:val="009406FE"/>
    <w:rsid w:val="0094150F"/>
    <w:rsid w:val="00942E87"/>
    <w:rsid w:val="00943110"/>
    <w:rsid w:val="009436B0"/>
    <w:rsid w:val="00943DA9"/>
    <w:rsid w:val="009448E8"/>
    <w:rsid w:val="00944A63"/>
    <w:rsid w:val="009465C0"/>
    <w:rsid w:val="009467E5"/>
    <w:rsid w:val="009469F7"/>
    <w:rsid w:val="00946B5F"/>
    <w:rsid w:val="00947E66"/>
    <w:rsid w:val="00952D55"/>
    <w:rsid w:val="00953E37"/>
    <w:rsid w:val="009548EE"/>
    <w:rsid w:val="00956CC7"/>
    <w:rsid w:val="00956E42"/>
    <w:rsid w:val="00960679"/>
    <w:rsid w:val="00960FBB"/>
    <w:rsid w:val="00961619"/>
    <w:rsid w:val="009617BC"/>
    <w:rsid w:val="0096241B"/>
    <w:rsid w:val="00962602"/>
    <w:rsid w:val="00970304"/>
    <w:rsid w:val="00971657"/>
    <w:rsid w:val="00972BD3"/>
    <w:rsid w:val="00973C9D"/>
    <w:rsid w:val="0097421D"/>
    <w:rsid w:val="009745F5"/>
    <w:rsid w:val="00974F97"/>
    <w:rsid w:val="0097749F"/>
    <w:rsid w:val="009805B4"/>
    <w:rsid w:val="00980856"/>
    <w:rsid w:val="00982480"/>
    <w:rsid w:val="00982BEA"/>
    <w:rsid w:val="00982D87"/>
    <w:rsid w:val="009832D7"/>
    <w:rsid w:val="0098380C"/>
    <w:rsid w:val="00984067"/>
    <w:rsid w:val="009842F7"/>
    <w:rsid w:val="009854AD"/>
    <w:rsid w:val="009858B6"/>
    <w:rsid w:val="0098671C"/>
    <w:rsid w:val="00986DF1"/>
    <w:rsid w:val="00986F93"/>
    <w:rsid w:val="009905CA"/>
    <w:rsid w:val="00993379"/>
    <w:rsid w:val="0099352B"/>
    <w:rsid w:val="0099524F"/>
    <w:rsid w:val="009963D6"/>
    <w:rsid w:val="009964DF"/>
    <w:rsid w:val="009A0949"/>
    <w:rsid w:val="009A17E9"/>
    <w:rsid w:val="009A24C4"/>
    <w:rsid w:val="009A2A45"/>
    <w:rsid w:val="009A3B70"/>
    <w:rsid w:val="009A484B"/>
    <w:rsid w:val="009A52B9"/>
    <w:rsid w:val="009A5920"/>
    <w:rsid w:val="009B0F94"/>
    <w:rsid w:val="009B10EC"/>
    <w:rsid w:val="009B13BB"/>
    <w:rsid w:val="009B1CCE"/>
    <w:rsid w:val="009B2481"/>
    <w:rsid w:val="009B2DC2"/>
    <w:rsid w:val="009B4753"/>
    <w:rsid w:val="009B4E06"/>
    <w:rsid w:val="009B4F6B"/>
    <w:rsid w:val="009B5787"/>
    <w:rsid w:val="009B6B97"/>
    <w:rsid w:val="009B6F50"/>
    <w:rsid w:val="009C0576"/>
    <w:rsid w:val="009C0A3C"/>
    <w:rsid w:val="009C24A4"/>
    <w:rsid w:val="009C2957"/>
    <w:rsid w:val="009C5044"/>
    <w:rsid w:val="009C5C2E"/>
    <w:rsid w:val="009C7147"/>
    <w:rsid w:val="009D01DC"/>
    <w:rsid w:val="009D08F7"/>
    <w:rsid w:val="009D0E93"/>
    <w:rsid w:val="009D1C02"/>
    <w:rsid w:val="009D227D"/>
    <w:rsid w:val="009D3278"/>
    <w:rsid w:val="009D5DB1"/>
    <w:rsid w:val="009D6403"/>
    <w:rsid w:val="009D6431"/>
    <w:rsid w:val="009D7113"/>
    <w:rsid w:val="009E30B5"/>
    <w:rsid w:val="009E3799"/>
    <w:rsid w:val="009E50C6"/>
    <w:rsid w:val="009E647E"/>
    <w:rsid w:val="009E698C"/>
    <w:rsid w:val="009E773C"/>
    <w:rsid w:val="009F0596"/>
    <w:rsid w:val="009F086F"/>
    <w:rsid w:val="009F121A"/>
    <w:rsid w:val="009F1702"/>
    <w:rsid w:val="009F1A96"/>
    <w:rsid w:val="009F40A5"/>
    <w:rsid w:val="009F4C56"/>
    <w:rsid w:val="009F5725"/>
    <w:rsid w:val="009F6B08"/>
    <w:rsid w:val="009F79BF"/>
    <w:rsid w:val="00A00023"/>
    <w:rsid w:val="00A01112"/>
    <w:rsid w:val="00A020B6"/>
    <w:rsid w:val="00A0288F"/>
    <w:rsid w:val="00A03061"/>
    <w:rsid w:val="00A04503"/>
    <w:rsid w:val="00A04894"/>
    <w:rsid w:val="00A06B61"/>
    <w:rsid w:val="00A06E8C"/>
    <w:rsid w:val="00A108C1"/>
    <w:rsid w:val="00A121B0"/>
    <w:rsid w:val="00A13063"/>
    <w:rsid w:val="00A13F2F"/>
    <w:rsid w:val="00A155D3"/>
    <w:rsid w:val="00A16EE1"/>
    <w:rsid w:val="00A248DE"/>
    <w:rsid w:val="00A25130"/>
    <w:rsid w:val="00A25723"/>
    <w:rsid w:val="00A263E0"/>
    <w:rsid w:val="00A26CC7"/>
    <w:rsid w:val="00A26E89"/>
    <w:rsid w:val="00A30720"/>
    <w:rsid w:val="00A30823"/>
    <w:rsid w:val="00A31B56"/>
    <w:rsid w:val="00A32CB9"/>
    <w:rsid w:val="00A32E71"/>
    <w:rsid w:val="00A33204"/>
    <w:rsid w:val="00A33CE4"/>
    <w:rsid w:val="00A34526"/>
    <w:rsid w:val="00A3651C"/>
    <w:rsid w:val="00A36733"/>
    <w:rsid w:val="00A371A0"/>
    <w:rsid w:val="00A37285"/>
    <w:rsid w:val="00A375D5"/>
    <w:rsid w:val="00A37B03"/>
    <w:rsid w:val="00A408DC"/>
    <w:rsid w:val="00A40BFE"/>
    <w:rsid w:val="00A40E2E"/>
    <w:rsid w:val="00A41A84"/>
    <w:rsid w:val="00A43597"/>
    <w:rsid w:val="00A43D65"/>
    <w:rsid w:val="00A442F2"/>
    <w:rsid w:val="00A4476C"/>
    <w:rsid w:val="00A4657F"/>
    <w:rsid w:val="00A46725"/>
    <w:rsid w:val="00A468D7"/>
    <w:rsid w:val="00A4D7C0"/>
    <w:rsid w:val="00A51A8F"/>
    <w:rsid w:val="00A51E06"/>
    <w:rsid w:val="00A52B24"/>
    <w:rsid w:val="00A54DA2"/>
    <w:rsid w:val="00A57750"/>
    <w:rsid w:val="00A577B0"/>
    <w:rsid w:val="00A578D6"/>
    <w:rsid w:val="00A60AC2"/>
    <w:rsid w:val="00A63563"/>
    <w:rsid w:val="00A637F0"/>
    <w:rsid w:val="00A648F8"/>
    <w:rsid w:val="00A6583D"/>
    <w:rsid w:val="00A65D78"/>
    <w:rsid w:val="00A66BFC"/>
    <w:rsid w:val="00A66F22"/>
    <w:rsid w:val="00A67C1F"/>
    <w:rsid w:val="00A71731"/>
    <w:rsid w:val="00A72098"/>
    <w:rsid w:val="00A720DB"/>
    <w:rsid w:val="00A72758"/>
    <w:rsid w:val="00A727E9"/>
    <w:rsid w:val="00A73135"/>
    <w:rsid w:val="00A7324A"/>
    <w:rsid w:val="00A736FB"/>
    <w:rsid w:val="00A755C6"/>
    <w:rsid w:val="00A75BBC"/>
    <w:rsid w:val="00A77152"/>
    <w:rsid w:val="00A77983"/>
    <w:rsid w:val="00A80D95"/>
    <w:rsid w:val="00A82014"/>
    <w:rsid w:val="00A82217"/>
    <w:rsid w:val="00A82475"/>
    <w:rsid w:val="00A83362"/>
    <w:rsid w:val="00A84502"/>
    <w:rsid w:val="00A8536B"/>
    <w:rsid w:val="00A85C85"/>
    <w:rsid w:val="00A860B1"/>
    <w:rsid w:val="00A86923"/>
    <w:rsid w:val="00A8743C"/>
    <w:rsid w:val="00A90B1A"/>
    <w:rsid w:val="00A91027"/>
    <w:rsid w:val="00A92164"/>
    <w:rsid w:val="00A9286B"/>
    <w:rsid w:val="00A93D42"/>
    <w:rsid w:val="00A93E75"/>
    <w:rsid w:val="00A949FC"/>
    <w:rsid w:val="00A95100"/>
    <w:rsid w:val="00A952CC"/>
    <w:rsid w:val="00A965D3"/>
    <w:rsid w:val="00A96977"/>
    <w:rsid w:val="00A96BEE"/>
    <w:rsid w:val="00A97470"/>
    <w:rsid w:val="00AA0F7D"/>
    <w:rsid w:val="00AA0FA6"/>
    <w:rsid w:val="00AA266D"/>
    <w:rsid w:val="00AA2D45"/>
    <w:rsid w:val="00AA713D"/>
    <w:rsid w:val="00AA737F"/>
    <w:rsid w:val="00AA7590"/>
    <w:rsid w:val="00AB106F"/>
    <w:rsid w:val="00AB10D1"/>
    <w:rsid w:val="00AB26D8"/>
    <w:rsid w:val="00AB37DA"/>
    <w:rsid w:val="00AB52AC"/>
    <w:rsid w:val="00AB6027"/>
    <w:rsid w:val="00AB6625"/>
    <w:rsid w:val="00AB79DF"/>
    <w:rsid w:val="00AC12B0"/>
    <w:rsid w:val="00AC1A52"/>
    <w:rsid w:val="00AC2656"/>
    <w:rsid w:val="00AC28E1"/>
    <w:rsid w:val="00AC3464"/>
    <w:rsid w:val="00AC3DC9"/>
    <w:rsid w:val="00AC455B"/>
    <w:rsid w:val="00AC5198"/>
    <w:rsid w:val="00AC5EB7"/>
    <w:rsid w:val="00AC6A3A"/>
    <w:rsid w:val="00AD3502"/>
    <w:rsid w:val="00AD4B35"/>
    <w:rsid w:val="00AD529C"/>
    <w:rsid w:val="00AD5615"/>
    <w:rsid w:val="00AD5DC1"/>
    <w:rsid w:val="00AD69AA"/>
    <w:rsid w:val="00AE0371"/>
    <w:rsid w:val="00AE0CCE"/>
    <w:rsid w:val="00AE1C77"/>
    <w:rsid w:val="00AE234F"/>
    <w:rsid w:val="00AE2BC3"/>
    <w:rsid w:val="00AE3ABE"/>
    <w:rsid w:val="00AE42E9"/>
    <w:rsid w:val="00AE6CFF"/>
    <w:rsid w:val="00AE6EAA"/>
    <w:rsid w:val="00AE7F58"/>
    <w:rsid w:val="00AF1106"/>
    <w:rsid w:val="00AF24D0"/>
    <w:rsid w:val="00AF3C2F"/>
    <w:rsid w:val="00AF450C"/>
    <w:rsid w:val="00AF4C25"/>
    <w:rsid w:val="00AF4C5F"/>
    <w:rsid w:val="00AF5098"/>
    <w:rsid w:val="00AF5CDB"/>
    <w:rsid w:val="00AF671E"/>
    <w:rsid w:val="00AF6773"/>
    <w:rsid w:val="00AF79AC"/>
    <w:rsid w:val="00B003D7"/>
    <w:rsid w:val="00B005F0"/>
    <w:rsid w:val="00B03632"/>
    <w:rsid w:val="00B03D78"/>
    <w:rsid w:val="00B03E3D"/>
    <w:rsid w:val="00B049BF"/>
    <w:rsid w:val="00B060FC"/>
    <w:rsid w:val="00B105E1"/>
    <w:rsid w:val="00B115C3"/>
    <w:rsid w:val="00B124DF"/>
    <w:rsid w:val="00B13FEB"/>
    <w:rsid w:val="00B14F99"/>
    <w:rsid w:val="00B15FC5"/>
    <w:rsid w:val="00B163F7"/>
    <w:rsid w:val="00B1674C"/>
    <w:rsid w:val="00B179A2"/>
    <w:rsid w:val="00B2020F"/>
    <w:rsid w:val="00B21002"/>
    <w:rsid w:val="00B22A1D"/>
    <w:rsid w:val="00B23177"/>
    <w:rsid w:val="00B23602"/>
    <w:rsid w:val="00B23C06"/>
    <w:rsid w:val="00B243C1"/>
    <w:rsid w:val="00B25F12"/>
    <w:rsid w:val="00B2779B"/>
    <w:rsid w:val="00B27BDF"/>
    <w:rsid w:val="00B30056"/>
    <w:rsid w:val="00B30544"/>
    <w:rsid w:val="00B30A32"/>
    <w:rsid w:val="00B30B62"/>
    <w:rsid w:val="00B3127E"/>
    <w:rsid w:val="00B33088"/>
    <w:rsid w:val="00B334B2"/>
    <w:rsid w:val="00B347D9"/>
    <w:rsid w:val="00B3573A"/>
    <w:rsid w:val="00B3627B"/>
    <w:rsid w:val="00B36338"/>
    <w:rsid w:val="00B37BFF"/>
    <w:rsid w:val="00B40BCA"/>
    <w:rsid w:val="00B41101"/>
    <w:rsid w:val="00B41129"/>
    <w:rsid w:val="00B42E1D"/>
    <w:rsid w:val="00B430C0"/>
    <w:rsid w:val="00B43F78"/>
    <w:rsid w:val="00B445CA"/>
    <w:rsid w:val="00B446FB"/>
    <w:rsid w:val="00B44A58"/>
    <w:rsid w:val="00B457AB"/>
    <w:rsid w:val="00B47461"/>
    <w:rsid w:val="00B476FF"/>
    <w:rsid w:val="00B50C3E"/>
    <w:rsid w:val="00B51733"/>
    <w:rsid w:val="00B51820"/>
    <w:rsid w:val="00B53A47"/>
    <w:rsid w:val="00B53D0D"/>
    <w:rsid w:val="00B53DD4"/>
    <w:rsid w:val="00B5543C"/>
    <w:rsid w:val="00B557CC"/>
    <w:rsid w:val="00B6023E"/>
    <w:rsid w:val="00B60F9C"/>
    <w:rsid w:val="00B637AC"/>
    <w:rsid w:val="00B66653"/>
    <w:rsid w:val="00B66DC8"/>
    <w:rsid w:val="00B67A68"/>
    <w:rsid w:val="00B71D87"/>
    <w:rsid w:val="00B7228C"/>
    <w:rsid w:val="00B72774"/>
    <w:rsid w:val="00B72F86"/>
    <w:rsid w:val="00B73C1C"/>
    <w:rsid w:val="00B75CFA"/>
    <w:rsid w:val="00B75E68"/>
    <w:rsid w:val="00B760B6"/>
    <w:rsid w:val="00B76399"/>
    <w:rsid w:val="00B763BE"/>
    <w:rsid w:val="00B7710A"/>
    <w:rsid w:val="00B7798E"/>
    <w:rsid w:val="00B801C9"/>
    <w:rsid w:val="00B830B5"/>
    <w:rsid w:val="00B8397D"/>
    <w:rsid w:val="00B83D3E"/>
    <w:rsid w:val="00B84517"/>
    <w:rsid w:val="00B84C40"/>
    <w:rsid w:val="00B93640"/>
    <w:rsid w:val="00B93CD4"/>
    <w:rsid w:val="00B93D1A"/>
    <w:rsid w:val="00B94CFD"/>
    <w:rsid w:val="00B95FC8"/>
    <w:rsid w:val="00B9624E"/>
    <w:rsid w:val="00B96B45"/>
    <w:rsid w:val="00B97E74"/>
    <w:rsid w:val="00BA3806"/>
    <w:rsid w:val="00BA3E8C"/>
    <w:rsid w:val="00BA4C86"/>
    <w:rsid w:val="00BA506E"/>
    <w:rsid w:val="00BA532D"/>
    <w:rsid w:val="00BA59A4"/>
    <w:rsid w:val="00BA5CF2"/>
    <w:rsid w:val="00BA611A"/>
    <w:rsid w:val="00BA649D"/>
    <w:rsid w:val="00BA6BB7"/>
    <w:rsid w:val="00BB08C4"/>
    <w:rsid w:val="00BB0E0E"/>
    <w:rsid w:val="00BB109A"/>
    <w:rsid w:val="00BB1BBB"/>
    <w:rsid w:val="00BB2B81"/>
    <w:rsid w:val="00BB33AC"/>
    <w:rsid w:val="00BB3F68"/>
    <w:rsid w:val="00BB4015"/>
    <w:rsid w:val="00BB464D"/>
    <w:rsid w:val="00BB51C4"/>
    <w:rsid w:val="00BB5422"/>
    <w:rsid w:val="00BB5588"/>
    <w:rsid w:val="00BB6281"/>
    <w:rsid w:val="00BB6296"/>
    <w:rsid w:val="00BB656B"/>
    <w:rsid w:val="00BB753F"/>
    <w:rsid w:val="00BB75E4"/>
    <w:rsid w:val="00BB7956"/>
    <w:rsid w:val="00BC5E44"/>
    <w:rsid w:val="00BC76FF"/>
    <w:rsid w:val="00BC7E2B"/>
    <w:rsid w:val="00BC7EBB"/>
    <w:rsid w:val="00BD01D2"/>
    <w:rsid w:val="00BD0C9C"/>
    <w:rsid w:val="00BD1C5C"/>
    <w:rsid w:val="00BD2587"/>
    <w:rsid w:val="00BD2AE8"/>
    <w:rsid w:val="00BD6910"/>
    <w:rsid w:val="00BD77DC"/>
    <w:rsid w:val="00BE0E51"/>
    <w:rsid w:val="00BE20FC"/>
    <w:rsid w:val="00BE2524"/>
    <w:rsid w:val="00BE2FAF"/>
    <w:rsid w:val="00BE5C6A"/>
    <w:rsid w:val="00BE5D4C"/>
    <w:rsid w:val="00BE6327"/>
    <w:rsid w:val="00BE64EF"/>
    <w:rsid w:val="00BE6E4B"/>
    <w:rsid w:val="00BE6EAD"/>
    <w:rsid w:val="00BF0532"/>
    <w:rsid w:val="00BF2EC7"/>
    <w:rsid w:val="00BF5BE3"/>
    <w:rsid w:val="00BF5F90"/>
    <w:rsid w:val="00C000EB"/>
    <w:rsid w:val="00C01C25"/>
    <w:rsid w:val="00C02398"/>
    <w:rsid w:val="00C02BBD"/>
    <w:rsid w:val="00C033B8"/>
    <w:rsid w:val="00C0347C"/>
    <w:rsid w:val="00C03C50"/>
    <w:rsid w:val="00C06793"/>
    <w:rsid w:val="00C07D52"/>
    <w:rsid w:val="00C07F12"/>
    <w:rsid w:val="00C10A0A"/>
    <w:rsid w:val="00C121E2"/>
    <w:rsid w:val="00C1350D"/>
    <w:rsid w:val="00C141F1"/>
    <w:rsid w:val="00C14CDA"/>
    <w:rsid w:val="00C155F4"/>
    <w:rsid w:val="00C171B8"/>
    <w:rsid w:val="00C204E8"/>
    <w:rsid w:val="00C2086D"/>
    <w:rsid w:val="00C2121C"/>
    <w:rsid w:val="00C22688"/>
    <w:rsid w:val="00C2333C"/>
    <w:rsid w:val="00C23BAF"/>
    <w:rsid w:val="00C256F0"/>
    <w:rsid w:val="00C26571"/>
    <w:rsid w:val="00C301E7"/>
    <w:rsid w:val="00C316FA"/>
    <w:rsid w:val="00C319CF"/>
    <w:rsid w:val="00C33AAE"/>
    <w:rsid w:val="00C369EA"/>
    <w:rsid w:val="00C36FA2"/>
    <w:rsid w:val="00C40407"/>
    <w:rsid w:val="00C40C7E"/>
    <w:rsid w:val="00C410C5"/>
    <w:rsid w:val="00C41623"/>
    <w:rsid w:val="00C41690"/>
    <w:rsid w:val="00C42207"/>
    <w:rsid w:val="00C42837"/>
    <w:rsid w:val="00C43442"/>
    <w:rsid w:val="00C4422E"/>
    <w:rsid w:val="00C45DA4"/>
    <w:rsid w:val="00C46709"/>
    <w:rsid w:val="00C4700B"/>
    <w:rsid w:val="00C50379"/>
    <w:rsid w:val="00C50440"/>
    <w:rsid w:val="00C5174D"/>
    <w:rsid w:val="00C517CC"/>
    <w:rsid w:val="00C51ABA"/>
    <w:rsid w:val="00C5209E"/>
    <w:rsid w:val="00C5235A"/>
    <w:rsid w:val="00C52A81"/>
    <w:rsid w:val="00C52E7E"/>
    <w:rsid w:val="00C53E28"/>
    <w:rsid w:val="00C53E71"/>
    <w:rsid w:val="00C543AA"/>
    <w:rsid w:val="00C5448B"/>
    <w:rsid w:val="00C551E7"/>
    <w:rsid w:val="00C573F7"/>
    <w:rsid w:val="00C60898"/>
    <w:rsid w:val="00C609CF"/>
    <w:rsid w:val="00C61589"/>
    <w:rsid w:val="00C63428"/>
    <w:rsid w:val="00C63E56"/>
    <w:rsid w:val="00C64773"/>
    <w:rsid w:val="00C6530D"/>
    <w:rsid w:val="00C66B7F"/>
    <w:rsid w:val="00C67E76"/>
    <w:rsid w:val="00C72A89"/>
    <w:rsid w:val="00C73B60"/>
    <w:rsid w:val="00C73BCB"/>
    <w:rsid w:val="00C73F91"/>
    <w:rsid w:val="00C7449A"/>
    <w:rsid w:val="00C762B8"/>
    <w:rsid w:val="00C7638A"/>
    <w:rsid w:val="00C770F2"/>
    <w:rsid w:val="00C7758F"/>
    <w:rsid w:val="00C80B96"/>
    <w:rsid w:val="00C80C14"/>
    <w:rsid w:val="00C81199"/>
    <w:rsid w:val="00C82178"/>
    <w:rsid w:val="00C83793"/>
    <w:rsid w:val="00C851BE"/>
    <w:rsid w:val="00C85407"/>
    <w:rsid w:val="00C86AB5"/>
    <w:rsid w:val="00C9113B"/>
    <w:rsid w:val="00C9232B"/>
    <w:rsid w:val="00C92375"/>
    <w:rsid w:val="00C92447"/>
    <w:rsid w:val="00C93412"/>
    <w:rsid w:val="00C94BD0"/>
    <w:rsid w:val="00C95A87"/>
    <w:rsid w:val="00C95AFC"/>
    <w:rsid w:val="00CA042B"/>
    <w:rsid w:val="00CA1230"/>
    <w:rsid w:val="00CA2DC6"/>
    <w:rsid w:val="00CA2ECC"/>
    <w:rsid w:val="00CA3D66"/>
    <w:rsid w:val="00CA46F1"/>
    <w:rsid w:val="00CA66D0"/>
    <w:rsid w:val="00CA7209"/>
    <w:rsid w:val="00CA7584"/>
    <w:rsid w:val="00CB090C"/>
    <w:rsid w:val="00CB266F"/>
    <w:rsid w:val="00CB34DB"/>
    <w:rsid w:val="00CB454D"/>
    <w:rsid w:val="00CB50C9"/>
    <w:rsid w:val="00CB5A4B"/>
    <w:rsid w:val="00CB5CC6"/>
    <w:rsid w:val="00CB75DB"/>
    <w:rsid w:val="00CB7FA9"/>
    <w:rsid w:val="00CC000E"/>
    <w:rsid w:val="00CC084F"/>
    <w:rsid w:val="00CC09B2"/>
    <w:rsid w:val="00CC0FB9"/>
    <w:rsid w:val="00CC5298"/>
    <w:rsid w:val="00CC59C5"/>
    <w:rsid w:val="00CC5A0B"/>
    <w:rsid w:val="00CC794B"/>
    <w:rsid w:val="00CC7E25"/>
    <w:rsid w:val="00CD08BB"/>
    <w:rsid w:val="00CD08DB"/>
    <w:rsid w:val="00CD1285"/>
    <w:rsid w:val="00CD19DE"/>
    <w:rsid w:val="00CD3275"/>
    <w:rsid w:val="00CD419C"/>
    <w:rsid w:val="00CD4B3F"/>
    <w:rsid w:val="00CD56B7"/>
    <w:rsid w:val="00CD7505"/>
    <w:rsid w:val="00CE0C60"/>
    <w:rsid w:val="00CE2C6B"/>
    <w:rsid w:val="00CE4E8E"/>
    <w:rsid w:val="00CE69A9"/>
    <w:rsid w:val="00CF259C"/>
    <w:rsid w:val="00CF3B24"/>
    <w:rsid w:val="00CF49BC"/>
    <w:rsid w:val="00CF4A87"/>
    <w:rsid w:val="00CF6579"/>
    <w:rsid w:val="00CF66F5"/>
    <w:rsid w:val="00CF6CE8"/>
    <w:rsid w:val="00D00EFD"/>
    <w:rsid w:val="00D01D80"/>
    <w:rsid w:val="00D01E21"/>
    <w:rsid w:val="00D03318"/>
    <w:rsid w:val="00D0346E"/>
    <w:rsid w:val="00D052E6"/>
    <w:rsid w:val="00D05FD1"/>
    <w:rsid w:val="00D07120"/>
    <w:rsid w:val="00D07149"/>
    <w:rsid w:val="00D11770"/>
    <w:rsid w:val="00D125DD"/>
    <w:rsid w:val="00D12ADF"/>
    <w:rsid w:val="00D13858"/>
    <w:rsid w:val="00D14B32"/>
    <w:rsid w:val="00D14E84"/>
    <w:rsid w:val="00D15356"/>
    <w:rsid w:val="00D16693"/>
    <w:rsid w:val="00D21516"/>
    <w:rsid w:val="00D239F6"/>
    <w:rsid w:val="00D23BA5"/>
    <w:rsid w:val="00D24469"/>
    <w:rsid w:val="00D24604"/>
    <w:rsid w:val="00D24A13"/>
    <w:rsid w:val="00D2579C"/>
    <w:rsid w:val="00D26868"/>
    <w:rsid w:val="00D26C25"/>
    <w:rsid w:val="00D272A8"/>
    <w:rsid w:val="00D277E1"/>
    <w:rsid w:val="00D30BF2"/>
    <w:rsid w:val="00D30D6C"/>
    <w:rsid w:val="00D31179"/>
    <w:rsid w:val="00D313D4"/>
    <w:rsid w:val="00D32951"/>
    <w:rsid w:val="00D331E6"/>
    <w:rsid w:val="00D33326"/>
    <w:rsid w:val="00D33F37"/>
    <w:rsid w:val="00D34213"/>
    <w:rsid w:val="00D34BE6"/>
    <w:rsid w:val="00D34E38"/>
    <w:rsid w:val="00D356C5"/>
    <w:rsid w:val="00D35701"/>
    <w:rsid w:val="00D35ECC"/>
    <w:rsid w:val="00D36935"/>
    <w:rsid w:val="00D37C24"/>
    <w:rsid w:val="00D412C4"/>
    <w:rsid w:val="00D43835"/>
    <w:rsid w:val="00D46032"/>
    <w:rsid w:val="00D4623F"/>
    <w:rsid w:val="00D50C43"/>
    <w:rsid w:val="00D512DD"/>
    <w:rsid w:val="00D51912"/>
    <w:rsid w:val="00D51976"/>
    <w:rsid w:val="00D54E0E"/>
    <w:rsid w:val="00D5547A"/>
    <w:rsid w:val="00D55EDD"/>
    <w:rsid w:val="00D56C88"/>
    <w:rsid w:val="00D57317"/>
    <w:rsid w:val="00D57365"/>
    <w:rsid w:val="00D60DE6"/>
    <w:rsid w:val="00D619F0"/>
    <w:rsid w:val="00D640C7"/>
    <w:rsid w:val="00D652F1"/>
    <w:rsid w:val="00D65940"/>
    <w:rsid w:val="00D671FA"/>
    <w:rsid w:val="00D67D54"/>
    <w:rsid w:val="00D70363"/>
    <w:rsid w:val="00D7131C"/>
    <w:rsid w:val="00D74691"/>
    <w:rsid w:val="00D8063F"/>
    <w:rsid w:val="00D80DC5"/>
    <w:rsid w:val="00D81006"/>
    <w:rsid w:val="00D81BD2"/>
    <w:rsid w:val="00D81FCC"/>
    <w:rsid w:val="00D8284E"/>
    <w:rsid w:val="00D83FDF"/>
    <w:rsid w:val="00D8487E"/>
    <w:rsid w:val="00D84C03"/>
    <w:rsid w:val="00D85CF8"/>
    <w:rsid w:val="00D908BE"/>
    <w:rsid w:val="00D90A7E"/>
    <w:rsid w:val="00D90C36"/>
    <w:rsid w:val="00D9111C"/>
    <w:rsid w:val="00D91993"/>
    <w:rsid w:val="00D93323"/>
    <w:rsid w:val="00D946E9"/>
    <w:rsid w:val="00D95582"/>
    <w:rsid w:val="00D9686A"/>
    <w:rsid w:val="00D970A7"/>
    <w:rsid w:val="00DA1C69"/>
    <w:rsid w:val="00DA2A0F"/>
    <w:rsid w:val="00DA3413"/>
    <w:rsid w:val="00DA4543"/>
    <w:rsid w:val="00DA4BFC"/>
    <w:rsid w:val="00DA5EBF"/>
    <w:rsid w:val="00DA656A"/>
    <w:rsid w:val="00DA695A"/>
    <w:rsid w:val="00DA7DE2"/>
    <w:rsid w:val="00DB008A"/>
    <w:rsid w:val="00DB066F"/>
    <w:rsid w:val="00DB070B"/>
    <w:rsid w:val="00DB194E"/>
    <w:rsid w:val="00DB1E68"/>
    <w:rsid w:val="00DB2AB1"/>
    <w:rsid w:val="00DB2C9A"/>
    <w:rsid w:val="00DB2D82"/>
    <w:rsid w:val="00DB3F88"/>
    <w:rsid w:val="00DB42F7"/>
    <w:rsid w:val="00DB5221"/>
    <w:rsid w:val="00DB7B73"/>
    <w:rsid w:val="00DC114F"/>
    <w:rsid w:val="00DC2E8D"/>
    <w:rsid w:val="00DC37FD"/>
    <w:rsid w:val="00DC45C8"/>
    <w:rsid w:val="00DC4A6B"/>
    <w:rsid w:val="00DC4D6F"/>
    <w:rsid w:val="00DC52B5"/>
    <w:rsid w:val="00DC5C94"/>
    <w:rsid w:val="00DC5CC4"/>
    <w:rsid w:val="00DC7807"/>
    <w:rsid w:val="00DD20C6"/>
    <w:rsid w:val="00DD2FFF"/>
    <w:rsid w:val="00DD616F"/>
    <w:rsid w:val="00DD6524"/>
    <w:rsid w:val="00DD757F"/>
    <w:rsid w:val="00DD7C92"/>
    <w:rsid w:val="00DD7DE9"/>
    <w:rsid w:val="00DE0223"/>
    <w:rsid w:val="00DE07A3"/>
    <w:rsid w:val="00DE0C64"/>
    <w:rsid w:val="00DE174C"/>
    <w:rsid w:val="00DE2C73"/>
    <w:rsid w:val="00DE2D0D"/>
    <w:rsid w:val="00DE4138"/>
    <w:rsid w:val="00DE4738"/>
    <w:rsid w:val="00DE495A"/>
    <w:rsid w:val="00DE7BCE"/>
    <w:rsid w:val="00DF00C5"/>
    <w:rsid w:val="00DF00EE"/>
    <w:rsid w:val="00DF042E"/>
    <w:rsid w:val="00DF258F"/>
    <w:rsid w:val="00DF2E82"/>
    <w:rsid w:val="00DF2E91"/>
    <w:rsid w:val="00DF4861"/>
    <w:rsid w:val="00DF56B6"/>
    <w:rsid w:val="00DF58C0"/>
    <w:rsid w:val="00DF623F"/>
    <w:rsid w:val="00DF63D4"/>
    <w:rsid w:val="00DF69A9"/>
    <w:rsid w:val="00DF6A94"/>
    <w:rsid w:val="00DF70FF"/>
    <w:rsid w:val="00E008CC"/>
    <w:rsid w:val="00E00DBB"/>
    <w:rsid w:val="00E0114D"/>
    <w:rsid w:val="00E01349"/>
    <w:rsid w:val="00E03753"/>
    <w:rsid w:val="00E050DC"/>
    <w:rsid w:val="00E06724"/>
    <w:rsid w:val="00E06764"/>
    <w:rsid w:val="00E07E2F"/>
    <w:rsid w:val="00E101E6"/>
    <w:rsid w:val="00E111B4"/>
    <w:rsid w:val="00E1389F"/>
    <w:rsid w:val="00E15A6B"/>
    <w:rsid w:val="00E1721E"/>
    <w:rsid w:val="00E172AF"/>
    <w:rsid w:val="00E17C5E"/>
    <w:rsid w:val="00E2173C"/>
    <w:rsid w:val="00E2197B"/>
    <w:rsid w:val="00E21C52"/>
    <w:rsid w:val="00E2354B"/>
    <w:rsid w:val="00E24193"/>
    <w:rsid w:val="00E24D68"/>
    <w:rsid w:val="00E25DEC"/>
    <w:rsid w:val="00E260B0"/>
    <w:rsid w:val="00E2611B"/>
    <w:rsid w:val="00E26605"/>
    <w:rsid w:val="00E266FC"/>
    <w:rsid w:val="00E27BCD"/>
    <w:rsid w:val="00E27C3B"/>
    <w:rsid w:val="00E303AE"/>
    <w:rsid w:val="00E3104A"/>
    <w:rsid w:val="00E319EC"/>
    <w:rsid w:val="00E33E34"/>
    <w:rsid w:val="00E3439D"/>
    <w:rsid w:val="00E34B7A"/>
    <w:rsid w:val="00E34F6F"/>
    <w:rsid w:val="00E35853"/>
    <w:rsid w:val="00E35BF9"/>
    <w:rsid w:val="00E35FC8"/>
    <w:rsid w:val="00E360CC"/>
    <w:rsid w:val="00E364DD"/>
    <w:rsid w:val="00E3763B"/>
    <w:rsid w:val="00E402FF"/>
    <w:rsid w:val="00E40C61"/>
    <w:rsid w:val="00E40F80"/>
    <w:rsid w:val="00E411E9"/>
    <w:rsid w:val="00E4121B"/>
    <w:rsid w:val="00E413A0"/>
    <w:rsid w:val="00E42666"/>
    <w:rsid w:val="00E42688"/>
    <w:rsid w:val="00E43B94"/>
    <w:rsid w:val="00E4484A"/>
    <w:rsid w:val="00E44D24"/>
    <w:rsid w:val="00E465A8"/>
    <w:rsid w:val="00E467A8"/>
    <w:rsid w:val="00E50E63"/>
    <w:rsid w:val="00E518D0"/>
    <w:rsid w:val="00E5237A"/>
    <w:rsid w:val="00E5294E"/>
    <w:rsid w:val="00E5319B"/>
    <w:rsid w:val="00E54187"/>
    <w:rsid w:val="00E55866"/>
    <w:rsid w:val="00E558EE"/>
    <w:rsid w:val="00E56F33"/>
    <w:rsid w:val="00E57905"/>
    <w:rsid w:val="00E57C6E"/>
    <w:rsid w:val="00E60631"/>
    <w:rsid w:val="00E6084A"/>
    <w:rsid w:val="00E617C1"/>
    <w:rsid w:val="00E634DA"/>
    <w:rsid w:val="00E65EAB"/>
    <w:rsid w:val="00E66020"/>
    <w:rsid w:val="00E6613E"/>
    <w:rsid w:val="00E71021"/>
    <w:rsid w:val="00E72502"/>
    <w:rsid w:val="00E73310"/>
    <w:rsid w:val="00E74C09"/>
    <w:rsid w:val="00E74F90"/>
    <w:rsid w:val="00E751DD"/>
    <w:rsid w:val="00E755C1"/>
    <w:rsid w:val="00E759E5"/>
    <w:rsid w:val="00E76137"/>
    <w:rsid w:val="00E7671B"/>
    <w:rsid w:val="00E77794"/>
    <w:rsid w:val="00E8095B"/>
    <w:rsid w:val="00E809AD"/>
    <w:rsid w:val="00E80B1E"/>
    <w:rsid w:val="00E80EFD"/>
    <w:rsid w:val="00E836F5"/>
    <w:rsid w:val="00E83AF6"/>
    <w:rsid w:val="00E84005"/>
    <w:rsid w:val="00E84870"/>
    <w:rsid w:val="00E8525E"/>
    <w:rsid w:val="00E85AFD"/>
    <w:rsid w:val="00E878F1"/>
    <w:rsid w:val="00E92168"/>
    <w:rsid w:val="00E92AD0"/>
    <w:rsid w:val="00E93088"/>
    <w:rsid w:val="00E945E3"/>
    <w:rsid w:val="00E95657"/>
    <w:rsid w:val="00EA09CB"/>
    <w:rsid w:val="00EA25AD"/>
    <w:rsid w:val="00EA31F3"/>
    <w:rsid w:val="00EA35D1"/>
    <w:rsid w:val="00EA3BB6"/>
    <w:rsid w:val="00EA3C66"/>
    <w:rsid w:val="00EA3F48"/>
    <w:rsid w:val="00EA4162"/>
    <w:rsid w:val="00EA4F2A"/>
    <w:rsid w:val="00EA77FD"/>
    <w:rsid w:val="00EB127E"/>
    <w:rsid w:val="00EB1BB2"/>
    <w:rsid w:val="00EB1E21"/>
    <w:rsid w:val="00EB21B5"/>
    <w:rsid w:val="00EB2C0E"/>
    <w:rsid w:val="00EB3757"/>
    <w:rsid w:val="00EB59CC"/>
    <w:rsid w:val="00EB5B74"/>
    <w:rsid w:val="00EB5C81"/>
    <w:rsid w:val="00EB67D2"/>
    <w:rsid w:val="00EB7C91"/>
    <w:rsid w:val="00EC195D"/>
    <w:rsid w:val="00EC1AFF"/>
    <w:rsid w:val="00EC2850"/>
    <w:rsid w:val="00EC3BB5"/>
    <w:rsid w:val="00EC41DD"/>
    <w:rsid w:val="00EC43F9"/>
    <w:rsid w:val="00EC479B"/>
    <w:rsid w:val="00EC6A51"/>
    <w:rsid w:val="00ED072A"/>
    <w:rsid w:val="00ED09D4"/>
    <w:rsid w:val="00ED2069"/>
    <w:rsid w:val="00ED2A5C"/>
    <w:rsid w:val="00ED38BA"/>
    <w:rsid w:val="00ED39D3"/>
    <w:rsid w:val="00ED4A93"/>
    <w:rsid w:val="00ED6C8A"/>
    <w:rsid w:val="00ED6DDE"/>
    <w:rsid w:val="00EE0577"/>
    <w:rsid w:val="00EE2817"/>
    <w:rsid w:val="00EE2ACA"/>
    <w:rsid w:val="00EE3705"/>
    <w:rsid w:val="00EE4A4B"/>
    <w:rsid w:val="00EE5E0A"/>
    <w:rsid w:val="00EE736D"/>
    <w:rsid w:val="00EE73D5"/>
    <w:rsid w:val="00EF00A2"/>
    <w:rsid w:val="00EF132E"/>
    <w:rsid w:val="00EF1563"/>
    <w:rsid w:val="00EF1AA0"/>
    <w:rsid w:val="00EF1DB3"/>
    <w:rsid w:val="00EF36FF"/>
    <w:rsid w:val="00EF380B"/>
    <w:rsid w:val="00EF5D7F"/>
    <w:rsid w:val="00EF79E6"/>
    <w:rsid w:val="00F01602"/>
    <w:rsid w:val="00F04522"/>
    <w:rsid w:val="00F04A8D"/>
    <w:rsid w:val="00F058F6"/>
    <w:rsid w:val="00F058F8"/>
    <w:rsid w:val="00F073EA"/>
    <w:rsid w:val="00F07864"/>
    <w:rsid w:val="00F07D14"/>
    <w:rsid w:val="00F07FC8"/>
    <w:rsid w:val="00F1107D"/>
    <w:rsid w:val="00F11CEE"/>
    <w:rsid w:val="00F14B94"/>
    <w:rsid w:val="00F1515D"/>
    <w:rsid w:val="00F151A0"/>
    <w:rsid w:val="00F15285"/>
    <w:rsid w:val="00F15321"/>
    <w:rsid w:val="00F15420"/>
    <w:rsid w:val="00F154BB"/>
    <w:rsid w:val="00F1685A"/>
    <w:rsid w:val="00F170A2"/>
    <w:rsid w:val="00F17F65"/>
    <w:rsid w:val="00F226C5"/>
    <w:rsid w:val="00F25C5D"/>
    <w:rsid w:val="00F2679D"/>
    <w:rsid w:val="00F27B50"/>
    <w:rsid w:val="00F27FB3"/>
    <w:rsid w:val="00F30225"/>
    <w:rsid w:val="00F30963"/>
    <w:rsid w:val="00F32C62"/>
    <w:rsid w:val="00F32E29"/>
    <w:rsid w:val="00F33254"/>
    <w:rsid w:val="00F33A6D"/>
    <w:rsid w:val="00F34B6F"/>
    <w:rsid w:val="00F34ED8"/>
    <w:rsid w:val="00F36E24"/>
    <w:rsid w:val="00F37CA6"/>
    <w:rsid w:val="00F412FE"/>
    <w:rsid w:val="00F41A67"/>
    <w:rsid w:val="00F429CB"/>
    <w:rsid w:val="00F43845"/>
    <w:rsid w:val="00F439FE"/>
    <w:rsid w:val="00F440F2"/>
    <w:rsid w:val="00F44CEB"/>
    <w:rsid w:val="00F44DC7"/>
    <w:rsid w:val="00F46A80"/>
    <w:rsid w:val="00F4723D"/>
    <w:rsid w:val="00F476B4"/>
    <w:rsid w:val="00F51763"/>
    <w:rsid w:val="00F551E9"/>
    <w:rsid w:val="00F56E97"/>
    <w:rsid w:val="00F60520"/>
    <w:rsid w:val="00F607F9"/>
    <w:rsid w:val="00F617F9"/>
    <w:rsid w:val="00F61A57"/>
    <w:rsid w:val="00F62F23"/>
    <w:rsid w:val="00F633D5"/>
    <w:rsid w:val="00F64165"/>
    <w:rsid w:val="00F6613E"/>
    <w:rsid w:val="00F67240"/>
    <w:rsid w:val="00F67A52"/>
    <w:rsid w:val="00F71033"/>
    <w:rsid w:val="00F71653"/>
    <w:rsid w:val="00F71F7C"/>
    <w:rsid w:val="00F72C11"/>
    <w:rsid w:val="00F736B3"/>
    <w:rsid w:val="00F73B39"/>
    <w:rsid w:val="00F75956"/>
    <w:rsid w:val="00F77B80"/>
    <w:rsid w:val="00F80A8D"/>
    <w:rsid w:val="00F81638"/>
    <w:rsid w:val="00F82110"/>
    <w:rsid w:val="00F823E5"/>
    <w:rsid w:val="00F8290D"/>
    <w:rsid w:val="00F82EAF"/>
    <w:rsid w:val="00F85873"/>
    <w:rsid w:val="00F86F4E"/>
    <w:rsid w:val="00F913AC"/>
    <w:rsid w:val="00F918FD"/>
    <w:rsid w:val="00F93D67"/>
    <w:rsid w:val="00F942BA"/>
    <w:rsid w:val="00F94F8D"/>
    <w:rsid w:val="00F94FC5"/>
    <w:rsid w:val="00F9593D"/>
    <w:rsid w:val="00F95A51"/>
    <w:rsid w:val="00F964E1"/>
    <w:rsid w:val="00F970AA"/>
    <w:rsid w:val="00F97B53"/>
    <w:rsid w:val="00F97D5C"/>
    <w:rsid w:val="00FA132C"/>
    <w:rsid w:val="00FA1661"/>
    <w:rsid w:val="00FA1D6C"/>
    <w:rsid w:val="00FA26C8"/>
    <w:rsid w:val="00FA36FE"/>
    <w:rsid w:val="00FA3A82"/>
    <w:rsid w:val="00FA54E7"/>
    <w:rsid w:val="00FA5A9F"/>
    <w:rsid w:val="00FB1477"/>
    <w:rsid w:val="00FB155A"/>
    <w:rsid w:val="00FB219E"/>
    <w:rsid w:val="00FB27EA"/>
    <w:rsid w:val="00FB27F5"/>
    <w:rsid w:val="00FB2F98"/>
    <w:rsid w:val="00FB482D"/>
    <w:rsid w:val="00FB5843"/>
    <w:rsid w:val="00FB5D8B"/>
    <w:rsid w:val="00FB6CB8"/>
    <w:rsid w:val="00FB79EB"/>
    <w:rsid w:val="00FC0DC1"/>
    <w:rsid w:val="00FC1464"/>
    <w:rsid w:val="00FC234A"/>
    <w:rsid w:val="00FC2507"/>
    <w:rsid w:val="00FC2EDD"/>
    <w:rsid w:val="00FC2F17"/>
    <w:rsid w:val="00FC3DD7"/>
    <w:rsid w:val="00FC3F21"/>
    <w:rsid w:val="00FC453F"/>
    <w:rsid w:val="00FC51B9"/>
    <w:rsid w:val="00FC5E71"/>
    <w:rsid w:val="00FC651B"/>
    <w:rsid w:val="00FC6F54"/>
    <w:rsid w:val="00FC6FA2"/>
    <w:rsid w:val="00FC78F4"/>
    <w:rsid w:val="00FD0273"/>
    <w:rsid w:val="00FD0CEA"/>
    <w:rsid w:val="00FD1147"/>
    <w:rsid w:val="00FD1B4A"/>
    <w:rsid w:val="00FD22C6"/>
    <w:rsid w:val="00FD30B2"/>
    <w:rsid w:val="00FD3D53"/>
    <w:rsid w:val="00FD422C"/>
    <w:rsid w:val="00FD5CBB"/>
    <w:rsid w:val="00FE057B"/>
    <w:rsid w:val="00FE0FAA"/>
    <w:rsid w:val="00FE20C7"/>
    <w:rsid w:val="00FE22DE"/>
    <w:rsid w:val="00FE2408"/>
    <w:rsid w:val="00FE2F48"/>
    <w:rsid w:val="00FE356D"/>
    <w:rsid w:val="00FE576C"/>
    <w:rsid w:val="00FE6815"/>
    <w:rsid w:val="00FE7202"/>
    <w:rsid w:val="00FE794C"/>
    <w:rsid w:val="00FF1E25"/>
    <w:rsid w:val="00FF2268"/>
    <w:rsid w:val="00FF7A28"/>
    <w:rsid w:val="010D1159"/>
    <w:rsid w:val="01188B97"/>
    <w:rsid w:val="01B00687"/>
    <w:rsid w:val="01E3E7B6"/>
    <w:rsid w:val="01F7F51A"/>
    <w:rsid w:val="0269A651"/>
    <w:rsid w:val="02999B65"/>
    <w:rsid w:val="02C4B457"/>
    <w:rsid w:val="02F5C021"/>
    <w:rsid w:val="02F5FF2D"/>
    <w:rsid w:val="040B46D6"/>
    <w:rsid w:val="0443FDB6"/>
    <w:rsid w:val="04DBD25E"/>
    <w:rsid w:val="055C6429"/>
    <w:rsid w:val="056A9D62"/>
    <w:rsid w:val="05DA23C8"/>
    <w:rsid w:val="05E30AAA"/>
    <w:rsid w:val="061EDBF7"/>
    <w:rsid w:val="064BDD51"/>
    <w:rsid w:val="0676566D"/>
    <w:rsid w:val="06886660"/>
    <w:rsid w:val="06D032D1"/>
    <w:rsid w:val="06D03D56"/>
    <w:rsid w:val="070B4FBF"/>
    <w:rsid w:val="07D0072D"/>
    <w:rsid w:val="08038D58"/>
    <w:rsid w:val="080C8F60"/>
    <w:rsid w:val="0819BCC2"/>
    <w:rsid w:val="0872ED6B"/>
    <w:rsid w:val="0909A433"/>
    <w:rsid w:val="0984F86C"/>
    <w:rsid w:val="09EDA5A2"/>
    <w:rsid w:val="0A1D9E8D"/>
    <w:rsid w:val="0A42970E"/>
    <w:rsid w:val="0A9CDB0E"/>
    <w:rsid w:val="0AE15B52"/>
    <w:rsid w:val="0B13EFCB"/>
    <w:rsid w:val="0B62615B"/>
    <w:rsid w:val="0C4E6F26"/>
    <w:rsid w:val="0C995EA0"/>
    <w:rsid w:val="0CDFE2A2"/>
    <w:rsid w:val="0D139B78"/>
    <w:rsid w:val="0D5FEBFE"/>
    <w:rsid w:val="0D7CCD97"/>
    <w:rsid w:val="0DA2F937"/>
    <w:rsid w:val="0DE02D9B"/>
    <w:rsid w:val="0E387792"/>
    <w:rsid w:val="0E399CB2"/>
    <w:rsid w:val="0EC21382"/>
    <w:rsid w:val="0EE5D1BD"/>
    <w:rsid w:val="0EEDF088"/>
    <w:rsid w:val="0F3B72DF"/>
    <w:rsid w:val="0FFAF7DF"/>
    <w:rsid w:val="106748F5"/>
    <w:rsid w:val="109EA6BC"/>
    <w:rsid w:val="115C4892"/>
    <w:rsid w:val="11D8E43B"/>
    <w:rsid w:val="1250D3E3"/>
    <w:rsid w:val="130E1B91"/>
    <w:rsid w:val="131C2FF5"/>
    <w:rsid w:val="135F8E1C"/>
    <w:rsid w:val="145FF66D"/>
    <w:rsid w:val="1531C52F"/>
    <w:rsid w:val="154E3D15"/>
    <w:rsid w:val="156EF980"/>
    <w:rsid w:val="1578FCEC"/>
    <w:rsid w:val="158D97B6"/>
    <w:rsid w:val="15A72B6C"/>
    <w:rsid w:val="15E3AC84"/>
    <w:rsid w:val="15EE7C14"/>
    <w:rsid w:val="1615755C"/>
    <w:rsid w:val="16EE3753"/>
    <w:rsid w:val="1717D210"/>
    <w:rsid w:val="1777D9B9"/>
    <w:rsid w:val="179B3425"/>
    <w:rsid w:val="17F218FF"/>
    <w:rsid w:val="181249A3"/>
    <w:rsid w:val="184ABA53"/>
    <w:rsid w:val="1911DF2F"/>
    <w:rsid w:val="1AB4CD78"/>
    <w:rsid w:val="1ABF3845"/>
    <w:rsid w:val="1AD2C05D"/>
    <w:rsid w:val="1B43C7EE"/>
    <w:rsid w:val="1C3D44DD"/>
    <w:rsid w:val="1CB929B6"/>
    <w:rsid w:val="1CBFE953"/>
    <w:rsid w:val="1CD99F48"/>
    <w:rsid w:val="1D60CB97"/>
    <w:rsid w:val="1DA7E05A"/>
    <w:rsid w:val="1DAEED9F"/>
    <w:rsid w:val="1DF6B218"/>
    <w:rsid w:val="1FB45EB0"/>
    <w:rsid w:val="210A1B8B"/>
    <w:rsid w:val="217ED057"/>
    <w:rsid w:val="223D9B21"/>
    <w:rsid w:val="22664567"/>
    <w:rsid w:val="22932559"/>
    <w:rsid w:val="2321AF29"/>
    <w:rsid w:val="23C045D6"/>
    <w:rsid w:val="23F1D4B2"/>
    <w:rsid w:val="24217B31"/>
    <w:rsid w:val="24380489"/>
    <w:rsid w:val="243AD696"/>
    <w:rsid w:val="243CE4B5"/>
    <w:rsid w:val="246ECA7E"/>
    <w:rsid w:val="24853C30"/>
    <w:rsid w:val="24891A0C"/>
    <w:rsid w:val="248F0651"/>
    <w:rsid w:val="2498BB9D"/>
    <w:rsid w:val="24C5173E"/>
    <w:rsid w:val="2522E93E"/>
    <w:rsid w:val="252856E0"/>
    <w:rsid w:val="25346577"/>
    <w:rsid w:val="25DD81C3"/>
    <w:rsid w:val="268E1028"/>
    <w:rsid w:val="2745A0AC"/>
    <w:rsid w:val="27EEC9DF"/>
    <w:rsid w:val="28283A92"/>
    <w:rsid w:val="283C6B79"/>
    <w:rsid w:val="288AF5B3"/>
    <w:rsid w:val="28932DEA"/>
    <w:rsid w:val="28F2EE10"/>
    <w:rsid w:val="28F49A22"/>
    <w:rsid w:val="295C62EC"/>
    <w:rsid w:val="295F71AB"/>
    <w:rsid w:val="29F23FAE"/>
    <w:rsid w:val="2A35B491"/>
    <w:rsid w:val="2AE300F2"/>
    <w:rsid w:val="2AE391E5"/>
    <w:rsid w:val="2B4D62A6"/>
    <w:rsid w:val="2B8BF524"/>
    <w:rsid w:val="2BE9FEC4"/>
    <w:rsid w:val="2BFEAEC8"/>
    <w:rsid w:val="2C97C245"/>
    <w:rsid w:val="2CB0A7DD"/>
    <w:rsid w:val="2CDA714E"/>
    <w:rsid w:val="2DA8E52F"/>
    <w:rsid w:val="2E1AE21E"/>
    <w:rsid w:val="2E316A1E"/>
    <w:rsid w:val="2E626EFE"/>
    <w:rsid w:val="2E7938B5"/>
    <w:rsid w:val="2E97EE6F"/>
    <w:rsid w:val="2EAE4EE1"/>
    <w:rsid w:val="2EFCB5FF"/>
    <w:rsid w:val="2FADEF48"/>
    <w:rsid w:val="303EAC34"/>
    <w:rsid w:val="310F1EFE"/>
    <w:rsid w:val="311CA537"/>
    <w:rsid w:val="312FF0C8"/>
    <w:rsid w:val="312FF27D"/>
    <w:rsid w:val="314FD3C1"/>
    <w:rsid w:val="31825DD8"/>
    <w:rsid w:val="318513F3"/>
    <w:rsid w:val="323B9AAC"/>
    <w:rsid w:val="32BCB630"/>
    <w:rsid w:val="32CCD722"/>
    <w:rsid w:val="33227C2D"/>
    <w:rsid w:val="339BE021"/>
    <w:rsid w:val="33F2BFF8"/>
    <w:rsid w:val="34DB0FFB"/>
    <w:rsid w:val="35063A98"/>
    <w:rsid w:val="35297471"/>
    <w:rsid w:val="3530AF87"/>
    <w:rsid w:val="353DB775"/>
    <w:rsid w:val="354A9C44"/>
    <w:rsid w:val="356619D5"/>
    <w:rsid w:val="35BE45A3"/>
    <w:rsid w:val="35DD4B08"/>
    <w:rsid w:val="360DDE8D"/>
    <w:rsid w:val="365BE273"/>
    <w:rsid w:val="370C226A"/>
    <w:rsid w:val="385713C6"/>
    <w:rsid w:val="387849A3"/>
    <w:rsid w:val="38D89FD5"/>
    <w:rsid w:val="38E6CC5D"/>
    <w:rsid w:val="3A36D4AA"/>
    <w:rsid w:val="3AD9932A"/>
    <w:rsid w:val="3B01B7B0"/>
    <w:rsid w:val="3B3F9294"/>
    <w:rsid w:val="3B8B9DB6"/>
    <w:rsid w:val="3B9CE55A"/>
    <w:rsid w:val="3C123B40"/>
    <w:rsid w:val="3C6C0C34"/>
    <w:rsid w:val="3C87E52A"/>
    <w:rsid w:val="3C98BEDD"/>
    <w:rsid w:val="3E202386"/>
    <w:rsid w:val="3EDB3380"/>
    <w:rsid w:val="3F179225"/>
    <w:rsid w:val="3F74DB5C"/>
    <w:rsid w:val="3F9D2600"/>
    <w:rsid w:val="406BBB90"/>
    <w:rsid w:val="41049677"/>
    <w:rsid w:val="41973BFE"/>
    <w:rsid w:val="41DB2CAF"/>
    <w:rsid w:val="4219EC64"/>
    <w:rsid w:val="424EB96F"/>
    <w:rsid w:val="425AA40D"/>
    <w:rsid w:val="42C98A26"/>
    <w:rsid w:val="4301EFDB"/>
    <w:rsid w:val="43384C62"/>
    <w:rsid w:val="43AA53AB"/>
    <w:rsid w:val="43F6DEAB"/>
    <w:rsid w:val="441B2C42"/>
    <w:rsid w:val="446A3E0B"/>
    <w:rsid w:val="44A6AD14"/>
    <w:rsid w:val="45397325"/>
    <w:rsid w:val="45639B68"/>
    <w:rsid w:val="45BE9E4F"/>
    <w:rsid w:val="46452C45"/>
    <w:rsid w:val="469A6A75"/>
    <w:rsid w:val="472F22AD"/>
    <w:rsid w:val="476C82DB"/>
    <w:rsid w:val="47D31291"/>
    <w:rsid w:val="47F7DA8B"/>
    <w:rsid w:val="484B770C"/>
    <w:rsid w:val="48935259"/>
    <w:rsid w:val="48D5E95B"/>
    <w:rsid w:val="48EB7019"/>
    <w:rsid w:val="49C24254"/>
    <w:rsid w:val="49CF93D2"/>
    <w:rsid w:val="49E0257C"/>
    <w:rsid w:val="4A0A7040"/>
    <w:rsid w:val="4BCCBF6F"/>
    <w:rsid w:val="4C5851CC"/>
    <w:rsid w:val="4C7567F3"/>
    <w:rsid w:val="4C78D4A6"/>
    <w:rsid w:val="4C86DC78"/>
    <w:rsid w:val="4CA65AAB"/>
    <w:rsid w:val="4D64D656"/>
    <w:rsid w:val="4E0D4C89"/>
    <w:rsid w:val="4EB4B2BE"/>
    <w:rsid w:val="4EB5FD29"/>
    <w:rsid w:val="4F7CB002"/>
    <w:rsid w:val="4FD81021"/>
    <w:rsid w:val="4FE4BC1D"/>
    <w:rsid w:val="4FEA4EA1"/>
    <w:rsid w:val="4FFBA022"/>
    <w:rsid w:val="5069426D"/>
    <w:rsid w:val="50F4326B"/>
    <w:rsid w:val="51FA51C9"/>
    <w:rsid w:val="5222579D"/>
    <w:rsid w:val="5233D82E"/>
    <w:rsid w:val="53107A73"/>
    <w:rsid w:val="53174C42"/>
    <w:rsid w:val="53B0D707"/>
    <w:rsid w:val="53D7C5D9"/>
    <w:rsid w:val="540F612B"/>
    <w:rsid w:val="544678F3"/>
    <w:rsid w:val="546813E1"/>
    <w:rsid w:val="5547A9FB"/>
    <w:rsid w:val="55813E54"/>
    <w:rsid w:val="568DDA38"/>
    <w:rsid w:val="57670158"/>
    <w:rsid w:val="578E8D6E"/>
    <w:rsid w:val="57AD0183"/>
    <w:rsid w:val="57E8D6D0"/>
    <w:rsid w:val="5817966A"/>
    <w:rsid w:val="582A9460"/>
    <w:rsid w:val="58434534"/>
    <w:rsid w:val="58642A13"/>
    <w:rsid w:val="58CDBC65"/>
    <w:rsid w:val="58E65141"/>
    <w:rsid w:val="591C9893"/>
    <w:rsid w:val="596296AD"/>
    <w:rsid w:val="59E5283E"/>
    <w:rsid w:val="5A1E286D"/>
    <w:rsid w:val="5A3EFB72"/>
    <w:rsid w:val="5A751EF6"/>
    <w:rsid w:val="5A7EFF2D"/>
    <w:rsid w:val="5A95CFE0"/>
    <w:rsid w:val="5AA59724"/>
    <w:rsid w:val="5BE66D2F"/>
    <w:rsid w:val="5C07D6B8"/>
    <w:rsid w:val="5C6462EA"/>
    <w:rsid w:val="5C866765"/>
    <w:rsid w:val="5CB1DBCE"/>
    <w:rsid w:val="5CB4AF2A"/>
    <w:rsid w:val="5E2D9434"/>
    <w:rsid w:val="5F2CFAED"/>
    <w:rsid w:val="5F485297"/>
    <w:rsid w:val="608F7BD3"/>
    <w:rsid w:val="6123BD86"/>
    <w:rsid w:val="616BE3AA"/>
    <w:rsid w:val="61AA5168"/>
    <w:rsid w:val="62648784"/>
    <w:rsid w:val="62B0D650"/>
    <w:rsid w:val="62EC3A9A"/>
    <w:rsid w:val="63E65E40"/>
    <w:rsid w:val="6498166F"/>
    <w:rsid w:val="64B76C10"/>
    <w:rsid w:val="64C7D7B9"/>
    <w:rsid w:val="64F67EBA"/>
    <w:rsid w:val="65A565A6"/>
    <w:rsid w:val="65B94A8C"/>
    <w:rsid w:val="65CE3AED"/>
    <w:rsid w:val="65E55ACB"/>
    <w:rsid w:val="65F1A013"/>
    <w:rsid w:val="664C1774"/>
    <w:rsid w:val="66751876"/>
    <w:rsid w:val="667FF5C9"/>
    <w:rsid w:val="66EE7940"/>
    <w:rsid w:val="66EF284F"/>
    <w:rsid w:val="66FFF73B"/>
    <w:rsid w:val="6739C241"/>
    <w:rsid w:val="6785574C"/>
    <w:rsid w:val="6793F898"/>
    <w:rsid w:val="67988869"/>
    <w:rsid w:val="6866632C"/>
    <w:rsid w:val="69500251"/>
    <w:rsid w:val="6A8158F2"/>
    <w:rsid w:val="6A8A00D9"/>
    <w:rsid w:val="6AB55B9B"/>
    <w:rsid w:val="6AE78552"/>
    <w:rsid w:val="6AEE3953"/>
    <w:rsid w:val="6B053E32"/>
    <w:rsid w:val="6B31B8C5"/>
    <w:rsid w:val="6B73ECCC"/>
    <w:rsid w:val="6B817964"/>
    <w:rsid w:val="6C0F6DB5"/>
    <w:rsid w:val="6D0226FC"/>
    <w:rsid w:val="6D6CA13F"/>
    <w:rsid w:val="6E15AA67"/>
    <w:rsid w:val="6E6BBAAE"/>
    <w:rsid w:val="6ECC5FAA"/>
    <w:rsid w:val="6F0D6B54"/>
    <w:rsid w:val="6F48A2AB"/>
    <w:rsid w:val="6F6B34F9"/>
    <w:rsid w:val="6F802614"/>
    <w:rsid w:val="6FA07F22"/>
    <w:rsid w:val="6FA9767E"/>
    <w:rsid w:val="6FBE71F4"/>
    <w:rsid w:val="7003C89F"/>
    <w:rsid w:val="70B5AA58"/>
    <w:rsid w:val="70D06000"/>
    <w:rsid w:val="7189C3FE"/>
    <w:rsid w:val="73100F90"/>
    <w:rsid w:val="73C6C23B"/>
    <w:rsid w:val="73CCABEB"/>
    <w:rsid w:val="74C6FB17"/>
    <w:rsid w:val="7530BD7F"/>
    <w:rsid w:val="759DB07B"/>
    <w:rsid w:val="75A548D0"/>
    <w:rsid w:val="75DC0472"/>
    <w:rsid w:val="7611017C"/>
    <w:rsid w:val="76906C0A"/>
    <w:rsid w:val="771D9D01"/>
    <w:rsid w:val="7738501C"/>
    <w:rsid w:val="7782D025"/>
    <w:rsid w:val="7798B73E"/>
    <w:rsid w:val="77AFD242"/>
    <w:rsid w:val="7837729E"/>
    <w:rsid w:val="7870AAB6"/>
    <w:rsid w:val="7886BB8F"/>
    <w:rsid w:val="789F88D2"/>
    <w:rsid w:val="78DA9C0C"/>
    <w:rsid w:val="78E109F4"/>
    <w:rsid w:val="78EC58CC"/>
    <w:rsid w:val="790BA910"/>
    <w:rsid w:val="791618E4"/>
    <w:rsid w:val="791C6828"/>
    <w:rsid w:val="7A0C915F"/>
    <w:rsid w:val="7A2FF5D7"/>
    <w:rsid w:val="7A59C7AB"/>
    <w:rsid w:val="7A6EEB51"/>
    <w:rsid w:val="7A9A5F7B"/>
    <w:rsid w:val="7AB33235"/>
    <w:rsid w:val="7AE4B03D"/>
    <w:rsid w:val="7B074464"/>
    <w:rsid w:val="7B4448E7"/>
    <w:rsid w:val="7B61B550"/>
    <w:rsid w:val="7CBBCE0F"/>
    <w:rsid w:val="7D35A42E"/>
    <w:rsid w:val="7D3EBB22"/>
    <w:rsid w:val="7D881554"/>
    <w:rsid w:val="7DA121C6"/>
    <w:rsid w:val="7DB83FBC"/>
    <w:rsid w:val="7DD266F1"/>
    <w:rsid w:val="7E0B6083"/>
    <w:rsid w:val="7E5E4209"/>
    <w:rsid w:val="7E6657F8"/>
    <w:rsid w:val="7E9383C7"/>
    <w:rsid w:val="7EBB00D7"/>
    <w:rsid w:val="7ECE6E79"/>
    <w:rsid w:val="7F44549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unhideWhenUsed/>
    <w:qFormat/>
    <w:rsid w:val="01188B97"/>
    <w:pPr>
      <w:keepNext/>
      <w:keepLines/>
      <w:spacing w:before="80" w:after="40"/>
      <w:outlineLvl w:val="3"/>
    </w:pPr>
    <w:rPr>
      <w:rFonts w:eastAsiaTheme="minorEastAsia" w:cstheme="majorEastAsia"/>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rPr>
      <w:sz w:val="22"/>
      <w:szCs w:val="22"/>
      <w:lang w:eastAsia="en-US"/>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sz w:val="22"/>
      <w:szCs w:val="22"/>
      <w:lang w:eastAsia="en-US"/>
    </w:rPr>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3"/>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basedOn w:val="Normal"/>
    <w:link w:val="SinespaciadoCar"/>
    <w:uiPriority w:val="1"/>
    <w:qFormat/>
    <w:rsid w:val="3B01B7B0"/>
    <w:pPr>
      <w:spacing w:after="0"/>
    </w:pPr>
    <w:rPr>
      <w:rFonts w:eastAsia="Arial" w:cs="Calibri"/>
    </w:rPr>
  </w:style>
  <w:style w:type="character" w:customStyle="1" w:styleId="SinespaciadoCar">
    <w:name w:val="Sin espaciado Car"/>
    <w:basedOn w:val="Fuentedeprrafopredeter"/>
    <w:link w:val="Sinespaciado"/>
    <w:uiPriority w:val="1"/>
    <w:rPr>
      <w:rFonts w:eastAsia="Arial" w:cs="Calibri"/>
      <w:sz w:val="22"/>
      <w:szCs w:val="22"/>
      <w:lang w:eastAsia="en-US"/>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table" w:styleId="Tablanormal2">
    <w:name w:val="Plain Table 2"/>
    <w:basedOn w:val="Tablanormal"/>
    <w:uiPriority w:val="42"/>
    <w:rsid w:val="00072D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2-nfasis4">
    <w:name w:val="Grid Table 2 Accent 4"/>
    <w:basedOn w:val="Tablanormal"/>
    <w:uiPriority w:val="47"/>
    <w:rsid w:val="00072DD4"/>
    <w:tblPr>
      <w:tblStyleRowBandSize w:val="1"/>
      <w:tblStyleColBandSize w:val="1"/>
      <w:tblBorders>
        <w:top w:val="single" w:sz="2" w:space="0" w:color="AADF5D" w:themeColor="accent4" w:themeTint="99"/>
        <w:bottom w:val="single" w:sz="2" w:space="0" w:color="AADF5D" w:themeColor="accent4" w:themeTint="99"/>
        <w:insideH w:val="single" w:sz="2" w:space="0" w:color="AADF5D" w:themeColor="accent4" w:themeTint="99"/>
        <w:insideV w:val="single" w:sz="2" w:space="0" w:color="AADF5D" w:themeColor="accent4" w:themeTint="99"/>
      </w:tblBorders>
    </w:tblPr>
    <w:tblStylePr w:type="firstRow">
      <w:rPr>
        <w:b/>
        <w:bCs/>
      </w:rPr>
      <w:tblPr/>
      <w:tcPr>
        <w:tcBorders>
          <w:top w:val="nil"/>
          <w:bottom w:val="single" w:sz="12" w:space="0" w:color="AADF5D" w:themeColor="accent4" w:themeTint="99"/>
          <w:insideH w:val="nil"/>
          <w:insideV w:val="nil"/>
        </w:tcBorders>
        <w:shd w:val="clear" w:color="auto" w:fill="FFFFFF" w:themeFill="background1"/>
      </w:tcPr>
    </w:tblStylePr>
    <w:tblStylePr w:type="lastRow">
      <w:rPr>
        <w:b/>
        <w:bCs/>
      </w:rPr>
      <w:tblPr/>
      <w:tcPr>
        <w:tcBorders>
          <w:top w:val="double" w:sz="2" w:space="0" w:color="AADF5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character" w:styleId="Mencinsinresolver">
    <w:name w:val="Unresolved Mention"/>
    <w:basedOn w:val="Fuentedeprrafopredeter"/>
    <w:uiPriority w:val="99"/>
    <w:semiHidden/>
    <w:unhideWhenUsed/>
    <w:rsid w:val="00D03318"/>
    <w:rPr>
      <w:color w:val="605E5C"/>
      <w:shd w:val="clear" w:color="auto" w:fill="E1DFDD"/>
    </w:rPr>
  </w:style>
  <w:style w:type="paragraph" w:customStyle="1" w:styleId="SinEspacios">
    <w:name w:val="Sin_Espacios"/>
    <w:basedOn w:val="Normal"/>
    <w:link w:val="SinEspaciosChar"/>
    <w:uiPriority w:val="1"/>
    <w:qFormat/>
    <w:rsid w:val="7A2FF5D7"/>
    <w:pPr>
      <w:tabs>
        <w:tab w:val="left" w:pos="4320"/>
        <w:tab w:val="left" w:pos="4485"/>
        <w:tab w:val="left" w:pos="5445"/>
      </w:tabs>
      <w:spacing w:after="0"/>
      <w:ind w:left="360"/>
    </w:pPr>
  </w:style>
  <w:style w:type="character" w:customStyle="1" w:styleId="SinEspaciosChar">
    <w:name w:val="Sin_Espacios  Char"/>
    <w:basedOn w:val="Fuentedeprrafopredeter"/>
    <w:link w:val="SinEspacios"/>
    <w:uiPriority w:val="1"/>
    <w:rsid w:val="00C81199"/>
    <w:rPr>
      <w:sz w:val="22"/>
      <w:szCs w:val="22"/>
      <w:lang w:eastAsia="en-US"/>
    </w:rPr>
  </w:style>
  <w:style w:type="paragraph" w:customStyle="1" w:styleId="SinEspacio">
    <w:name w:val="_Sin Espacio_"/>
    <w:basedOn w:val="Normal"/>
    <w:link w:val="SinEspacioCar"/>
    <w:autoRedefine/>
    <w:qFormat/>
    <w:rsid w:val="004D039A"/>
    <w:pPr>
      <w:spacing w:after="0" w:line="360" w:lineRule="auto"/>
    </w:pPr>
    <w:rPr>
      <w:rFonts w:eastAsia="Times New Roman" w:cstheme="minorHAnsi"/>
      <w:color w:val="000000" w:themeColor="text1"/>
      <w:kern w:val="2"/>
      <w:lang w:val="es-ES" w:eastAsia="es-ES"/>
      <w14:ligatures w14:val="standardContextual"/>
    </w:rPr>
  </w:style>
  <w:style w:type="character" w:customStyle="1" w:styleId="SinEspacioCar">
    <w:name w:val="_Sin Espacio_ Car"/>
    <w:basedOn w:val="Fuentedeprrafopredeter"/>
    <w:link w:val="SinEspacio"/>
    <w:rsid w:val="004D039A"/>
    <w:rPr>
      <w:rFonts w:eastAsia="Times New Roman" w:cstheme="minorHAnsi"/>
      <w:color w:val="000000" w:themeColor="text1"/>
      <w:kern w:val="2"/>
      <w:sz w:val="22"/>
      <w:szCs w:val="22"/>
      <w:lang w:val="es-ES"/>
      <w14:ligatures w14:val="standardContextual"/>
    </w:rPr>
  </w:style>
  <w:style w:type="paragraph" w:customStyle="1" w:styleId="SinEspacio0">
    <w:name w:val="_ Sin Espacio _"/>
    <w:link w:val="SinEspacioCar0"/>
    <w:autoRedefine/>
    <w:qFormat/>
    <w:rsid w:val="000C2480"/>
    <w:pPr>
      <w:jc w:val="both"/>
    </w:pPr>
    <w:rPr>
      <w:rFonts w:asciiTheme="minorHAnsi" w:eastAsiaTheme="minorHAnsi" w:hAnsiTheme="minorHAnsi" w:cs="Calibri"/>
      <w:kern w:val="2"/>
      <w:sz w:val="24"/>
      <w:szCs w:val="24"/>
      <w:lang w:eastAsia="en-US"/>
      <w14:ligatures w14:val="standardContextual"/>
    </w:rPr>
  </w:style>
  <w:style w:type="character" w:customStyle="1" w:styleId="SinEspacioCar0">
    <w:name w:val="_ Sin Espacio _ Car"/>
    <w:basedOn w:val="Fuentedeprrafopredeter"/>
    <w:link w:val="SinEspacio0"/>
    <w:rsid w:val="000C2480"/>
    <w:rPr>
      <w:rFonts w:asciiTheme="minorHAnsi" w:eastAsiaTheme="minorHAnsi" w:hAnsiTheme="minorHAnsi" w:cs="Calibri"/>
      <w:kern w:val="2"/>
      <w:sz w:val="24"/>
      <w:szCs w:val="24"/>
      <w:lang w:eastAsia="en-US"/>
      <w14:ligatures w14:val="standardContextual"/>
    </w:rPr>
  </w:style>
  <w:style w:type="character" w:styleId="Hipervnculovisitado">
    <w:name w:val="FollowedHyperlink"/>
    <w:basedOn w:val="Fuentedeprrafopredeter"/>
    <w:uiPriority w:val="99"/>
    <w:semiHidden/>
    <w:unhideWhenUsed/>
    <w:rsid w:val="00593D42"/>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25991135">
      <w:bodyDiv w:val="1"/>
      <w:marLeft w:val="0"/>
      <w:marRight w:val="0"/>
      <w:marTop w:val="0"/>
      <w:marBottom w:val="0"/>
      <w:divBdr>
        <w:top w:val="none" w:sz="0" w:space="0" w:color="auto"/>
        <w:left w:val="none" w:sz="0" w:space="0" w:color="auto"/>
        <w:bottom w:val="none" w:sz="0" w:space="0" w:color="auto"/>
        <w:right w:val="none" w:sz="0" w:space="0" w:color="auto"/>
      </w:divBdr>
    </w:div>
    <w:div w:id="255671633">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532042056">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547642852">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97819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na.edu.co/es-co/sena/Paginas/quienesSomos.aspx" TargetMode="External"/><Relationship Id="rId18" Type="http://schemas.openxmlformats.org/officeDocument/2006/relationships/hyperlink" Target="https://www.youtube.com/watch?v=2j8qouVvMWc" TargetMode="External"/><Relationship Id="rId26" Type="http://schemas.openxmlformats.org/officeDocument/2006/relationships/hyperlink" Target="https://senaplus.co/caprendizaje-sena/" TargetMode="External"/><Relationship Id="rId39" Type="http://schemas.openxmlformats.org/officeDocument/2006/relationships/hyperlink" Target="https://caprendizaje.sena.edu.co/sgva/SGVA_Diseno/pag/login.aspx" TargetMode="External"/><Relationship Id="rId21" Type="http://schemas.openxmlformats.org/officeDocument/2006/relationships/hyperlink" Target="https://caprendizaje.sena.edu.co/sgva/SGVA_Diseno/pag/login.aspx" TargetMode="External"/><Relationship Id="rId34" Type="http://schemas.openxmlformats.org/officeDocument/2006/relationships/hyperlink" Target="https://caprendizaje.sena.edu.co/sgva/SGVA_Diseno/pag/login.aspx"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yJHOtDeDnsg&amp;ab_channel=EcosistemadeRecursosEducativosDigitalesSENA" TargetMode="External"/><Relationship Id="rId29" Type="http://schemas.openxmlformats.org/officeDocument/2006/relationships/hyperlink" Target="https://certificadossena.net/2023/10/15/etapa-productiva-sena-gu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aprendizaje.sena.edu.co/sgva/SGVA_Diseno/pag/login.aspx" TargetMode="External"/><Relationship Id="rId32" Type="http://schemas.openxmlformats.org/officeDocument/2006/relationships/hyperlink" Target="https://www.youtube.com/watch?v=2j8qouVvMWc" TargetMode="External"/><Relationship Id="rId37" Type="http://schemas.openxmlformats.org/officeDocument/2006/relationships/hyperlink" Target="https://sedevirtual.com.co/caprendizaje-sena/" TargetMode="External"/><Relationship Id="rId40" Type="http://schemas.openxmlformats.org/officeDocument/2006/relationships/hyperlink" Target="https://senaplus.co/caprendizaje-sena/"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sena.edu.co/es-co/sena/Paginas/valores-y-compromisos-institucionales.aspx" TargetMode="External"/><Relationship Id="rId23" Type="http://schemas.openxmlformats.org/officeDocument/2006/relationships/hyperlink" Target="https://sedevirtual.com.co/caprendizaje-sena/" TargetMode="External"/><Relationship Id="rId28" Type="http://schemas.openxmlformats.org/officeDocument/2006/relationships/hyperlink" Target="https://senasofiapluss.com/2023/10/11/etapa-productiva-sena-para-el-aprendizaje-guia-completa/" TargetMode="External"/><Relationship Id="rId36" Type="http://schemas.openxmlformats.org/officeDocument/2006/relationships/hyperlink" Target="https://senaplus.co/caprendizaje-sena/" TargetMode="External"/><Relationship Id="rId10" Type="http://schemas.openxmlformats.org/officeDocument/2006/relationships/endnotes" Target="endnotes.xml"/><Relationship Id="rId19" Type="http://schemas.openxmlformats.org/officeDocument/2006/relationships/hyperlink" Target="https://www.youtube.com/watch?v=njdHE9UeYzY&amp;ab_channel=SENA" TargetMode="External"/><Relationship Id="rId31" Type="http://schemas.openxmlformats.org/officeDocument/2006/relationships/hyperlink" Target="https://www.youtube.com/watch?v=JXJpFztO7j8&amp;ab_channel=SENA"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ena.edu.co/es-co/sena/Paginas/misionVision.aspx" TargetMode="External"/><Relationship Id="rId22" Type="http://schemas.openxmlformats.org/officeDocument/2006/relationships/hyperlink" Target="https://senaplus.co/caprendizaje-sena/" TargetMode="External"/><Relationship Id="rId27" Type="http://schemas.openxmlformats.org/officeDocument/2006/relationships/hyperlink" Target="https://sedevirtual.com.co/caprendizaje-sena/" TargetMode="External"/><Relationship Id="rId30" Type="http://schemas.openxmlformats.org/officeDocument/2006/relationships/hyperlink" Target="https://www.youtube.com/watch?v=yJHOtDeDnsg&amp;ab_channel=EcosistemadeRecursosEducativosDigitalesSENA" TargetMode="External"/><Relationship Id="rId35" Type="http://schemas.openxmlformats.org/officeDocument/2006/relationships/hyperlink" Target="https://caprendizaje.sena.edu.co/sgva/SGVA_Diseno/pag/login.aspx" TargetMode="External"/><Relationship Id="rId43" Type="http://schemas.openxmlformats.org/officeDocument/2006/relationships/header" Target="header2.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B3b7T6-h8i4" TargetMode="External"/><Relationship Id="rId17" Type="http://schemas.openxmlformats.org/officeDocument/2006/relationships/hyperlink" Target="https://www.youtube.com/watch?v=JXJpFztO7j8&amp;ab_channel=SENA" TargetMode="External"/><Relationship Id="rId25" Type="http://schemas.openxmlformats.org/officeDocument/2006/relationships/hyperlink" Target="https://caprendizaje.sena.edu.co/sgva/SGVA_Diseno/pag/login.aspx" TargetMode="External"/><Relationship Id="rId33" Type="http://schemas.openxmlformats.org/officeDocument/2006/relationships/hyperlink" Target="https://www.youtube.com/watch?v=njdHE9UeYzY&amp;ab_channel=SENA" TargetMode="External"/><Relationship Id="rId38" Type="http://schemas.openxmlformats.org/officeDocument/2006/relationships/hyperlink" Target="https://caprendizaje.sena.edu.co/sgva/SGVA_Diseno/pag/login.aspx" TargetMode="External"/><Relationship Id="rId46" Type="http://schemas.openxmlformats.org/officeDocument/2006/relationships/fontTable" Target="fontTable.xml"/><Relationship Id="rId20" Type="http://schemas.openxmlformats.org/officeDocument/2006/relationships/hyperlink" Target="https://caprendizaje.sena.edu.co/sgva/SGVA_Diseno/pag/login.aspx" TargetMode="External"/><Relationship Id="rId41" Type="http://schemas.openxmlformats.org/officeDocument/2006/relationships/hyperlink" Target="https://sedevirtual.com.co/caprendizaje-sen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303</TotalTime>
  <Pages>24</Pages>
  <Words>6566</Words>
  <Characters>36116</Characters>
  <Application>Microsoft Office Word</Application>
  <DocSecurity>0</DocSecurity>
  <Lines>300</Lines>
  <Paragraphs>85</Paragraphs>
  <ScaleCrop>false</ScaleCrop>
  <Company>Toshiba</Company>
  <LinksUpToDate>false</LinksUpToDate>
  <CharactersWithSpaces>42597</CharactersWithSpaces>
  <SharedDoc>false</SharedDoc>
  <HLinks>
    <vt:vector size="156" baseType="variant">
      <vt:variant>
        <vt:i4>4587525</vt:i4>
      </vt:variant>
      <vt:variant>
        <vt:i4>75</vt:i4>
      </vt:variant>
      <vt:variant>
        <vt:i4>0</vt:i4>
      </vt:variant>
      <vt:variant>
        <vt:i4>5</vt:i4>
      </vt:variant>
      <vt:variant>
        <vt:lpwstr>https://sedevirtual.com.co/caprendizaje-sena/</vt:lpwstr>
      </vt:variant>
      <vt:variant>
        <vt:lpwstr/>
      </vt:variant>
      <vt:variant>
        <vt:i4>6553650</vt:i4>
      </vt:variant>
      <vt:variant>
        <vt:i4>72</vt:i4>
      </vt:variant>
      <vt:variant>
        <vt:i4>0</vt:i4>
      </vt:variant>
      <vt:variant>
        <vt:i4>5</vt:i4>
      </vt:variant>
      <vt:variant>
        <vt:lpwstr>https://senaplus.co/caprendizaje-sena/</vt:lpwstr>
      </vt:variant>
      <vt:variant>
        <vt:lpwstr/>
      </vt:variant>
      <vt:variant>
        <vt:i4>104</vt:i4>
      </vt:variant>
      <vt:variant>
        <vt:i4>69</vt:i4>
      </vt:variant>
      <vt:variant>
        <vt:i4>0</vt:i4>
      </vt:variant>
      <vt:variant>
        <vt:i4>5</vt:i4>
      </vt:variant>
      <vt:variant>
        <vt:lpwstr>https://caprendizaje.sena.edu.co/sgva/SGVA_Diseno/pag/login.aspx</vt:lpwstr>
      </vt:variant>
      <vt:variant>
        <vt:lpwstr/>
      </vt:variant>
      <vt:variant>
        <vt:i4>104</vt:i4>
      </vt:variant>
      <vt:variant>
        <vt:i4>66</vt:i4>
      </vt:variant>
      <vt:variant>
        <vt:i4>0</vt:i4>
      </vt:variant>
      <vt:variant>
        <vt:i4>5</vt:i4>
      </vt:variant>
      <vt:variant>
        <vt:lpwstr>https://caprendizaje.sena.edu.co/sgva/SGVA_Diseno/pag/login.aspx</vt:lpwstr>
      </vt:variant>
      <vt:variant>
        <vt:lpwstr/>
      </vt:variant>
      <vt:variant>
        <vt:i4>4587525</vt:i4>
      </vt:variant>
      <vt:variant>
        <vt:i4>63</vt:i4>
      </vt:variant>
      <vt:variant>
        <vt:i4>0</vt:i4>
      </vt:variant>
      <vt:variant>
        <vt:i4>5</vt:i4>
      </vt:variant>
      <vt:variant>
        <vt:lpwstr>https://sedevirtual.com.co/caprendizaje-sena/</vt:lpwstr>
      </vt:variant>
      <vt:variant>
        <vt:lpwstr/>
      </vt:variant>
      <vt:variant>
        <vt:i4>6553650</vt:i4>
      </vt:variant>
      <vt:variant>
        <vt:i4>60</vt:i4>
      </vt:variant>
      <vt:variant>
        <vt:i4>0</vt:i4>
      </vt:variant>
      <vt:variant>
        <vt:i4>5</vt:i4>
      </vt:variant>
      <vt:variant>
        <vt:lpwstr>https://senaplus.co/caprendizaje-sena/</vt:lpwstr>
      </vt:variant>
      <vt:variant>
        <vt:lpwstr/>
      </vt:variant>
      <vt:variant>
        <vt:i4>104</vt:i4>
      </vt:variant>
      <vt:variant>
        <vt:i4>57</vt:i4>
      </vt:variant>
      <vt:variant>
        <vt:i4>0</vt:i4>
      </vt:variant>
      <vt:variant>
        <vt:i4>5</vt:i4>
      </vt:variant>
      <vt:variant>
        <vt:lpwstr>https://caprendizaje.sena.edu.co/sgva/SGVA_Diseno/pag/login.aspx</vt:lpwstr>
      </vt:variant>
      <vt:variant>
        <vt:lpwstr/>
      </vt:variant>
      <vt:variant>
        <vt:i4>104</vt:i4>
      </vt:variant>
      <vt:variant>
        <vt:i4>54</vt:i4>
      </vt:variant>
      <vt:variant>
        <vt:i4>0</vt:i4>
      </vt:variant>
      <vt:variant>
        <vt:i4>5</vt:i4>
      </vt:variant>
      <vt:variant>
        <vt:lpwstr>https://caprendizaje.sena.edu.co/sgva/SGVA_Diseno/pag/login.aspx</vt:lpwstr>
      </vt:variant>
      <vt:variant>
        <vt:lpwstr/>
      </vt:variant>
      <vt:variant>
        <vt:i4>2228304</vt:i4>
      </vt:variant>
      <vt:variant>
        <vt:i4>51</vt:i4>
      </vt:variant>
      <vt:variant>
        <vt:i4>0</vt:i4>
      </vt:variant>
      <vt:variant>
        <vt:i4>5</vt:i4>
      </vt:variant>
      <vt:variant>
        <vt:lpwstr>https://www.youtube.com/watch?v=njdHE9UeYzY&amp;ab_channel=SENA</vt:lpwstr>
      </vt:variant>
      <vt:variant>
        <vt:lpwstr/>
      </vt:variant>
      <vt:variant>
        <vt:i4>3145777</vt:i4>
      </vt:variant>
      <vt:variant>
        <vt:i4>48</vt:i4>
      </vt:variant>
      <vt:variant>
        <vt:i4>0</vt:i4>
      </vt:variant>
      <vt:variant>
        <vt:i4>5</vt:i4>
      </vt:variant>
      <vt:variant>
        <vt:lpwstr>https://www.youtube.com/watch?v=2j8qouVvMWc</vt:lpwstr>
      </vt:variant>
      <vt:variant>
        <vt:lpwstr/>
      </vt:variant>
      <vt:variant>
        <vt:i4>7405655</vt:i4>
      </vt:variant>
      <vt:variant>
        <vt:i4>45</vt:i4>
      </vt:variant>
      <vt:variant>
        <vt:i4>0</vt:i4>
      </vt:variant>
      <vt:variant>
        <vt:i4>5</vt:i4>
      </vt:variant>
      <vt:variant>
        <vt:lpwstr>https://www.youtube.com/watch?v=JXJpFztO7j8&amp;ab_channel=SENA</vt:lpwstr>
      </vt:variant>
      <vt:variant>
        <vt:lpwstr/>
      </vt:variant>
      <vt:variant>
        <vt:i4>6553691</vt:i4>
      </vt:variant>
      <vt:variant>
        <vt:i4>42</vt:i4>
      </vt:variant>
      <vt:variant>
        <vt:i4>0</vt:i4>
      </vt:variant>
      <vt:variant>
        <vt:i4>5</vt:i4>
      </vt:variant>
      <vt:variant>
        <vt:lpwstr>https://www.youtube.com/watch?v=yJHOtDeDnsg&amp;ab_channel=EcosistemadeRecursosEducativosDigitalesSENA</vt:lpwstr>
      </vt:variant>
      <vt:variant>
        <vt:lpwstr/>
      </vt:variant>
      <vt:variant>
        <vt:i4>8192036</vt:i4>
      </vt:variant>
      <vt:variant>
        <vt:i4>39</vt:i4>
      </vt:variant>
      <vt:variant>
        <vt:i4>0</vt:i4>
      </vt:variant>
      <vt:variant>
        <vt:i4>5</vt:i4>
      </vt:variant>
      <vt:variant>
        <vt:lpwstr>https://certificadossena.net/2023/10/15/etapa-productiva-sena-guia/</vt:lpwstr>
      </vt:variant>
      <vt:variant>
        <vt:lpwstr/>
      </vt:variant>
      <vt:variant>
        <vt:i4>2555963</vt:i4>
      </vt:variant>
      <vt:variant>
        <vt:i4>36</vt:i4>
      </vt:variant>
      <vt:variant>
        <vt:i4>0</vt:i4>
      </vt:variant>
      <vt:variant>
        <vt:i4>5</vt:i4>
      </vt:variant>
      <vt:variant>
        <vt:lpwstr>https://senasofiapluss.com/2023/10/11/etapa-productiva-sena-para-el-aprendizaje-guia-completa/</vt:lpwstr>
      </vt:variant>
      <vt:variant>
        <vt:lpwstr/>
      </vt:variant>
      <vt:variant>
        <vt:i4>4587525</vt:i4>
      </vt:variant>
      <vt:variant>
        <vt:i4>33</vt:i4>
      </vt:variant>
      <vt:variant>
        <vt:i4>0</vt:i4>
      </vt:variant>
      <vt:variant>
        <vt:i4>5</vt:i4>
      </vt:variant>
      <vt:variant>
        <vt:lpwstr>https://sedevirtual.com.co/caprendizaje-sena/</vt:lpwstr>
      </vt:variant>
      <vt:variant>
        <vt:lpwstr/>
      </vt:variant>
      <vt:variant>
        <vt:i4>6553650</vt:i4>
      </vt:variant>
      <vt:variant>
        <vt:i4>30</vt:i4>
      </vt:variant>
      <vt:variant>
        <vt:i4>0</vt:i4>
      </vt:variant>
      <vt:variant>
        <vt:i4>5</vt:i4>
      </vt:variant>
      <vt:variant>
        <vt:lpwstr>https://senaplus.co/caprendizaje-sena/</vt:lpwstr>
      </vt:variant>
      <vt:variant>
        <vt:lpwstr/>
      </vt:variant>
      <vt:variant>
        <vt:i4>104</vt:i4>
      </vt:variant>
      <vt:variant>
        <vt:i4>27</vt:i4>
      </vt:variant>
      <vt:variant>
        <vt:i4>0</vt:i4>
      </vt:variant>
      <vt:variant>
        <vt:i4>5</vt:i4>
      </vt:variant>
      <vt:variant>
        <vt:lpwstr>https://caprendizaje.sena.edu.co/sgva/SGVA_Diseno/pag/login.aspx</vt:lpwstr>
      </vt:variant>
      <vt:variant>
        <vt:lpwstr/>
      </vt:variant>
      <vt:variant>
        <vt:i4>104</vt:i4>
      </vt:variant>
      <vt:variant>
        <vt:i4>24</vt:i4>
      </vt:variant>
      <vt:variant>
        <vt:i4>0</vt:i4>
      </vt:variant>
      <vt:variant>
        <vt:i4>5</vt:i4>
      </vt:variant>
      <vt:variant>
        <vt:lpwstr>https://caprendizaje.sena.edu.co/sgva/SGVA_Diseno/pag/login.aspx</vt:lpwstr>
      </vt:variant>
      <vt:variant>
        <vt:lpwstr/>
      </vt:variant>
      <vt:variant>
        <vt:i4>2228304</vt:i4>
      </vt:variant>
      <vt:variant>
        <vt:i4>21</vt:i4>
      </vt:variant>
      <vt:variant>
        <vt:i4>0</vt:i4>
      </vt:variant>
      <vt:variant>
        <vt:i4>5</vt:i4>
      </vt:variant>
      <vt:variant>
        <vt:lpwstr>https://www.youtube.com/watch?v=njdHE9UeYzY&amp;ab_channel=SENA</vt:lpwstr>
      </vt:variant>
      <vt:variant>
        <vt:lpwstr/>
      </vt:variant>
      <vt:variant>
        <vt:i4>3145777</vt:i4>
      </vt:variant>
      <vt:variant>
        <vt:i4>18</vt:i4>
      </vt:variant>
      <vt:variant>
        <vt:i4>0</vt:i4>
      </vt:variant>
      <vt:variant>
        <vt:i4>5</vt:i4>
      </vt:variant>
      <vt:variant>
        <vt:lpwstr>https://www.youtube.com/watch?v=2j8qouVvMWc</vt:lpwstr>
      </vt:variant>
      <vt:variant>
        <vt:lpwstr/>
      </vt:variant>
      <vt:variant>
        <vt:i4>7405655</vt:i4>
      </vt:variant>
      <vt:variant>
        <vt:i4>15</vt:i4>
      </vt:variant>
      <vt:variant>
        <vt:i4>0</vt:i4>
      </vt:variant>
      <vt:variant>
        <vt:i4>5</vt:i4>
      </vt:variant>
      <vt:variant>
        <vt:lpwstr>https://www.youtube.com/watch?v=JXJpFztO7j8&amp;ab_channel=SENA</vt:lpwstr>
      </vt:variant>
      <vt:variant>
        <vt:lpwstr/>
      </vt:variant>
      <vt:variant>
        <vt:i4>6553691</vt:i4>
      </vt:variant>
      <vt:variant>
        <vt:i4>12</vt:i4>
      </vt:variant>
      <vt:variant>
        <vt:i4>0</vt:i4>
      </vt:variant>
      <vt:variant>
        <vt:i4>5</vt:i4>
      </vt:variant>
      <vt:variant>
        <vt:lpwstr>https://www.youtube.com/watch?v=yJHOtDeDnsg&amp;ab_channel=EcosistemadeRecursosEducativosDigitalesSENA</vt:lpwstr>
      </vt:variant>
      <vt:variant>
        <vt:lpwstr/>
      </vt:variant>
      <vt:variant>
        <vt:i4>6094862</vt:i4>
      </vt:variant>
      <vt:variant>
        <vt:i4>9</vt:i4>
      </vt:variant>
      <vt:variant>
        <vt:i4>0</vt:i4>
      </vt:variant>
      <vt:variant>
        <vt:i4>5</vt:i4>
      </vt:variant>
      <vt:variant>
        <vt:lpwstr>https://www.sena.edu.co/es-co/sena/Paginas/valores-y-compromisos-institucionales.aspx</vt:lpwstr>
      </vt:variant>
      <vt:variant>
        <vt:lpwstr/>
      </vt:variant>
      <vt:variant>
        <vt:i4>2031636</vt:i4>
      </vt:variant>
      <vt:variant>
        <vt:i4>6</vt:i4>
      </vt:variant>
      <vt:variant>
        <vt:i4>0</vt:i4>
      </vt:variant>
      <vt:variant>
        <vt:i4>5</vt:i4>
      </vt:variant>
      <vt:variant>
        <vt:lpwstr>https://www.sena.edu.co/es-co/sena/Paginas/misionVision.aspx</vt:lpwstr>
      </vt:variant>
      <vt:variant>
        <vt:lpwstr/>
      </vt:variant>
      <vt:variant>
        <vt:i4>65548</vt:i4>
      </vt:variant>
      <vt:variant>
        <vt:i4>3</vt:i4>
      </vt:variant>
      <vt:variant>
        <vt:i4>0</vt:i4>
      </vt:variant>
      <vt:variant>
        <vt:i4>5</vt:i4>
      </vt:variant>
      <vt:variant>
        <vt:lpwstr>https://www.sena.edu.co/es-co/sena/Paginas/quienesSomos.aspx</vt:lpwstr>
      </vt:variant>
      <vt:variant>
        <vt:lpwstr/>
      </vt:variant>
      <vt:variant>
        <vt:i4>7077934</vt:i4>
      </vt:variant>
      <vt:variant>
        <vt:i4>0</vt:i4>
      </vt:variant>
      <vt:variant>
        <vt:i4>0</vt:i4>
      </vt:variant>
      <vt:variant>
        <vt:i4>5</vt:i4>
      </vt:variant>
      <vt:variant>
        <vt:lpwstr>https://www.youtube.com/watch?v=B3b7T6-h8i4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Nelson Yamid Góngora Muñoz</cp:lastModifiedBy>
  <cp:revision>994</cp:revision>
  <cp:lastPrinted>2016-06-08T13:42:00Z</cp:lastPrinted>
  <dcterms:created xsi:type="dcterms:W3CDTF">2023-05-11T21:49:00Z</dcterms:created>
  <dcterms:modified xsi:type="dcterms:W3CDTF">2025-02-09T19:31:00Z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2025-02-05T12:01:30Z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1b88aadb-0517-4dfc-bcb8-b6cf713045a8</vt:lpwstr>
  </property>
  <property fmtid="{D5CDD505-2E9C-101B-9397-08002B2CF9AE}" pid="11" name="MSIP_Label_fc111285-cafa-4fc9-8a9a-bd902089b24f_ContentBits">
    <vt:lpwstr>0</vt:lpwstr>
  </property>
</Properties>
</file>